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RestFul简介</w:t>
      </w:r>
    </w:p>
    <w:p>
      <w:pPr>
        <w:rPr>
          <w:rFonts w:hint="eastAsia"/>
          <w:lang w:val="en-US" w:eastAsia="zh-CN"/>
        </w:rPr>
      </w:pPr>
      <w:r>
        <w:rPr>
          <w:rFonts w:hint="eastAsia"/>
          <w:lang w:val="en-US" w:eastAsia="zh-CN"/>
        </w:rPr>
        <w:t>10几年前还是WebService的天下，但用过WebService的同学可能都知道，它使用的是WSDL文件描述的SOAP协议进行通讯了，这里重点不是讲WebService但在我们今天要讲到的RestFul却是基于WebService演进而来。</w:t>
      </w:r>
    </w:p>
    <w:p>
      <w:pPr>
        <w:rPr>
          <w:rFonts w:hint="eastAsia"/>
          <w:lang w:val="en-US" w:eastAsia="zh-CN"/>
        </w:rPr>
      </w:pPr>
    </w:p>
    <w:p>
      <w:pPr>
        <w:rPr>
          <w:rFonts w:hint="eastAsia"/>
          <w:lang w:val="en-US" w:eastAsia="zh-CN"/>
        </w:rPr>
      </w:pPr>
      <w:r>
        <w:rPr>
          <w:rFonts w:hint="eastAsia"/>
          <w:lang w:val="en-US" w:eastAsia="zh-CN"/>
        </w:rPr>
        <w:t>WebService的问题大概如下：</w:t>
      </w:r>
    </w:p>
    <w:p>
      <w:pPr>
        <w:numPr>
          <w:ilvl w:val="0"/>
          <w:numId w:val="2"/>
        </w:numPr>
        <w:ind w:left="420" w:leftChars="0" w:hanging="420" w:firstLineChars="0"/>
        <w:rPr>
          <w:rFonts w:hint="eastAsia"/>
          <w:lang w:val="en-US" w:eastAsia="zh-CN"/>
        </w:rPr>
      </w:pPr>
      <w:r>
        <w:rPr>
          <w:rFonts w:hint="eastAsia"/>
          <w:lang w:val="en-US" w:eastAsia="zh-CN"/>
        </w:rPr>
        <w:t>由于使用的SOAP协议，使用WSDL，这本质上是使用的XML进行内容通信，速度太慢，处理的效率太低</w:t>
      </w:r>
    </w:p>
    <w:p>
      <w:pPr>
        <w:numPr>
          <w:ilvl w:val="0"/>
          <w:numId w:val="2"/>
        </w:numPr>
        <w:ind w:left="420" w:leftChars="0" w:hanging="420" w:firstLineChars="0"/>
        <w:rPr>
          <w:rFonts w:hint="eastAsia"/>
          <w:lang w:val="en-US" w:eastAsia="zh-CN"/>
        </w:rPr>
      </w:pPr>
      <w:r>
        <w:rPr>
          <w:rFonts w:hint="eastAsia"/>
          <w:lang w:val="en-US" w:eastAsia="zh-CN"/>
        </w:rPr>
        <w:t>如果想使用本地接口的方式调用，要利用开发工具根据WSDL文件生成很多工具代码，接口任何变动都回导致工具代码重新生成，开发特别繁琐</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在2005年的时候，又有一个新的概念产生，既SOA(面向服务架构)，他提出了一个服务总线(ESB)的概念。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2405" cy="28378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378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这ESB类似于设计模式里面适配器模式，不管服务提供方是使用什么语音实现的，在他注册到消息总线里面，用过使用同样的一套规范，这样客户端调用就省事了很多。</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有的服务由服务总线通过管理，但这个消息总线其实只是一种思想，具体要要通过具体的RPC框架实现，说到RPC，其中最有代表意义的就是前面以及学习过的dubbo开发技术，他可以使用dubbo协议，或者RMI协议，在传输层是用nett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除开耳熟能详的dubbo,成长比较快的是Rest协议，这其实就是因为JSON的广泛应用，如果说是XML技术成就了webservice，那么JSON就造就了Rest服务。</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不过Rest还是一个未成型的标准，SpringCloud就真正讲Rest作为了RPC的实现技术，SpringCloud这技术以及成为了这行业的趋势，而且 SpringCloud 也依照于 SpringBoot</w:t>
      </w:r>
    </w:p>
    <w:p>
      <w:pPr>
        <w:rPr>
          <w:rFonts w:hint="eastAsia"/>
          <w:lang w:val="en-US" w:eastAsia="zh-CN"/>
        </w:rPr>
      </w:pPr>
      <w:r>
        <w:rPr>
          <w:rFonts w:hint="eastAsia"/>
          <w:lang w:val="en-US" w:eastAsia="zh-CN"/>
        </w:rPr>
        <w:t>开发技术，可以实现项目的打包发布以及单独运行。</w:t>
      </w:r>
    </w:p>
    <w:p>
      <w:pPr>
        <w:rPr>
          <w:rFonts w:hint="eastAsia"/>
          <w:lang w:val="en-US" w:eastAsia="zh-CN"/>
        </w:rPr>
      </w:pPr>
    </w:p>
    <w:p>
      <w:pPr>
        <w:pStyle w:val="2"/>
        <w:rPr>
          <w:rFonts w:hint="eastAsia"/>
          <w:lang w:val="en-US" w:eastAsia="zh-CN"/>
        </w:rPr>
      </w:pPr>
      <w:r>
        <w:rPr>
          <w:rFonts w:hint="eastAsia"/>
          <w:lang w:val="en-US" w:eastAsia="zh-CN"/>
        </w:rPr>
        <w:t>Rest项目演练</w:t>
      </w:r>
    </w:p>
    <w:p>
      <w:pPr>
        <w:pStyle w:val="3"/>
        <w:rPr>
          <w:rFonts w:hint="eastAsia"/>
          <w:lang w:val="en-US" w:eastAsia="zh-CN"/>
        </w:rPr>
      </w:pPr>
      <w:r>
        <w:rPr>
          <w:rFonts w:hint="eastAsia"/>
          <w:lang w:val="en-US" w:eastAsia="zh-CN"/>
        </w:rPr>
        <w:t>项目搭建</w:t>
      </w:r>
    </w:p>
    <w:p>
      <w:pPr>
        <w:rPr>
          <w:rFonts w:hint="eastAsia"/>
          <w:lang w:val="en-US" w:eastAsia="zh-CN"/>
        </w:rPr>
      </w:pPr>
      <w:r>
        <w:rPr>
          <w:rFonts w:hint="eastAsia"/>
          <w:lang w:val="en-US" w:eastAsia="zh-CN"/>
        </w:rPr>
        <w:t>既然是微服务，整个项目必然会参加成一个个微模块，</w:t>
      </w:r>
    </w:p>
    <w:p>
      <w:pPr>
        <w:rPr>
          <w:rFonts w:hint="eastAsia"/>
          <w:lang w:val="en-US" w:eastAsia="zh-CN"/>
        </w:rPr>
      </w:pPr>
      <w:r>
        <w:rPr>
          <w:rFonts w:hint="eastAsia"/>
          <w:lang w:val="en-US" w:eastAsia="zh-CN"/>
        </w:rPr>
        <w:t>microcloud-api 模块，作为公共的信息导入配置模块；</w:t>
      </w:r>
    </w:p>
    <w:p>
      <w:pPr>
        <w:rPr>
          <w:rFonts w:hint="eastAsia"/>
          <w:lang w:val="en-US" w:eastAsia="zh-CN"/>
        </w:rPr>
      </w:pPr>
      <w:r>
        <w:rPr>
          <w:rFonts w:hint="eastAsia"/>
          <w:lang w:val="en-US" w:eastAsia="zh-CN"/>
        </w:rPr>
        <w:t>microcloud-provider-product：作为服务提供者;</w:t>
      </w:r>
    </w:p>
    <w:p>
      <w:pPr>
        <w:rPr>
          <w:rFonts w:hint="eastAsia"/>
          <w:lang w:val="en-US" w:eastAsia="zh-CN"/>
        </w:rPr>
      </w:pPr>
      <w:r>
        <w:rPr>
          <w:rFonts w:hint="eastAsia"/>
          <w:lang w:val="en-US" w:eastAsia="zh-CN"/>
        </w:rPr>
        <w:t>microcloud-consumer：作为微服务调用的客户端使用;</w:t>
      </w:r>
    </w:p>
    <w:p>
      <w:pPr>
        <w:rPr>
          <w:rFonts w:hint="eastAsia"/>
          <w:lang w:val="en-US" w:eastAsia="zh-CN"/>
        </w:rPr>
      </w:pPr>
    </w:p>
    <w:p>
      <w:pPr>
        <w:rPr>
          <w:rFonts w:hint="eastAsia"/>
          <w:lang w:val="en-US" w:eastAsia="zh-CN"/>
        </w:rPr>
      </w:pPr>
      <w:r>
        <w:rPr>
          <w:rFonts w:hint="eastAsia"/>
          <w:lang w:val="en-US" w:eastAsia="zh-CN"/>
        </w:rPr>
        <w:t>microcloud</w:t>
      </w:r>
    </w:p>
    <w:p>
      <w:pPr>
        <w:rPr>
          <w:rFonts w:hint="eastAsia"/>
          <w:lang w:val="en-US" w:eastAsia="zh-CN"/>
        </w:rPr>
      </w:pPr>
      <w:r>
        <w:rPr>
          <w:rFonts w:hint="eastAsia"/>
          <w:lang w:val="en-US" w:eastAsia="zh-CN"/>
        </w:rPr>
        <w:t>新建立一个maven项目：microcloud</w:t>
      </w:r>
    </w:p>
    <w:p>
      <w:pPr>
        <w:rPr>
          <w:rFonts w:hint="eastAsia"/>
          <w:lang w:val="en-US" w:eastAsia="zh-CN"/>
        </w:rPr>
      </w:pPr>
      <w:r>
        <w:rPr>
          <w:rFonts w:hint="eastAsia"/>
          <w:lang w:val="en-US" w:eastAsia="zh-CN"/>
        </w:rPr>
        <w:t>其中pom文件如下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&lt;packaging&gt;pom&lt;/packaging&gt;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&lt;module&gt;microcloudapi&lt;/module&gt;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&lt;module&gt;microcloudproviderproduct&lt;/module&gt;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&lt;module&gt;microcloudconsumer&lt;/module&gt;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&lt;jdk.version&gt;1.8&lt;/jdk.version&gt;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进行SpringCloud依赖包的导入处理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&lt;version&gt;Finchley.RELEASE&lt;/version&gt;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&lt;version&gt;2.1.2.RELEASE&lt;/version&gt;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&lt;version&gt;1.0.31&lt;/version&gt;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&lt;version&gt;1.3.0&lt;/version&gt;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注意：spingcloud中针对依赖包的版本并不像传统项目一样使用的是数字形式定义，反而是使用了一系列英国的地铁或者城市名字来定义，springcloud使用了springboot，其中对于的版本如下</w:t>
      </w:r>
    </w:p>
    <w:p>
      <w:pPr>
        <w:rPr>
          <w:rFonts w:hint="eastAsia"/>
          <w:lang w:val="en-US" w:eastAsia="zh-CN"/>
        </w:rPr>
      </w:pPr>
      <w:r>
        <w:rPr>
          <w:rFonts w:hint="eastAsia"/>
          <w:lang w:val="en-US" w:eastAsia="zh-CN"/>
        </w:rPr>
        <w:t>Release Train</w:t>
      </w:r>
      <w:r>
        <w:rPr>
          <w:rFonts w:hint="eastAsia"/>
          <w:lang w:val="en-US" w:eastAsia="zh-CN"/>
        </w:rPr>
        <w:tab/>
      </w:r>
      <w:r>
        <w:rPr>
          <w:rFonts w:hint="eastAsia"/>
          <w:lang w:val="en-US" w:eastAsia="zh-CN"/>
        </w:rPr>
        <w:t>Boot Version</w:t>
      </w:r>
    </w:p>
    <w:p>
      <w:pPr>
        <w:rPr>
          <w:rFonts w:hint="eastAsia"/>
          <w:lang w:val="en-US" w:eastAsia="zh-CN"/>
        </w:rPr>
      </w:pPr>
      <w:r>
        <w:rPr>
          <w:rFonts w:hint="eastAsia"/>
          <w:lang w:val="en-US" w:eastAsia="zh-CN"/>
        </w:rPr>
        <w:t>Greenwich</w:t>
      </w:r>
      <w:r>
        <w:rPr>
          <w:rFonts w:hint="eastAsia"/>
          <w:lang w:val="en-US" w:eastAsia="zh-CN"/>
        </w:rPr>
        <w:tab/>
      </w:r>
      <w:r>
        <w:rPr>
          <w:rFonts w:hint="eastAsia"/>
          <w:lang w:val="en-US" w:eastAsia="zh-CN"/>
        </w:rPr>
        <w:t>2.1.x</w:t>
      </w:r>
    </w:p>
    <w:p>
      <w:pPr>
        <w:rPr>
          <w:rFonts w:hint="eastAsia"/>
          <w:lang w:val="en-US" w:eastAsia="zh-CN"/>
        </w:rPr>
      </w:pPr>
      <w:r>
        <w:rPr>
          <w:rFonts w:hint="eastAsia"/>
          <w:lang w:val="en-US" w:eastAsia="zh-CN"/>
        </w:rPr>
        <w:t>Finchley</w:t>
      </w:r>
      <w:r>
        <w:rPr>
          <w:rFonts w:hint="eastAsia"/>
          <w:lang w:val="en-US" w:eastAsia="zh-CN"/>
        </w:rPr>
        <w:tab/>
      </w:r>
      <w:r>
        <w:rPr>
          <w:rFonts w:hint="eastAsia"/>
          <w:lang w:val="en-US" w:eastAsia="zh-CN"/>
        </w:rPr>
        <w:t>2.0.x</w:t>
      </w:r>
    </w:p>
    <w:p>
      <w:pPr>
        <w:rPr>
          <w:rFonts w:hint="eastAsia"/>
          <w:lang w:val="en-US" w:eastAsia="zh-CN"/>
        </w:rPr>
      </w:pPr>
      <w:r>
        <w:rPr>
          <w:rFonts w:hint="eastAsia"/>
          <w:lang w:val="en-US" w:eastAsia="zh-CN"/>
        </w:rPr>
        <w:t>Edgware</w:t>
      </w:r>
      <w:r>
        <w:rPr>
          <w:rFonts w:hint="eastAsia"/>
          <w:lang w:val="en-US" w:eastAsia="zh-CN"/>
        </w:rPr>
        <w:tab/>
      </w:r>
      <w:r>
        <w:rPr>
          <w:rFonts w:hint="eastAsia"/>
          <w:lang w:val="en-US" w:eastAsia="zh-CN"/>
        </w:rPr>
        <w:t>1.5.x</w:t>
      </w:r>
    </w:p>
    <w:p>
      <w:pPr>
        <w:rPr>
          <w:rFonts w:hint="eastAsia"/>
          <w:lang w:val="en-US" w:eastAsia="zh-CN"/>
        </w:rPr>
      </w:pPr>
      <w:r>
        <w:rPr>
          <w:rFonts w:hint="eastAsia"/>
          <w:lang w:val="en-US" w:eastAsia="zh-CN"/>
        </w:rPr>
        <w:t>Dalston</w:t>
      </w:r>
      <w:r>
        <w:rPr>
          <w:rFonts w:hint="eastAsia"/>
          <w:lang w:val="en-US" w:eastAsia="zh-CN"/>
        </w:rPr>
        <w:tab/>
      </w:r>
      <w:r>
        <w:rPr>
          <w:rFonts w:hint="eastAsia"/>
          <w:lang w:val="en-US" w:eastAsia="zh-CN"/>
        </w:rPr>
        <w:t>1.5.x</w:t>
      </w:r>
    </w:p>
    <w:p>
      <w:pPr>
        <w:rPr>
          <w:rFonts w:hint="eastAsia"/>
          <w:lang w:val="en-US" w:eastAsia="zh-CN"/>
        </w:rPr>
      </w:pPr>
    </w:p>
    <w:p>
      <w:pPr>
        <w:rPr>
          <w:rFonts w:hint="eastAsia"/>
          <w:lang w:val="en-US" w:eastAsia="zh-CN"/>
        </w:rPr>
      </w:pPr>
      <w:r>
        <w:rPr>
          <w:rFonts w:hint="eastAsia"/>
          <w:lang w:val="en-US" w:eastAsia="zh-CN"/>
        </w:rPr>
        <w:t>【microcloud-api】模块，建立一个公共模板，这模块的主要功能是提供公共处理的工具类，实体，接口等。</w:t>
      </w:r>
    </w:p>
    <w:p>
      <w:pPr>
        <w:rPr>
          <w:rFonts w:hint="eastAsia"/>
          <w:lang w:val="en-US" w:eastAsia="zh-CN"/>
        </w:rPr>
      </w:pPr>
    </w:p>
    <w:p>
      <w:pPr>
        <w:rPr>
          <w:rFonts w:hint="eastAsia"/>
          <w:lang w:val="en-US" w:eastAsia="zh-CN"/>
        </w:rPr>
      </w:pP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53" w:firstLineChars="0"/>
        <w:jc w:val="left"/>
        <w:rPr>
          <w:rFonts w:hint="eastAsia"/>
          <w:lang w:val="en-US" w:eastAsia="zh-CN"/>
        </w:rPr>
      </w:pPr>
      <w:r>
        <w:rPr>
          <w:rFonts w:hint="eastAsia"/>
          <w:lang w:val="en-US" w:eastAsia="zh-CN"/>
        </w:rPr>
        <w:t>由于实体对象不管是服务提供放还是消费者都需要用到，实体对象先创建到api模块中，创建一个Product实体</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public class Product implements Serializable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Long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setProductDesc(String 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this.productDesc =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setProductName(String 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this.productName =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Long getProductId()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setProductId(Long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this.productId =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"productId=" +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productName='" + productName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productDesc='" + productDesc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服务提供方</w:t>
      </w:r>
    </w:p>
    <w:p>
      <w:pPr>
        <w:pStyle w:val="11"/>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创建一个Product Rest提供者的项目模块,这个模块对应的数据库脚本如下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DATABASE springcloud CHARACTER SET UTF8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USE springcloud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TABLE product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prodcutId BIGINT AUTO_INCREMENT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productName VARCHAR(50)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productDesc VARCHAR(50)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CONSTRAINT pk_prodcut_id PRIMARY KEY(prodcutId)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('java编程',database())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('Springboot',database())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('西游记',database())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('水浒传',database())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('西厢记',database()) ;</w:t>
      </w:r>
    </w:p>
    <w:p>
      <w:pPr>
        <w:pStyle w:val="11"/>
        <w:keepNext w:val="0"/>
        <w:keepLines w:val="0"/>
        <w:widowControl/>
        <w:suppressLineNumbers w:val="0"/>
        <w:shd w:val="clear" w:fill="FFFFFF"/>
        <w:rPr>
          <w:rFonts w:hint="eastAsia" w:cstheme="minorBidi"/>
          <w:kern w:val="2"/>
          <w:sz w:val="21"/>
          <w:szCs w:val="24"/>
          <w:lang w:val="en-US" w:eastAsia="zh-CN" w:bidi="ar-SA"/>
        </w:rPr>
      </w:pPr>
    </w:p>
    <w:p>
      <w:pPr>
        <w:pStyle w:val="11"/>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模块继续使用mybaits对数据库进行操作，pom文件如下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&lt;version&gt;1.0.0&lt;/version&gt;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&lt;artifactId&gt;microcloud-provider-product&lt;/artifactId&gt;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&lt;groupId&gt;mysql&lt;/groupId&gt;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&lt;artifactId&gt;mysql-connector-java&lt;/artifactId&gt;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&lt;groupId&gt;com.alibaba&lt;/groupId&gt;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&lt;artifactId&gt;druid&lt;/artifactId&gt;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】创建一个ProductMapper对数据库的操作接口，这个接口方法特别简单</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package cn.enjoy.mapper;</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interface ProductMapper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boolean create(Product 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Product findById(Long id);</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List&lt;Product&gt; findAll();</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638"/>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】新增修改application.yml文件，追加对mybatis以及数据库的支持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8080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mybatis: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classpath:mapping/*.xml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datasource: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root # 数据库用户名</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logging: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level:</w:t>
      </w:r>
    </w:p>
    <w:p>
      <w:pPr>
        <w:pBdr>
          <w:top w:val="single" w:color="auto" w:sz="4" w:space="0"/>
          <w:left w:val="single" w:color="auto" w:sz="4" w:space="0"/>
          <w:bottom w:val="single" w:color="auto" w:sz="4" w:space="0"/>
          <w:right w:val="single" w:color="auto" w:sz="4" w:space="0"/>
        </w:pBdr>
        <w:tabs>
          <w:tab w:val="left" w:pos="638"/>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cn.enjoy.mapper: debug</w:t>
      </w:r>
    </w:p>
    <w:p>
      <w:pPr>
        <w:rPr>
          <w:rFonts w:hint="eastAsia" w:asciiTheme="minorHAnsi" w:hAnsiTheme="minorHAnsi" w:eastAsiaTheme="minorEastAsia" w:cstheme="minorBidi"/>
          <w:kern w:val="2"/>
          <w:sz w:val="21"/>
          <w:szCs w:val="24"/>
          <w:lang w:val="en-US" w:eastAsia="zh-CN" w:bidi="ar-SA"/>
        </w:rPr>
      </w:pPr>
    </w:p>
    <w:p>
      <w:pPr>
        <w:tabs>
          <w:tab w:val="left" w:pos="853"/>
        </w:tabs>
        <w:jc w:val="left"/>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】创建修改</w:t>
      </w:r>
      <w:r>
        <w:rPr>
          <w:rFonts w:hint="eastAsia" w:cstheme="minorBidi"/>
          <w:kern w:val="2"/>
          <w:sz w:val="21"/>
          <w:szCs w:val="24"/>
          <w:lang w:val="en-US" w:eastAsia="zh-CN" w:bidi="ar-SA"/>
        </w:rPr>
        <w:tab/>
      </w:r>
      <w:r>
        <w:rPr>
          <w:rFonts w:hint="eastAsia" w:cstheme="minorBidi"/>
          <w:kern w:val="2"/>
          <w:sz w:val="21"/>
          <w:szCs w:val="24"/>
          <w:lang w:val="en-US" w:eastAsia="zh-CN" w:bidi="ar-SA"/>
        </w:rPr>
        <w:t>src/main/resources/mapping/ProductMapper.xml文件</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&lt;!DOCTYPE mapper PUBLIC "-//mybatis.org//DTD Mapper 3.0//EN"</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"http://mybatis.org/dtd/mybatis-3-mapper.dtd"&gt;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 namespace="cn.enjoy.mapper.ProductMapper"&gt;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id="findById" resultType="cn.enjoy.vo.Product" parameterType="long"&gt;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 WHERE productId=#{id}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id="findAll" resultType="cn.enjoy.vo.Product"&gt;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 id="create" parameterType="cn.enjoy.vo.Product"&gt;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INSERT INTO product(productName,productDesc) VALUES (#{productName},database())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&lt;/mapper&gt;</w:t>
      </w:r>
    </w:p>
    <w:p>
      <w:pPr>
        <w:tabs>
          <w:tab w:val="left" w:pos="853"/>
        </w:tabs>
        <w:jc w:val="left"/>
        <w:rPr>
          <w:rFonts w:hint="eastAsia"/>
          <w:lang w:val="en-US" w:eastAsia="zh-CN"/>
        </w:rPr>
      </w:pPr>
    </w:p>
    <w:p>
      <w:pPr>
        <w:tabs>
          <w:tab w:val="left" w:pos="853"/>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】建立IProductService接口，并创建相关实现类</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public interface IProductService {</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Product get(long id);</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boolean add(Product 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List&lt;Product&gt; 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cn.enjoy.service.impl;</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cn.enjoy.mapper.ProductMapper;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ProductServiceImpl implements IProductService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ProductMapper 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productMapper.findById(id);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productMapper.create(product);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productMapper.findAll();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定义主程序类，并定义好mapper扫描包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】编写单元测试</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org.junit.runner.RunWith;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org.springframework.boot.test.context.SpringBootTest;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org.springframework.test.context.junit4.SpringRunner;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@SpringBootTest(classes = ProductApp.class)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@RunWith(SpringRunner.class)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ProductServiceTest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testGet()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System.out.println(iProductService.get(1));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testAdd()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dept = new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dept.setProductName("lison-" + System.currentTimeMillis());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System.out.println(iProductService.add(dept));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测试完成，确认所有服务的方法都正确</w:t>
      </w:r>
    </w:p>
    <w:p>
      <w:pPr>
        <w:tabs>
          <w:tab w:val="left" w:pos="816"/>
        </w:tabs>
        <w:jc w:val="left"/>
        <w:rPr>
          <w:rFonts w:hint="eastAsia" w:cstheme="minorBidi"/>
          <w:kern w:val="2"/>
          <w:sz w:val="21"/>
          <w:szCs w:val="24"/>
          <w:lang w:val="en-US" w:eastAsia="zh-CN" w:bidi="ar-SA"/>
        </w:rPr>
      </w:pPr>
    </w:p>
    <w:p>
      <w:pPr>
        <w:tabs>
          <w:tab w:val="left" w:pos="816"/>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】建立ProductController建立一个Rest服务类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浏览器访问：</w:t>
      </w:r>
    </w:p>
    <w:p>
      <w:pPr>
        <w:rPr>
          <w:rFonts w:hint="eastAsia"/>
          <w:lang w:val="en-US" w:eastAsia="zh-CN"/>
        </w:rPr>
      </w:pPr>
      <w:r>
        <w:rPr>
          <w:rFonts w:hint="eastAsia"/>
          <w:lang w:val="en-US" w:eastAsia="zh-CN"/>
        </w:rPr>
        <w:t>调用get请求：</w:t>
      </w: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localhost:8080/prodcut/get/1</w:t>
      </w:r>
      <w:r>
        <w:rPr>
          <w:rFonts w:hint="eastAsia"/>
          <w:lang w:val="en-US" w:eastAsia="zh-CN"/>
        </w:rPr>
        <w:fldChar w:fldCharType="end"/>
      </w:r>
    </w:p>
    <w:p>
      <w:pPr>
        <w:rPr>
          <w:rFonts w:hint="eastAsia"/>
          <w:lang w:val="en-US" w:eastAsia="zh-CN"/>
        </w:rPr>
      </w:pPr>
      <w:r>
        <w:rPr>
          <w:rFonts w:hint="eastAsia"/>
          <w:lang w:val="en-US" w:eastAsia="zh-CN"/>
        </w:rPr>
        <w:t>调用list请求：localhost:8080/prodcut/list</w:t>
      </w:r>
    </w:p>
    <w:p>
      <w:pPr>
        <w:rPr>
          <w:rFonts w:hint="eastAsia"/>
          <w:lang w:val="en-US" w:eastAsia="zh-CN"/>
        </w:rPr>
      </w:pPr>
    </w:p>
    <w:p>
      <w:pPr>
        <w:pStyle w:val="3"/>
        <w:rPr>
          <w:rFonts w:hint="eastAsia"/>
          <w:lang w:val="en-US" w:eastAsia="zh-CN"/>
        </w:rPr>
      </w:pPr>
      <w:r>
        <w:rPr>
          <w:rFonts w:hint="eastAsia"/>
          <w:lang w:val="en-US" w:eastAsia="zh-CN"/>
        </w:rPr>
        <w:t>服务消费方</w:t>
      </w:r>
    </w:p>
    <w:p>
      <w:pPr>
        <w:rPr>
          <w:rFonts w:hint="eastAsia"/>
          <w:lang w:val="en-US" w:eastAsia="zh-CN"/>
        </w:rPr>
      </w:pPr>
      <w:r>
        <w:rPr>
          <w:rFonts w:hint="eastAsia"/>
          <w:lang w:val="en-US" w:eastAsia="zh-CN"/>
        </w:rPr>
        <w:t>创建一个maven新模块：【</w:t>
      </w:r>
      <w:r>
        <w:rPr>
          <w:rFonts w:hint="default"/>
        </w:rPr>
        <w:t>microcloud-consumer</w:t>
      </w:r>
      <w:r>
        <w:rPr>
          <w:rFonts w:hint="eastAsia"/>
          <w:lang w:val="en-US" w:eastAsia="zh-CN"/>
        </w:rPr>
        <w:t>】</w:t>
      </w:r>
    </w:p>
    <w:p>
      <w:pPr>
        <w:rPr>
          <w:rFonts w:hint="eastAsia"/>
          <w:lang w:val="en-US" w:eastAsia="zh-CN"/>
        </w:rPr>
      </w:pPr>
      <w:r>
        <w:rPr>
          <w:rFonts w:hint="eastAsia"/>
          <w:lang w:val="en-US" w:eastAsia="zh-CN"/>
        </w:rPr>
        <w:t>这个模块作为服务的消费方，调用前面的product服务</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】修改pom文件，pom文件内容如下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pStyle w:val="11"/>
        <w:keepNext w:val="0"/>
        <w:keepLines w:val="0"/>
        <w:widowControl/>
        <w:suppressLineNumbers w:val="0"/>
        <w:shd w:val="clear" w:fill="FFFFFF"/>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】修改application.yml配置文件</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server:</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port: 80</w:t>
      </w:r>
    </w:p>
    <w:p>
      <w:pPr>
        <w:pStyle w:val="11"/>
        <w:keepNext w:val="0"/>
        <w:keepLines w:val="0"/>
        <w:widowControl/>
        <w:suppressLineNumbers w:val="0"/>
        <w:shd w:val="clear" w:fill="FFFFFF"/>
        <w:rPr>
          <w:rFonts w:hint="eastAsia"/>
          <w:lang w:val="en-US" w:eastAsia="zh-CN"/>
        </w:rPr>
      </w:pPr>
    </w:p>
    <w:p>
      <w:pPr>
        <w:pStyle w:val="11"/>
        <w:keepNext w:val="0"/>
        <w:keepLines w:val="0"/>
        <w:widowControl/>
        <w:suppressLineNumbers w:val="0"/>
        <w:shd w:val="clear" w:fill="FFFFFF"/>
        <w:rPr>
          <w:rFonts w:hint="eastAsia"/>
          <w:lang w:val="en-US" w:eastAsia="zh-CN"/>
        </w:rPr>
      </w:pPr>
      <w:r>
        <w:rPr>
          <w:rFonts w:hint="eastAsia"/>
          <w:lang w:val="en-US" w:eastAsia="zh-CN"/>
        </w:rPr>
        <w:t>【</w:t>
      </w:r>
      <w:r>
        <w:rPr>
          <w:rFonts w:hint="default"/>
        </w:rPr>
        <w:t>microcloud-consumer</w:t>
      </w:r>
      <w:r>
        <w:rPr>
          <w:rFonts w:hint="eastAsia"/>
          <w:lang w:val="en-US" w:eastAsia="zh-CN"/>
        </w:rPr>
        <w:t>】创建Rest配置类，在这需要调用Rest服务，一般需要用到RestTemplate类对象</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package cn.enjoy.config;</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org.springframework.context.annotation.Bean;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org.springframework.context.annotation.Configuration;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org.springframework.web.client.RestTemplate;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@Configuration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public class RestConfig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@Bean</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public RestTemplate restTemplate()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return  new RestTemplate();</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】新建一个controller，负责使用RestTemplate调用远程的product服务</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product = restTemplate.getForObject(PRODUCT_GET_URL + id, Product.class);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List&lt;Product&gt; list = restTemplate.getForObject(PRODUCT_LIST_URL, List.class);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Boolean result = restTemplate.postForObject(PRODUCT_ADD_URL, product, Boolean.class);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】编写启动类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 xml:space="preserve"> SpringSecurity </w:t>
      </w:r>
    </w:p>
    <w:p>
      <w:pPr>
        <w:pStyle w:val="3"/>
        <w:rPr>
          <w:rFonts w:hint="eastAsia"/>
          <w:lang w:val="en-US" w:eastAsia="zh-CN"/>
        </w:rPr>
      </w:pPr>
      <w:r>
        <w:rPr>
          <w:rFonts w:hint="eastAsia"/>
          <w:lang w:val="en-US" w:eastAsia="zh-CN"/>
        </w:rPr>
        <w:t>服务提供方配置安全验证</w:t>
      </w:r>
    </w:p>
    <w:p>
      <w:pPr>
        <w:rPr>
          <w:rFonts w:hint="eastAsia"/>
          <w:lang w:val="en-US" w:eastAsia="zh-CN"/>
        </w:rPr>
      </w:pPr>
      <w:r>
        <w:rPr>
          <w:rFonts w:hint="eastAsia"/>
          <w:lang w:val="en-US" w:eastAsia="zh-CN"/>
        </w:rPr>
        <w:t>前面使用了RestTemplate进行远程接口调用，但要注意，这些Rest服务最终都可能暴露在公网的，任何人都可能调用，如果你的Rest服务属于一些私密信息，这样会导致信息的泄露。</w:t>
      </w:r>
    </w:p>
    <w:p>
      <w:pPr>
        <w:rPr>
          <w:rFonts w:hint="eastAsia"/>
          <w:lang w:val="en-US" w:eastAsia="zh-CN"/>
        </w:rPr>
      </w:pPr>
    </w:p>
    <w:p>
      <w:pPr>
        <w:rPr>
          <w:rFonts w:hint="eastAsia"/>
          <w:lang w:val="en-US" w:eastAsia="zh-CN"/>
        </w:rPr>
      </w:pPr>
      <w:r>
        <w:rPr>
          <w:rFonts w:hint="eastAsia"/>
          <w:lang w:val="en-US" w:eastAsia="zh-CN"/>
        </w:rPr>
        <w:t>如果想进行安全方面的处理，首先要在服务的提供方上进行处理。</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】修改pom文件，追加 SpringSecurity 相关依赖信息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】修改application.yml配置文件，进行安全的用户名配置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spring: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admin  # 认证用户名</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  # 认证密码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USER # 授权角色</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在项目中访问rest接口，localhost:8080/prodcut/list，这个时候会要求先输入用户名以及密码才能允许访问</w:t>
      </w:r>
    </w:p>
    <w:p>
      <w:pPr>
        <w:rPr>
          <w:rFonts w:hint="eastAsia"/>
          <w:lang w:val="en-US" w:eastAsia="zh-CN"/>
        </w:rPr>
      </w:pPr>
    </w:p>
    <w:p>
      <w:r>
        <w:drawing>
          <wp:inline distT="0" distB="0" distL="114300" distR="114300">
            <wp:extent cx="4438015" cy="244284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38015"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输入用户名密码就可以调用前面的接口了</w:t>
      </w:r>
    </w:p>
    <w:p>
      <w:pPr>
        <w:rPr>
          <w:rFonts w:hint="eastAsia"/>
          <w:lang w:val="en-US" w:eastAsia="zh-CN"/>
        </w:rPr>
      </w:pPr>
    </w:p>
    <w:p>
      <w:pPr>
        <w:pStyle w:val="3"/>
        <w:rPr>
          <w:rFonts w:hint="eastAsia"/>
          <w:lang w:val="en-US" w:eastAsia="zh-CN"/>
        </w:rPr>
      </w:pPr>
      <w:r>
        <w:rPr>
          <w:rFonts w:hint="eastAsia"/>
          <w:lang w:val="en-US" w:eastAsia="zh-CN"/>
        </w:rPr>
        <w:t>服务消费方处理</w:t>
      </w:r>
    </w:p>
    <w:p>
      <w:pPr>
        <w:rPr>
          <w:rFonts w:hint="eastAsia"/>
          <w:lang w:val="en-US" w:eastAsia="zh-CN"/>
        </w:rPr>
      </w:pPr>
      <w:r>
        <w:rPr>
          <w:rFonts w:hint="eastAsia"/>
          <w:lang w:val="en-US" w:eastAsia="zh-CN"/>
        </w:rPr>
        <w:t xml:space="preserve"> 服务提供方目前已经使用了密码验证，这个时候服务的消费方如果想直接访问就不可能了，这个时候一个以头的信息进行处理，然后使用Base64进行加密处理后才能得到正确的访问路径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修改RestConfig配置类，在里面添加 HttpHeaders 的配置信息</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713"/>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修改ConsumerProductController，在进行服务端调用的时候加上这个头信息</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tabs>
          <w:tab w:val="left" w:pos="713"/>
        </w:tabs>
        <w:jc w:val="left"/>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pStyle w:val="3"/>
        <w:rPr>
          <w:rFonts w:hint="eastAsia"/>
          <w:lang w:val="en-US" w:eastAsia="zh-CN"/>
        </w:rPr>
      </w:pPr>
      <w:r>
        <w:rPr>
          <w:rFonts w:hint="eastAsia"/>
          <w:lang w:val="en-US" w:eastAsia="zh-CN"/>
        </w:rPr>
        <w:t>【microcloud-security】模块</w:t>
      </w:r>
    </w:p>
    <w:p>
      <w:pPr>
        <w:rPr>
          <w:rFonts w:hint="eastAsia"/>
          <w:lang w:val="en-US" w:eastAsia="zh-CN"/>
        </w:rPr>
      </w:pPr>
      <w:r>
        <w:rPr>
          <w:rFonts w:hint="eastAsia"/>
          <w:lang w:val="en-US" w:eastAsia="zh-CN"/>
        </w:rPr>
        <w:t>现在服务提供方只有一个Product服务，但真实的项目开发中必然有多个服务提供方，绝大多数情况下，这些服务都会用到安全验证，而且密码也会一样，如果每个服务都单独维护，每次密码变动改动都会很大，所以应该单独建立一个安全验证的模块</w:t>
      </w:r>
    </w:p>
    <w:p>
      <w:pPr>
        <w:rPr>
          <w:rFonts w:hint="eastAsia"/>
          <w:lang w:val="en-US" w:eastAsia="zh-CN"/>
        </w:rPr>
      </w:pPr>
      <w:r>
        <w:rPr>
          <w:rFonts w:hint="eastAsia"/>
          <w:lang w:val="en-US" w:eastAsia="zh-CN"/>
        </w:rPr>
        <w:t xml:space="preserve"> 创建一个microcloud-security模块，修改其pom文件如下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tabs>
          <w:tab w:val="left" w:pos="713"/>
        </w:tabs>
        <w:jc w:val="left"/>
        <w:rPr>
          <w:rFonts w:hint="eastAsia"/>
          <w:lang w:val="en-US" w:eastAsia="zh-CN"/>
        </w:rPr>
      </w:pPr>
    </w:p>
    <w:p>
      <w:pPr>
        <w:rPr>
          <w:rFonts w:hint="eastAsia"/>
          <w:lang w:val="en-US" w:eastAsia="zh-CN"/>
        </w:rPr>
      </w:pPr>
      <w:r>
        <w:rPr>
          <w:rFonts w:hint="eastAsia"/>
          <w:lang w:val="en-US" w:eastAsia="zh-CN"/>
        </w:rPr>
        <w:t>【</w:t>
      </w:r>
      <w:r>
        <w:rPr>
          <w:rFonts w:hint="default"/>
        </w:rPr>
        <w:t>springcloud</w:t>
      </w:r>
      <w:r>
        <w:rPr>
          <w:rFonts w:hint="eastAsia"/>
          <w:lang w:val="en-US" w:eastAsia="zh-CN"/>
        </w:rPr>
        <w:t>】修改父工程pom文件，把相应的版本依赖加到里面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【microcloud-security】建立一个统一的安全配置类，这个类负责用户以及密码相关的配置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】修改pom文件，删除spring-boot-starter-security的依赖信息，并加入自己定义的microcloud-security依赖</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】修改application.yml，删除与安全相关的配置项。</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security:</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user:</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roles:</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 USER # 授权角色</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name:  root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strike/>
          <w:dstrike w:val="0"/>
          <w:lang w:val="en-US" w:eastAsia="zh-CN"/>
        </w:rPr>
        <w:t>#     password:  enjoy</w:t>
      </w:r>
    </w:p>
    <w:p>
      <w:pPr>
        <w:tabs>
          <w:tab w:val="left" w:pos="619"/>
        </w:tabs>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tabs>
          <w:tab w:val="left" w:pos="61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Eureka服务注册与发现</w:t>
      </w:r>
    </w:p>
    <w:p>
      <w:pPr>
        <w:rPr>
          <w:rFonts w:hint="eastAsia"/>
          <w:lang w:val="en-US" w:eastAsia="zh-CN"/>
        </w:rPr>
      </w:pPr>
      <w:r>
        <w:rPr>
          <w:rFonts w:hint="eastAsia"/>
          <w:lang w:val="en-US" w:eastAsia="zh-CN"/>
        </w:rPr>
        <w:t>在学习zookeeper的时候，重点就讲了服务注册与发现的流程，dubbo就是基于zookeeper来实现服务注册与发现的。</w:t>
      </w:r>
    </w:p>
    <w:p>
      <w:pPr>
        <w:rPr>
          <w:rFonts w:hint="eastAsia"/>
          <w:lang w:val="en-US" w:eastAsia="zh-CN"/>
        </w:rPr>
      </w:pPr>
      <w:r>
        <w:rPr>
          <w:rFonts w:hint="eastAsia"/>
          <w:lang w:val="en-US" w:eastAsia="zh-CN"/>
        </w:rPr>
        <w:t>基于zookeeper的服务注册与发现大致流程如下</w:t>
      </w:r>
    </w:p>
    <w:p>
      <w:r>
        <w:drawing>
          <wp:inline distT="0" distB="0" distL="114300" distR="114300">
            <wp:extent cx="5461000" cy="4117340"/>
            <wp:effectExtent l="0" t="0" r="0" b="0"/>
            <wp:docPr id="4" name="图片 3" descr="混乱的水平扩展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混乱的水平扩展 (7)"/>
                    <pic:cNvPicPr>
                      <a:picLocks noChangeAspect="1"/>
                    </pic:cNvPicPr>
                  </pic:nvPicPr>
                  <pic:blipFill>
                    <a:blip r:embed="rId6"/>
                    <a:stretch>
                      <a:fillRect/>
                    </a:stretch>
                  </pic:blipFill>
                  <pic:spPr>
                    <a:xfrm>
                      <a:off x="0" y="0"/>
                      <a:ext cx="5461000" cy="4117340"/>
                    </a:xfrm>
                    <a:prstGeom prst="rect">
                      <a:avLst/>
                    </a:prstGeom>
                  </pic:spPr>
                </pic:pic>
              </a:graphicData>
            </a:graphic>
          </wp:inline>
        </w:drawing>
      </w:r>
    </w:p>
    <w:p>
      <w:pPr>
        <w:rPr>
          <w:rFonts w:hint="eastAsia"/>
          <w:lang w:val="en-US" w:eastAsia="zh-CN"/>
        </w:rPr>
      </w:pPr>
      <w:r>
        <w:rPr>
          <w:rFonts w:hint="eastAsia"/>
          <w:lang w:val="en-US" w:eastAsia="zh-CN"/>
        </w:rPr>
        <w:t>而在SpringCloud中，大量使用了Netflix的开源项目，其中Eureka就属于Netflix 提供的发现服务组件，所有的微服务都注册到Eureka中，它在其中扮演的就是注册中心的角色，后面所有的客户端直接从注册中心获取所需要的服务</w:t>
      </w:r>
    </w:p>
    <w:p>
      <w:pPr>
        <w:rPr>
          <w:rFonts w:hint="eastAsia"/>
          <w:lang w:val="en-US" w:eastAsia="zh-CN"/>
        </w:rPr>
      </w:pPr>
    </w:p>
    <w:p>
      <w:pPr>
        <w:pStyle w:val="3"/>
        <w:rPr>
          <w:rFonts w:hint="eastAsia"/>
          <w:lang w:val="en-US" w:eastAsia="zh-CN"/>
        </w:rPr>
      </w:pPr>
      <w:r>
        <w:rPr>
          <w:rFonts w:hint="eastAsia"/>
          <w:lang w:val="en-US" w:eastAsia="zh-CN"/>
        </w:rPr>
        <w:t>Eureka 服务端</w:t>
      </w:r>
    </w:p>
    <w:p>
      <w:pPr>
        <w:rPr>
          <w:rFonts w:hint="eastAsia"/>
          <w:lang w:val="en-US" w:eastAsia="zh-CN"/>
        </w:rPr>
      </w:pPr>
      <w:r>
        <w:rPr>
          <w:rFonts w:hint="eastAsia"/>
          <w:lang w:val="en-US" w:eastAsia="zh-CN"/>
        </w:rPr>
        <w:t>新建一个microcloud-eureka模块，这模块做的事情非常简单，既启动Eureka的服务端，pom文件如下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p>
      <w:pPr>
        <w:rPr>
          <w:rFonts w:hint="eastAsia" w:eastAsiaTheme="minorEastAsia"/>
          <w:lang w:val="en-US" w:eastAsia="zh-CN"/>
        </w:rPr>
      </w:pP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】修改application.yml文件，在里面配置eureka相关信息</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】新增Eureka启动类，增加Eureka服务端注解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org.springframework.cloud.netflix.eureka.server.EnableEurekaServer;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SpringApplication.run(EurekaApp.class,args);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运行main方法</w:t>
      </w:r>
    </w:p>
    <w:p>
      <w:pPr>
        <w:jc w:val="left"/>
      </w:pPr>
      <w:r>
        <w:drawing>
          <wp:inline distT="0" distB="0" distL="114300" distR="114300">
            <wp:extent cx="5272405" cy="791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上面会有一些出错信息，先不用管，后面再来处理！</w:t>
      </w:r>
    </w:p>
    <w:p>
      <w:pPr>
        <w:jc w:val="left"/>
        <w:rPr>
          <w:rFonts w:hint="eastAsia"/>
          <w:lang w:val="en-US" w:eastAsia="zh-CN"/>
        </w:rPr>
      </w:pPr>
    </w:p>
    <w:p>
      <w:pPr>
        <w:jc w:val="left"/>
        <w:rPr>
          <w:rFonts w:hint="eastAsia"/>
          <w:lang w:val="en-US" w:eastAsia="zh-CN"/>
        </w:rPr>
      </w:pPr>
      <w:r>
        <w:rPr>
          <w:rFonts w:hint="eastAsia"/>
          <w:lang w:val="en-US" w:eastAsia="zh-CN"/>
        </w:rPr>
        <w:t>在浏览器上执行</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"http://localhost:7001/" </w:instrText>
      </w:r>
      <w:r>
        <w:rPr>
          <w:rFonts w:hint="eastAsia"/>
          <w:lang w:val="en-US" w:eastAsia="zh-CN"/>
        </w:rPr>
        <w:fldChar w:fldCharType="separate"/>
      </w:r>
      <w:r>
        <w:rPr>
          <w:rStyle w:val="17"/>
          <w:rFonts w:hint="eastAsia"/>
          <w:lang w:val="en-US" w:eastAsia="zh-CN"/>
        </w:rPr>
        <w:t>http://localhost:7001/</w:t>
      </w:r>
      <w:r>
        <w:rPr>
          <w:rFonts w:hint="eastAsia"/>
          <w:lang w:val="en-US" w:eastAsia="zh-CN"/>
        </w:rPr>
        <w:fldChar w:fldCharType="end"/>
      </w:r>
    </w:p>
    <w:p>
      <w:pPr>
        <w:jc w:val="left"/>
        <w:rPr>
          <w:rFonts w:hint="eastAsia"/>
          <w:lang w:val="en-US" w:eastAsia="zh-CN"/>
        </w:rPr>
      </w:pPr>
    </w:p>
    <w:p>
      <w:pPr>
        <w:jc w:val="left"/>
      </w:pPr>
      <w:r>
        <w:drawing>
          <wp:inline distT="0" distB="0" distL="114300" distR="114300">
            <wp:extent cx="5263515" cy="2654300"/>
            <wp:effectExtent l="0" t="0" r="133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3515" cy="2654300"/>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val="en-US" w:eastAsia="zh-CN"/>
        </w:rPr>
        <w:t>服务提供方注册到Eureka</w:t>
      </w:r>
    </w:p>
    <w:p>
      <w:pPr>
        <w:rPr>
          <w:rFonts w:hint="eastAsia"/>
          <w:lang w:val="en-US" w:eastAsia="zh-CN"/>
        </w:rPr>
      </w:pPr>
      <w:r>
        <w:rPr>
          <w:rFonts w:hint="eastAsia"/>
          <w:lang w:val="en-US" w:eastAsia="zh-CN"/>
        </w:rPr>
        <w:t>现在Eureka虽然有点小瑕疵，但现在已经能正常访问了，那么接下来就需要将用的微服务注册到Eureka服务当中，为后面客户端的使用做铺垫。</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】修改pom文件，增加eureka客户端相关信息。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&lt;artifactId&gt;spring-cloud-starter-eureka&lt;/artifactId&gt;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】修改application.yml配置文件，在者个文件中定义要注册的eureka服务的地址</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】修改启动类，在这个类上增加eureka客户端的注解信息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ind w:firstLine="516" w:firstLineChars="0"/>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加上这注解后，启动</w:t>
      </w:r>
    </w:p>
    <w:p>
      <w:pPr>
        <w:jc w:val="left"/>
      </w:pPr>
      <w:r>
        <w:drawing>
          <wp:inline distT="0" distB="0" distL="114300" distR="114300">
            <wp:extent cx="5267325" cy="417195"/>
            <wp:effectExtent l="0" t="0" r="952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41719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发现Application的名字是UNKNOWN，为此应该为这单独取一个名字</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】修改application.yml配置文件，为这个微服务起一个名字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microcloud-provider-product</w:t>
      </w:r>
    </w:p>
    <w:p>
      <w:pPr>
        <w:jc w:val="left"/>
        <w:rPr>
          <w:rFonts w:hint="eastAsia"/>
          <w:lang w:val="en-US" w:eastAsia="zh-CN"/>
        </w:rPr>
      </w:pPr>
    </w:p>
    <w:p>
      <w:pPr>
        <w:jc w:val="left"/>
        <w:rPr>
          <w:rFonts w:hint="eastAsia"/>
          <w:lang w:val="en-US" w:eastAsia="zh-CN"/>
        </w:rPr>
      </w:pPr>
      <w:r>
        <w:rPr>
          <w:rFonts w:hint="eastAsia"/>
          <w:lang w:val="en-US" w:eastAsia="zh-CN"/>
        </w:rPr>
        <w:t>重新启动后</w:t>
      </w:r>
    </w:p>
    <w:p>
      <w:pPr>
        <w:jc w:val="left"/>
      </w:pPr>
      <w:r>
        <w:drawing>
          <wp:inline distT="0" distB="0" distL="114300" distR="114300">
            <wp:extent cx="5265420" cy="4794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5420" cy="4794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现在虽然成功的实现了微服务注册，但是现在看下STATUS，这个时候名称还有点乱，我们现在开源自定义一个路径名称</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】修改application.yml配置文件，追加主机名称的显示：</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instance-id: microcloud-provider-product</w:t>
      </w: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1770" cy="558165"/>
            <wp:effectExtent l="0" t="0" r="508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55816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另外一般情况下，当鼠标点击查看的时候应该以IP作为链接项</w:t>
      </w:r>
    </w:p>
    <w:p>
      <w:pPr>
        <w:jc w:val="left"/>
      </w:pPr>
      <w:r>
        <w:drawing>
          <wp:inline distT="0" distB="0" distL="114300" distR="114300">
            <wp:extent cx="5271770" cy="1581785"/>
            <wp:effectExtent l="0" t="0" r="508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770" cy="15817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 # 客户端进行Eureka注册的配置</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http://localhost:7001/eureka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instance-id: microcloud-provider-product</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color w:val="0070C0"/>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70C0"/>
          <w:kern w:val="2"/>
          <w:sz w:val="21"/>
          <w:szCs w:val="24"/>
          <w:lang w:val="en-US" w:eastAsia="zh-CN" w:bidi="ar-SA"/>
        </w:rPr>
        <w:t>prefer-ip-address: true</w:t>
      </w:r>
    </w:p>
    <w:p>
      <w:pPr>
        <w:rPr>
          <w:rFonts w:hint="eastAsia"/>
          <w:lang w:val="en-US" w:eastAsia="zh-CN"/>
        </w:rPr>
      </w:pPr>
    </w:p>
    <w:p>
      <w:pPr>
        <w:rPr>
          <w:rFonts w:hint="eastAsia" w:asciiTheme="minorHAnsi" w:hAnsiTheme="minorHAnsi" w:eastAsiaTheme="minorEastAsia" w:cstheme="minorBidi"/>
          <w:color w:val="0070C0"/>
          <w:kern w:val="2"/>
          <w:sz w:val="21"/>
          <w:szCs w:val="24"/>
          <w:lang w:val="en-US" w:eastAsia="zh-CN" w:bidi="ar-SA"/>
        </w:rPr>
      </w:pPr>
      <w:r>
        <w:rPr>
          <w:rFonts w:hint="eastAsia"/>
          <w:lang w:val="en-US" w:eastAsia="zh-CN"/>
        </w:rPr>
        <w:t>修改后地址栏变为</w:t>
      </w:r>
    </w:p>
    <w:p>
      <w:pPr>
        <w:jc w:val="left"/>
      </w:pPr>
      <w:r>
        <w:drawing>
          <wp:inline distT="0" distB="0" distL="114300" distR="114300">
            <wp:extent cx="5259070" cy="1479550"/>
            <wp:effectExtent l="0" t="0" r="1778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59070" cy="14795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点击状态栏</w:t>
      </w:r>
    </w:p>
    <w:p>
      <w:pPr>
        <w:jc w:val="left"/>
      </w:pPr>
      <w:r>
        <w:drawing>
          <wp:inline distT="0" distB="0" distL="114300" distR="114300">
            <wp:extent cx="5274310" cy="1712595"/>
            <wp:effectExtent l="0" t="0" r="254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4310" cy="17125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】如果想看状态信息需要增加actuator模块，这一块的内容已经在讲springboot的时候讲过，修改pom文件，增加</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】修改application.yml文件，追加info相关配置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注意：由于在yml文件中使用了</w:t>
      </w:r>
      <w:r>
        <w:rPr>
          <w:rFonts w:hint="eastAsia"/>
          <w:lang w:val="en-US" w:eastAsia="zh-CN"/>
        </w:rPr>
        <w:t>$，这个时候启动是会报错的，因此还需要一个maven-resources-plugin插件的支持</w:t>
      </w:r>
    </w:p>
    <w:p>
      <w:pPr>
        <w:jc w:val="left"/>
        <w:rPr>
          <w:rFonts w:hint="eastAsia"/>
          <w:lang w:val="en-US" w:eastAsia="zh-CN"/>
        </w:rPr>
      </w:pPr>
    </w:p>
    <w:p>
      <w:pPr>
        <w:jc w:val="left"/>
        <w:rPr>
          <w:rFonts w:hint="eastAsia"/>
          <w:lang w:val="en-US" w:eastAsia="zh-CN"/>
        </w:rPr>
      </w:pPr>
      <w:r>
        <w:rPr>
          <w:rFonts w:hint="eastAsia"/>
          <w:lang w:val="en-US" w:eastAsia="zh-CN"/>
        </w:rPr>
        <w:t>【microcloud】在父工程增加插件，修改pom文件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&lt;build&gt;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&lt;directory&gt;src/main/resources&lt;/directory&gt;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&lt;filtering&gt;true&lt;/filtering&gt;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&lt;artifactId&gt;maven-resources-plugin&lt;/artifactId&gt;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&lt;delimiter&gt;$&lt;/delimiter&gt;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&lt;/build&gt;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 xml:space="preserve"> 启动后：</w:t>
      </w:r>
    </w:p>
    <w:p>
      <w:pPr>
        <w:jc w:val="left"/>
      </w:pPr>
      <w:r>
        <w:drawing>
          <wp:inline distT="0" distB="0" distL="114300" distR="114300">
            <wp:extent cx="5264785" cy="445770"/>
            <wp:effectExtent l="0" t="0" r="1206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4785" cy="445770"/>
                    </a:xfrm>
                    <a:prstGeom prst="rect">
                      <a:avLst/>
                    </a:prstGeom>
                    <a:noFill/>
                    <a:ln w="9525">
                      <a:noFill/>
                    </a:ln>
                  </pic:spPr>
                </pic:pic>
              </a:graphicData>
            </a:graphic>
          </wp:inline>
        </w:drawing>
      </w:r>
    </w:p>
    <w:p>
      <w:pPr>
        <w:ind w:firstLine="478" w:firstLineChars="0"/>
        <w:jc w:val="left"/>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其他配置</w:t>
      </w:r>
    </w:p>
    <w:p>
      <w:pPr>
        <w:rPr>
          <w:rFonts w:hint="eastAsia"/>
          <w:lang w:val="en-US" w:eastAsia="zh-CN"/>
        </w:rPr>
      </w:pPr>
      <w:r>
        <w:rPr>
          <w:rFonts w:hint="eastAsia"/>
          <w:lang w:val="en-US" w:eastAsia="zh-CN"/>
        </w:rPr>
        <w:t>在前面启动eureka中，会发现启动会报错，虽然这些错误不影响使用</w:t>
      </w:r>
    </w:p>
    <w:p>
      <w:r>
        <w:drawing>
          <wp:inline distT="0" distB="0" distL="114300" distR="114300">
            <wp:extent cx="5272405" cy="791845"/>
            <wp:effectExtent l="0" t="0" r="444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另外在关闭【microcloud-provider-product】项目后，刷新eureka发现项目还在，隔一段时间后会发现</w:t>
      </w:r>
    </w:p>
    <w:p>
      <w:r>
        <w:drawing>
          <wp:inline distT="0" distB="0" distL="114300" distR="114300">
            <wp:extent cx="5270500" cy="895985"/>
            <wp:effectExtent l="0" t="0" r="635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895985"/>
                    </a:xfrm>
                    <a:prstGeom prst="rect">
                      <a:avLst/>
                    </a:prstGeom>
                    <a:noFill/>
                    <a:ln w="9525">
                      <a:noFill/>
                    </a:ln>
                  </pic:spPr>
                </pic:pic>
              </a:graphicData>
            </a:graphic>
          </wp:inline>
        </w:drawing>
      </w:r>
    </w:p>
    <w:p>
      <w:pPr>
        <w:rPr>
          <w:rFonts w:hint="eastAsia"/>
          <w:lang w:val="en-US" w:eastAsia="zh-CN"/>
        </w:rPr>
      </w:pPr>
      <w:r>
        <w:rPr>
          <w:rFonts w:hint="eastAsia"/>
          <w:lang w:val="en-US" w:eastAsia="zh-CN"/>
        </w:rPr>
        <w:t>这其实就是触发了安全模式</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】设置服务的清理间隔时间，修改application.yml文件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cstheme="minorBidi"/>
          <w:kern w:val="2"/>
          <w:sz w:val="21"/>
          <w:szCs w:val="24"/>
          <w:lang w:val="en-US" w:eastAsia="zh-CN" w:bidi="ar-SA"/>
        </w:rPr>
      </w:pPr>
    </w:p>
    <w:p>
      <w:pPr>
        <w:rPr>
          <w:rFonts w:hint="eastAsia"/>
          <w:lang w:val="en-US" w:eastAsia="zh-CN"/>
        </w:rPr>
      </w:pPr>
      <w:r>
        <w:rPr>
          <w:rFonts w:hint="eastAsia"/>
          <w:lang w:val="en-US" w:eastAsia="zh-CN"/>
        </w:rPr>
        <w:t>这个重新测试，服务提供方注册后，关闭服务发现服务实例依然还在。</w:t>
      </w:r>
    </w:p>
    <w:p>
      <w:pPr>
        <w:rPr>
          <w:rFonts w:hint="eastAsia"/>
          <w:lang w:val="en-US" w:eastAsia="zh-CN"/>
        </w:rPr>
      </w:pPr>
      <w:r>
        <w:drawing>
          <wp:inline distT="0" distB="0" distL="114300" distR="114300">
            <wp:extent cx="5262880" cy="526415"/>
            <wp:effectExtent l="0" t="0" r="1397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2880" cy="526415"/>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【microcloud-provider-product】修改application.yml配置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lang w:val="en-US" w:eastAsia="zh-CN"/>
        </w:rPr>
      </w:pPr>
    </w:p>
    <w:p>
      <w:pPr>
        <w:rPr>
          <w:rFonts w:hint="eastAsia"/>
          <w:lang w:val="en-US" w:eastAsia="zh-CN"/>
        </w:rPr>
      </w:pPr>
      <w:r>
        <w:rPr>
          <w:rFonts w:hint="eastAsia"/>
          <w:lang w:val="en-US" w:eastAsia="zh-CN"/>
        </w:rPr>
        <w:t>由于所有的服务都注册到了 Eureka 之中</w:t>
      </w:r>
    </w:p>
    <w:p>
      <w:pPr>
        <w:rPr>
          <w:rFonts w:hint="eastAsia"/>
          <w:lang w:val="en-US" w:eastAsia="zh-CN"/>
        </w:rPr>
      </w:pPr>
      <w:r>
        <w:rPr>
          <w:rFonts w:hint="eastAsia"/>
          <w:lang w:val="en-US" w:eastAsia="zh-CN"/>
        </w:rPr>
        <w:t>这样如果配置了“lease-expiration-duration-in-seconds”此选项，</w:t>
      </w:r>
    </w:p>
    <w:p>
      <w:pPr>
        <w:rPr>
          <w:rFonts w:hint="eastAsia"/>
          <w:lang w:val="en-US" w:eastAsia="zh-CN"/>
        </w:rPr>
      </w:pPr>
      <w:r>
        <w:rPr>
          <w:rFonts w:hint="eastAsia"/>
          <w:lang w:val="en-US" w:eastAsia="zh-CN"/>
        </w:rPr>
        <w:t>表示距离上一次发送心跳之后等待下一次发送心跳的间隔时间，如果超过了此间隔时间，则认为该微服务已经宕机了。</w:t>
      </w:r>
    </w:p>
    <w:p>
      <w:pPr>
        <w:rPr>
          <w:rFonts w:hint="eastAsia"/>
          <w:lang w:val="en-US" w:eastAsia="zh-CN"/>
        </w:rPr>
      </w:pPr>
    </w:p>
    <w:p>
      <w:pPr>
        <w:rPr>
          <w:rFonts w:hint="eastAsia"/>
          <w:lang w:val="en-US" w:eastAsia="zh-CN"/>
        </w:rPr>
      </w:pPr>
      <w:r>
        <w:rPr>
          <w:rFonts w:hint="eastAsia"/>
          <w:lang w:val="en-US" w:eastAsia="zh-CN"/>
        </w:rPr>
        <w:t>【microcloud-provider-product】对于注册到 Eureka 上的服务，可以通过发现服务来获取一些服务信息，修改ProductController，增加一个方法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【microcloud-provider-product】修改ProductApp， 在主程序中启用发现服务项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访问：localhost:8080/prodcut/discover</w:t>
      </w:r>
    </w:p>
    <w:p>
      <w:r>
        <w:drawing>
          <wp:inline distT="0" distB="0" distL="114300" distR="114300">
            <wp:extent cx="5265420" cy="380365"/>
            <wp:effectExtent l="0" t="0" r="1143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5420" cy="38036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可以发现DiscoveryClient包含的很多信息</w:t>
      </w:r>
    </w:p>
    <w:p>
      <w:pPr>
        <w:rPr>
          <w:rFonts w:hint="eastAsia"/>
          <w:lang w:val="en-US" w:eastAsia="zh-CN"/>
        </w:rPr>
      </w:pPr>
    </w:p>
    <w:p>
      <w:pPr>
        <w:ind w:firstLine="309" w:firstLineChars="0"/>
        <w:jc w:val="left"/>
      </w:pPr>
      <w:r>
        <w:drawing>
          <wp:inline distT="0" distB="0" distL="114300" distR="114300">
            <wp:extent cx="5267960" cy="2298700"/>
            <wp:effectExtent l="0" t="0" r="889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7960" cy="2298700"/>
                    </a:xfrm>
                    <a:prstGeom prst="rect">
                      <a:avLst/>
                    </a:prstGeom>
                    <a:noFill/>
                    <a:ln w="9525">
                      <a:noFill/>
                    </a:ln>
                  </pic:spPr>
                </pic:pic>
              </a:graphicData>
            </a:graphic>
          </wp:inline>
        </w:drawing>
      </w:r>
    </w:p>
    <w:p>
      <w:pPr>
        <w:ind w:firstLine="309" w:firstLineChars="0"/>
        <w:jc w:val="left"/>
      </w:pPr>
    </w:p>
    <w:p>
      <w:pPr>
        <w:ind w:firstLine="309" w:firstLineChars="0"/>
        <w:jc w:val="left"/>
        <w:rPr>
          <w:rFonts w:hint="eastAsia"/>
          <w:lang w:val="en-US" w:eastAsia="zh-CN"/>
        </w:rPr>
      </w:pPr>
      <w:r>
        <w:rPr>
          <w:rFonts w:hint="eastAsia"/>
          <w:lang w:val="en-US" w:eastAsia="zh-CN"/>
        </w:rPr>
        <w:t>可以看到在eureka里面显示的信息都可以在这里获取得到。</w:t>
      </w:r>
    </w:p>
    <w:p>
      <w:pPr>
        <w:ind w:firstLine="309" w:firstLineChars="0"/>
        <w:jc w:val="left"/>
        <w:rPr>
          <w:rFonts w:hint="eastAsia"/>
          <w:lang w:val="en-US" w:eastAsia="zh-CN"/>
        </w:rPr>
      </w:pPr>
    </w:p>
    <w:p>
      <w:pPr>
        <w:pStyle w:val="3"/>
        <w:rPr>
          <w:rFonts w:hint="eastAsia"/>
          <w:lang w:val="en-US" w:eastAsia="zh-CN"/>
        </w:rPr>
      </w:pPr>
      <w:r>
        <w:rPr>
          <w:rFonts w:hint="eastAsia"/>
          <w:lang w:val="en-US" w:eastAsia="zh-CN"/>
        </w:rPr>
        <w:t>Eureka 安全机制</w:t>
      </w:r>
    </w:p>
    <w:p>
      <w:pPr>
        <w:rPr>
          <w:rFonts w:hint="eastAsia"/>
          <w:lang w:val="en-US" w:eastAsia="zh-CN"/>
        </w:rPr>
      </w:pPr>
      <w:r>
        <w:rPr>
          <w:rFonts w:hint="eastAsia"/>
          <w:lang w:val="en-US" w:eastAsia="zh-CN"/>
        </w:rPr>
        <w:t>一般情况下Eureka 和服务的提供注册者都会在一个内网环境中，但免不了在某些项目中需要让其他外网的服务注册到Eureka，这个时候就有必要让Eureka增加一套安全认证机制了，让所有服务提供者通过安全认证后才能注册进来</w:t>
      </w:r>
    </w:p>
    <w:p>
      <w:pPr>
        <w:rPr>
          <w:rFonts w:hint="eastAsia" w:asciiTheme="minorHAnsi" w:hAnsiTheme="minorHAnsi" w:eastAsiaTheme="minorEastAsia" w:cstheme="minorBidi"/>
          <w:kern w:val="2"/>
          <w:sz w:val="21"/>
          <w:szCs w:val="24"/>
          <w:lang w:val="en-US" w:eastAsia="zh-CN" w:bidi="ar-SA"/>
        </w:rPr>
      </w:pPr>
    </w:p>
    <w:p>
      <w:pP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】修改pom文件，引入SpringSecurity的依赖包</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rPr>
          <w:rFonts w:hint="eastAsia" w:asciiTheme="minorHAnsi" w:hAnsiTheme="minorHAnsi" w:eastAsiaTheme="minorEastAsia" w:cstheme="minorBidi"/>
          <w:kern w:val="2"/>
          <w:sz w:val="21"/>
          <w:szCs w:val="24"/>
          <w:lang w:val="en-US" w:eastAsia="zh-CN" w:bidi="ar-SA"/>
        </w:rPr>
      </w:pPr>
    </w:p>
    <w:p>
      <w:pP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 修改application.yml文件，增加用户、密码验证</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enjoy</w:t>
      </w:r>
    </w:p>
    <w:p>
      <w:pPr>
        <w:tabs>
          <w:tab w:val="left" w:pos="637"/>
        </w:tabs>
        <w:jc w:val="left"/>
        <w:rPr>
          <w:rFonts w:hint="eastAsia"/>
          <w:lang w:val="en-US" w:eastAsia="zh-CN"/>
        </w:rPr>
      </w:pPr>
    </w:p>
    <w:p>
      <w:pPr>
        <w:tabs>
          <w:tab w:val="left" w:pos="637"/>
        </w:tabs>
        <w:jc w:val="left"/>
        <w:rPr>
          <w:rFonts w:hint="eastAsia"/>
          <w:lang w:val="en-US" w:eastAsia="zh-CN"/>
        </w:rPr>
      </w:pPr>
      <w:r>
        <w:rPr>
          <w:rFonts w:hint="eastAsia"/>
          <w:lang w:val="en-US" w:eastAsia="zh-CN"/>
        </w:rPr>
        <w:t>【microcloud-provider-product】修改application.yml文件，增加验证信息</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w:t>
      </w:r>
      <w:r>
        <w:rPr>
          <w:rFonts w:hint="eastAsia"/>
          <w:color w:val="0000FF"/>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重新启动</w:t>
      </w: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或之前的版本，做到这一步就行了，但使用现在版本，你会发现启动【microcloud-provider-product】后服务注册不上去</w:t>
      </w:r>
    </w:p>
    <w:p>
      <w:pPr>
        <w:rPr>
          <w:rFonts w:hint="eastAsia"/>
          <w:lang w:val="en-US" w:eastAsia="zh-CN"/>
        </w:rPr>
      </w:pPr>
    </w:p>
    <w:p>
      <w:pPr>
        <w:rPr>
          <w:rFonts w:hint="eastAsia"/>
          <w:lang w:val="en-US" w:eastAsia="zh-CN"/>
        </w:rPr>
      </w:pPr>
      <w:r>
        <w:drawing>
          <wp:inline distT="0" distB="0" distL="114300" distR="114300">
            <wp:extent cx="5265420" cy="782955"/>
            <wp:effectExtent l="0" t="0" r="1143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5420" cy="782955"/>
                    </a:xfrm>
                    <a:prstGeom prst="rect">
                      <a:avLst/>
                    </a:prstGeom>
                    <a:noFill/>
                    <a:ln w="9525">
                      <a:noFill/>
                    </a:ln>
                  </pic:spPr>
                </pic:pic>
              </a:graphicData>
            </a:graphic>
          </wp:inline>
        </w:drawing>
      </w:r>
    </w:p>
    <w:p>
      <w:pPr>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】新增配置类EurekaSecurityConfig，重写configure方法，把csrf劫持关闭</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org.springframework.security.config.annotation.web.builders.HttpSecurity;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EurekaSecurityConfig extends WebSecurityConfigurerAdapter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http.csrf().disable();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super.configure(http);</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HA 高可用</w:t>
      </w:r>
    </w:p>
    <w:p>
      <w:pPr>
        <w:rPr>
          <w:rFonts w:hint="eastAsia"/>
          <w:lang w:val="en-US" w:eastAsia="zh-CN"/>
        </w:rPr>
      </w:pPr>
      <w:r>
        <w:rPr>
          <w:rFonts w:hint="eastAsia"/>
          <w:lang w:val="en-US" w:eastAsia="zh-CN"/>
        </w:rPr>
        <w:t>学习Zookepper服务注册的时候，注册中心是能实现高可用的，但现在的Eureka还是单节点的情况，如果Eureka出现了错误，将会导致整个集群无法继续使用，这个时候就需要考虑Eureka的高可用了。</w:t>
      </w:r>
    </w:p>
    <w:p>
      <w:pPr>
        <w:rPr>
          <w:rFonts w:hint="eastAsia"/>
          <w:lang w:val="en-US" w:eastAsia="zh-CN"/>
        </w:rPr>
      </w:pPr>
      <w:r>
        <w:drawing>
          <wp:inline distT="0" distB="0" distL="114300" distR="114300">
            <wp:extent cx="3638550" cy="2628265"/>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38550" cy="26282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现在需要3个eureka ，每个eureka都需要配置hostname,所有先修改hosts文件内容如下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eureka3</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【microcloud-eureka】为了方便操作，讲microcloud-eureka项目复制两份，分别复制为【microcloud-eureka2】、 【microcloud-eureka2】</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【microcloud-eureka】修改application.yml配置文件，修改端口以及注册位置</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eureka1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【microcloud-eureka2】修改application.yml配置文件</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color w:val="0000FF"/>
          <w:kern w:val="2"/>
          <w:sz w:val="21"/>
          <w:szCs w:val="24"/>
          <w:lang w:val="en-US" w:eastAsia="zh-CN" w:bidi="ar-SA"/>
        </w:rPr>
      </w:pPr>
      <w:r>
        <w:rPr>
          <w:rFonts w:hint="eastAsia" w:asciiTheme="minorHAnsi" w:hAnsiTheme="minorHAnsi" w:eastAsiaTheme="minorEastAsia" w:cstheme="minorBidi"/>
          <w:color w:val="0000FF"/>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00FF"/>
          <w:kern w:val="2"/>
          <w:sz w:val="21"/>
          <w:szCs w:val="24"/>
          <w:lang w:val="en-US" w:eastAsia="zh-CN" w:bidi="ar-SA"/>
        </w:rPr>
        <w:t xml:space="preserve"> hostname: eureka2</w:t>
      </w:r>
      <w:r>
        <w:rPr>
          <w:rFonts w:hint="eastAsia" w:asciiTheme="minorHAnsi" w:hAnsiTheme="minorHAnsi" w:eastAsiaTheme="minorEastAsia" w:cstheme="minorBidi"/>
          <w:kern w:val="2"/>
          <w:sz w:val="21"/>
          <w:szCs w:val="24"/>
          <w:lang w:val="en-US" w:eastAsia="zh-CN" w:bidi="ar-SA"/>
        </w:rPr>
        <w:t xml:space="preserve"> # 定义 Eureka 实例所在的主机名称</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【microcloud-eureka3】修改application.yml配置文件</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eureka3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启动eureka,eureka2,eureka3，进入服务的后台查看副本</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登陆http://localhost:7001/</w:t>
      </w:r>
    </w:p>
    <w:p>
      <w:pPr>
        <w:jc w:val="left"/>
      </w:pPr>
      <w:r>
        <w:drawing>
          <wp:inline distT="0" distB="0" distL="114300" distR="114300">
            <wp:extent cx="5272405" cy="1045210"/>
            <wp:effectExtent l="0" t="0" r="444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272405" cy="104521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【microcloud-provider-product】修改application.yml配置文件，配置多台enreka的注册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2137"/>
        </w:tabs>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打包发布</w:t>
      </w:r>
    </w:p>
    <w:p>
      <w:pPr>
        <w:rPr>
          <w:rFonts w:hint="eastAsia"/>
          <w:lang w:val="en-US" w:eastAsia="zh-CN"/>
        </w:rPr>
      </w:pPr>
      <w:r>
        <w:rPr>
          <w:rFonts w:hint="eastAsia"/>
          <w:lang w:val="en-US" w:eastAsia="zh-CN"/>
        </w:rPr>
        <w:tab/>
      </w:r>
      <w:r>
        <w:rPr>
          <w:rFonts w:hint="eastAsia"/>
          <w:lang w:val="en-US" w:eastAsia="zh-CN"/>
        </w:rPr>
        <w:t>在真实项目中，需要讲Eureka发布到具体服务器上进行执行，打包部署其实和springboot里面讲的大同小异</w:t>
      </w:r>
    </w:p>
    <w:p>
      <w:pPr>
        <w:rPr>
          <w:rFonts w:hint="eastAsia"/>
          <w:lang w:val="en-US" w:eastAsia="zh-CN"/>
        </w:rPr>
      </w:pPr>
      <w:r>
        <w:rPr>
          <w:rFonts w:hint="eastAsia"/>
          <w:lang w:val="en-US" w:eastAsia="zh-CN"/>
        </w:rPr>
        <w:t xml:space="preserve">   和properties文件稍微有点不同，对于properties文件，不同的环境会有不同的配置文件比如application-dev.properties，application-test.properties,application-pro.properties等</w:t>
      </w:r>
    </w:p>
    <w:p>
      <w:pPr>
        <w:rPr>
          <w:rFonts w:hint="eastAsia"/>
          <w:lang w:val="en-US" w:eastAsia="zh-CN"/>
        </w:rPr>
      </w:pPr>
      <w:r>
        <w:rPr>
          <w:rFonts w:hint="eastAsia"/>
          <w:lang w:val="en-US" w:eastAsia="zh-CN"/>
        </w:rPr>
        <w:t>但如果是yml文件，所有的的配置都再同一个yml文件中</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profiles:</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active: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eureka1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eureka2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eureka3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microcloud-eureka3</w:t>
      </w:r>
    </w:p>
    <w:p>
      <w:pPr>
        <w:rPr>
          <w:rFonts w:hint="eastAsia" w:cstheme="minorBidi"/>
          <w:kern w:val="2"/>
          <w:sz w:val="21"/>
          <w:szCs w:val="24"/>
          <w:lang w:val="en-US" w:eastAsia="zh-CN" w:bidi="ar-SA"/>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【microcloud-eureka】添加一个打包插件，修改pom文件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&lt;finalName&gt;eureka-server&lt;/finalName&gt;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 &lt;!-- 该插件的主要功能是进行项目的打包发布处理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&lt;artifactId&gt;spring-boot-maven-plugin&lt;/artifactId&gt;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 &lt;!-- 设置程序执行的主类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&lt;mainClass&gt;cn.enjoy.EurekaApp&lt;/mainClass&gt;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&lt;goal&gt;repackage&lt;/goal&gt;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lang w:val="en-US" w:eastAsia="zh-CN"/>
        </w:rPr>
      </w:pPr>
    </w:p>
    <w:p>
      <w:pPr>
        <w:rPr>
          <w:rFonts w:hint="eastAsia"/>
          <w:lang w:val="en-US" w:eastAsia="zh-CN"/>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 在pom文件所在目录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mvn clean install package</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接下来就可以在项目的编译目录发现</w:t>
      </w:r>
    </w:p>
    <w:p>
      <w:pPr>
        <w:rPr>
          <w:rFonts w:hint="eastAsia"/>
          <w:lang w:val="en-US" w:eastAsia="zh-CN"/>
        </w:rPr>
      </w:pPr>
      <w:r>
        <w:rPr>
          <w:rFonts w:hint="eastAsia"/>
          <w:lang w:val="en-US" w:eastAsia="zh-CN"/>
        </w:rPr>
        <w:t>eureka-server.jar 文件</w:t>
      </w:r>
    </w:p>
    <w:p>
      <w:r>
        <w:drawing>
          <wp:inline distT="0" distB="0" distL="114300" distR="114300">
            <wp:extent cx="5269230" cy="1532255"/>
            <wp:effectExtent l="0" t="0" r="762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69230" cy="1532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采用默认的方式执行 eureka-server.jar</w:t>
      </w:r>
    </w:p>
    <w:p>
      <w:pPr>
        <w:rPr>
          <w:rFonts w:hint="eastAsia"/>
          <w:lang w:val="en-US" w:eastAsia="zh-CN"/>
        </w:rPr>
      </w:pPr>
      <w:r>
        <w:rPr>
          <w:rFonts w:hint="eastAsia"/>
          <w:lang w:val="en-US" w:eastAsia="zh-CN"/>
        </w:rPr>
        <w:t>那么此时将运行在 7001 端口上：java -jar eureka-server.jar</w:t>
      </w:r>
    </w:p>
    <w:p>
      <w:pPr>
        <w:rPr>
          <w:rFonts w:hint="eastAsia"/>
          <w:lang w:val="en-US" w:eastAsia="zh-CN"/>
        </w:rPr>
      </w:pPr>
      <w:r>
        <w:rPr>
          <w:rFonts w:hint="eastAsia"/>
          <w:lang w:val="en-US" w:eastAsia="zh-CN"/>
        </w:rPr>
        <w:t xml:space="preserve"> 运行其它的两个 profile 配置：</w:t>
      </w:r>
    </w:p>
    <w:p>
      <w:pPr>
        <w:rPr>
          <w:rFonts w:hint="eastAsia"/>
          <w:lang w:val="en-US" w:eastAsia="zh-CN"/>
        </w:rPr>
      </w:pPr>
      <w:r>
        <w:rPr>
          <w:rFonts w:hint="eastAsia"/>
          <w:lang w:val="en-US" w:eastAsia="zh-CN"/>
        </w:rPr>
        <w:t>· 运行“dev-7002”profile：java -jar eureka-server.jar --spring.profiles.active=dev-7002；</w:t>
      </w:r>
    </w:p>
    <w:p>
      <w:pPr>
        <w:rPr>
          <w:rFonts w:hint="eastAsia"/>
          <w:lang w:val="en-US" w:eastAsia="zh-CN"/>
        </w:rPr>
      </w:pPr>
      <w:r>
        <w:rPr>
          <w:rFonts w:hint="eastAsia"/>
          <w:lang w:val="en-US" w:eastAsia="zh-CN"/>
        </w:rPr>
        <w:t>· 运行“dev-7003”profile：java -jar eureka-server.jar --spring.profiles.active=dev-7003</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b/>
          <w:bCs/>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 xml:space="preserve"> EurekaClient</w:t>
      </w:r>
    </w:p>
    <w:p>
      <w:pPr>
        <w:rPr>
          <w:rFonts w:hint="eastAsia"/>
          <w:lang w:val="en-US" w:eastAsia="zh-CN"/>
        </w:rPr>
      </w:pPr>
      <w:r>
        <w:rPr>
          <w:rFonts w:hint="eastAsia"/>
          <w:lang w:val="en-US" w:eastAsia="zh-CN"/>
        </w:rPr>
        <w:t xml:space="preserve">   EurekaClient为了简化开发人员的工作量，将很多与EurekaServer交互的工作隐藏起来，自主完成。具体完成的工作如下</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b/>
          <w:bCs/>
          <w:lang w:val="en-US" w:eastAsia="zh-CN"/>
        </w:rPr>
        <w:t xml:space="preserve"> 应用启动阶段</w:t>
      </w:r>
    </w:p>
    <w:p>
      <w:pPr>
        <w:numPr>
          <w:ilvl w:val="0"/>
          <w:numId w:val="3"/>
        </w:numPr>
        <w:ind w:left="425" w:leftChars="0" w:hanging="425" w:firstLineChars="0"/>
        <w:rPr>
          <w:rFonts w:hint="eastAsia"/>
          <w:lang w:val="en-US" w:eastAsia="zh-CN"/>
        </w:rPr>
      </w:pPr>
      <w:r>
        <w:rPr>
          <w:rFonts w:hint="eastAsia"/>
          <w:lang w:val="en-US" w:eastAsia="zh-CN"/>
        </w:rPr>
        <w:t>读取与 Eureka Server交互的配置信息,封装成 EurekaClientConfig</w:t>
      </w:r>
    </w:p>
    <w:p>
      <w:pPr>
        <w:numPr>
          <w:ilvl w:val="0"/>
          <w:numId w:val="3"/>
        </w:numPr>
        <w:ind w:left="425" w:leftChars="0" w:hanging="425" w:firstLineChars="0"/>
        <w:rPr>
          <w:rFonts w:hint="eastAsia"/>
          <w:lang w:val="en-US" w:eastAsia="zh-CN"/>
        </w:rPr>
      </w:pPr>
      <w:r>
        <w:rPr>
          <w:rFonts w:hint="eastAsia"/>
          <w:lang w:val="en-US" w:eastAsia="zh-CN"/>
        </w:rPr>
        <w:t>读取自身服务实例配置信息,封装成EurekalnstanceConfig</w:t>
      </w:r>
    </w:p>
    <w:p>
      <w:pPr>
        <w:numPr>
          <w:ilvl w:val="0"/>
          <w:numId w:val="3"/>
        </w:numPr>
        <w:ind w:left="425" w:leftChars="0" w:hanging="425" w:firstLineChars="0"/>
        <w:rPr>
          <w:rFonts w:hint="eastAsia"/>
          <w:lang w:val="en-US" w:eastAsia="zh-CN"/>
        </w:rPr>
      </w:pPr>
      <w:r>
        <w:rPr>
          <w:rFonts w:hint="eastAsia"/>
          <w:lang w:val="en-US" w:eastAsia="zh-CN"/>
        </w:rPr>
        <w:t>从Eureka server拉取注册表信息并缓存到本地</w:t>
      </w:r>
    </w:p>
    <w:p>
      <w:pPr>
        <w:numPr>
          <w:ilvl w:val="0"/>
          <w:numId w:val="3"/>
        </w:numPr>
        <w:ind w:left="425" w:leftChars="0" w:hanging="425" w:firstLineChars="0"/>
        <w:rPr>
          <w:rFonts w:hint="eastAsia"/>
          <w:lang w:val="en-US" w:eastAsia="zh-CN"/>
        </w:rPr>
      </w:pPr>
      <w:r>
        <w:rPr>
          <w:rFonts w:hint="eastAsia"/>
          <w:lang w:val="en-US" w:eastAsia="zh-CN"/>
        </w:rPr>
        <w:t>服务注册</w:t>
      </w:r>
    </w:p>
    <w:p>
      <w:pPr>
        <w:numPr>
          <w:ilvl w:val="0"/>
          <w:numId w:val="3"/>
        </w:numPr>
        <w:ind w:left="425" w:leftChars="0" w:hanging="425" w:firstLineChars="0"/>
        <w:rPr>
          <w:rFonts w:hint="eastAsia"/>
          <w:lang w:val="en-US" w:eastAsia="zh-CN"/>
        </w:rPr>
      </w:pPr>
      <w:r>
        <w:rPr>
          <w:rFonts w:hint="eastAsia"/>
          <w:lang w:val="en-US" w:eastAsia="zh-CN"/>
        </w:rPr>
        <w:t>初始化发送心跳、缓存刷新(拉取注册表信息更新本地缓存)和按需注册(监控服务实例信息变化,决定是否重新发起注册,更新注册表中的服务实例元数据)定时任务</w:t>
      </w:r>
    </w:p>
    <w:p>
      <w:pPr>
        <w:rPr>
          <w:rFonts w:hint="default"/>
          <w:lang w:val="en-US" w:eastAsia="zh-CN"/>
        </w:rPr>
      </w:pPr>
    </w:p>
    <w:p>
      <w:pPr>
        <w:rPr>
          <w:rFonts w:hint="eastAsia"/>
          <w:b/>
          <w:bCs/>
          <w:lang w:val="en-US" w:eastAsia="zh-CN"/>
        </w:rPr>
      </w:pPr>
      <w:r>
        <w:rPr>
          <w:rFonts w:hint="eastAsia"/>
          <w:b/>
          <w:bCs/>
          <w:lang w:val="en-US" w:eastAsia="zh-CN"/>
        </w:rPr>
        <w:t>应用执行阶段</w:t>
      </w:r>
    </w:p>
    <w:p>
      <w:pPr>
        <w:numPr>
          <w:ilvl w:val="0"/>
          <w:numId w:val="4"/>
        </w:numPr>
        <w:ind w:left="425" w:leftChars="0" w:hanging="425" w:firstLineChars="0"/>
        <w:rPr>
          <w:rFonts w:hint="default"/>
          <w:lang w:val="en-US" w:eastAsia="zh-CN"/>
        </w:rPr>
      </w:pPr>
      <w:r>
        <w:rPr>
          <w:rFonts w:hint="default"/>
          <w:lang w:val="en-US" w:eastAsia="zh-CN"/>
        </w:rPr>
        <w:t>定时发送心跳到Eureka Server中维持在注册表的租约</w:t>
      </w:r>
    </w:p>
    <w:p>
      <w:pPr>
        <w:numPr>
          <w:ilvl w:val="0"/>
          <w:numId w:val="4"/>
        </w:numPr>
        <w:ind w:left="425" w:leftChars="0" w:hanging="425" w:firstLineChars="0"/>
        <w:rPr>
          <w:rFonts w:hint="default"/>
          <w:lang w:val="en-US" w:eastAsia="zh-CN"/>
        </w:rPr>
      </w:pPr>
      <w:r>
        <w:rPr>
          <w:rFonts w:hint="default"/>
          <w:lang w:val="en-US" w:eastAsia="zh-CN"/>
        </w:rPr>
        <w:t>定时从 Eureka Server中拉取注册表信息,更新本地注册表缓存</w:t>
      </w:r>
    </w:p>
    <w:p>
      <w:pPr>
        <w:numPr>
          <w:ilvl w:val="0"/>
          <w:numId w:val="4"/>
        </w:numPr>
        <w:ind w:left="425" w:leftChars="0" w:hanging="425" w:firstLineChars="0"/>
        <w:rPr>
          <w:rFonts w:hint="default"/>
          <w:lang w:val="en-US" w:eastAsia="zh-CN"/>
        </w:rPr>
      </w:pPr>
      <w:r>
        <w:rPr>
          <w:rFonts w:hint="default"/>
          <w:lang w:val="en-US" w:eastAsia="zh-CN"/>
        </w:rPr>
        <w:t>监控应用自身信息变化,若发生变化,需要重新发起服务注册</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应用销毁阶段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从 Eureka Server注销自身服务实例</w:t>
      </w:r>
    </w:p>
    <w:p>
      <w:pPr>
        <w:widowControl w:val="0"/>
        <w:numPr>
          <w:ilvl w:val="0"/>
          <w:numId w:val="0"/>
        </w:numPr>
        <w:jc w:val="both"/>
        <w:rPr>
          <w:rFonts w:hint="eastAsia"/>
          <w:b w:val="0"/>
          <w:bCs w:val="0"/>
          <w:lang w:val="en-US" w:eastAsia="zh-CN"/>
        </w:rPr>
      </w:pPr>
    </w:p>
    <w:p>
      <w:pPr>
        <w:pStyle w:val="5"/>
        <w:bidi w:val="0"/>
        <w:rPr>
          <w:rFonts w:hint="eastAsia"/>
          <w:b w:val="0"/>
          <w:bCs w:val="0"/>
          <w:lang w:val="en-US" w:eastAsia="zh-CN"/>
        </w:rPr>
      </w:pPr>
      <w:r>
        <w:rPr>
          <w:rFonts w:hint="eastAsia"/>
          <w:lang w:val="en-US" w:eastAsia="zh-CN"/>
        </w:rPr>
        <w:t xml:space="preserve"> 应用启动阶段与运行阶段</w:t>
      </w:r>
    </w:p>
    <w:p>
      <w:pPr>
        <w:widowControl w:val="0"/>
        <w:numPr>
          <w:ilvl w:val="0"/>
          <w:numId w:val="0"/>
        </w:numPr>
        <w:jc w:val="both"/>
        <w:rPr>
          <w:rFonts w:hint="eastAsia"/>
          <w:b w:val="0"/>
          <w:bCs w:val="0"/>
          <w:lang w:val="en-US" w:eastAsia="zh-CN"/>
        </w:rPr>
      </w:pPr>
      <w:r>
        <w:rPr>
          <w:rFonts w:hint="eastAsia"/>
          <w:b w:val="0"/>
          <w:bCs w:val="0"/>
          <w:lang w:val="en-US" w:eastAsia="zh-CN"/>
        </w:rPr>
        <w:t>Eureka Client通过Starter的方式引人依赖, Spring Boot将会为项目使用以下的自动配置类</w:t>
      </w:r>
    </w:p>
    <w:p>
      <w:pPr>
        <w:widowControl w:val="0"/>
        <w:numPr>
          <w:ilvl w:val="0"/>
          <w:numId w:val="0"/>
        </w:numPr>
        <w:jc w:val="both"/>
        <w:rPr>
          <w:rFonts w:hint="default"/>
          <w:b w:val="0"/>
          <w:bCs w:val="0"/>
          <w:lang w:val="en-US" w:eastAsia="zh-CN"/>
        </w:rPr>
      </w:pP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EurekaClientAutoConfiguration：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EurekeClient 自动配置类,负责Eureka关键Beans的配置和初始化,如AppplicationInfoManager和 EurekaClientConfig等。</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 xml:space="preserve">RibbonEurekaAutoConfiguration: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Ribbon负载均衡相关配置。</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EurekaDiscoveryClientConfiguration: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配置自动注册和应用的健康检查器。</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drawing>
          <wp:inline distT="0" distB="0" distL="114300" distR="114300">
            <wp:extent cx="5259705" cy="1395095"/>
            <wp:effectExtent l="0" t="0" r="17145" b="1460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4"/>
                    <a:stretch>
                      <a:fillRect/>
                    </a:stretch>
                  </pic:blipFill>
                  <pic:spPr>
                    <a:xfrm>
                      <a:off x="0" y="0"/>
                      <a:ext cx="5259705" cy="139509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读取应用自身配置</w:t>
      </w:r>
    </w:p>
    <w:p>
      <w:pPr>
        <w:rPr>
          <w:rFonts w:hint="default"/>
          <w:lang w:val="en-US" w:eastAsia="zh-CN"/>
        </w:rPr>
      </w:pPr>
      <w:r>
        <w:rPr>
          <w:rFonts w:hint="default"/>
          <w:lang w:val="en-US" w:eastAsia="zh-CN"/>
        </w:rPr>
        <w:t xml:space="preserve">通过 </w:t>
      </w:r>
      <w:r>
        <w:rPr>
          <w:rFonts w:hint="eastAsia"/>
          <w:b/>
          <w:bCs/>
          <w:lang w:val="en-US" w:eastAsia="zh-CN"/>
        </w:rPr>
        <w:t>EurekaClientAutoConfiguration</w:t>
      </w:r>
      <w:r>
        <w:rPr>
          <w:rFonts w:hint="default"/>
          <w:lang w:val="en-US" w:eastAsia="zh-CN"/>
        </w:rPr>
        <w:t>配置类, Spring boot帮助 Eureka Client完成很多必要Bean的属性读取和配置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EurekaClientConfig</w:t>
      </w:r>
    </w:p>
    <w:p>
      <w:pPr>
        <w:rPr>
          <w:rFonts w:hint="default"/>
          <w:lang w:val="en-US" w:eastAsia="zh-CN"/>
        </w:rPr>
      </w:pPr>
      <w:r>
        <w:rPr>
          <w:rFonts w:hint="default"/>
          <w:lang w:val="en-US" w:eastAsia="zh-CN"/>
        </w:rPr>
        <w:t>封装 Eureka Client与 Eureka Server交互所需要的配置信息。 Spring Cloud为其提供了一个默认配置类的EurekaClientConfigBean,可以在配置文件中通过前缀 eureka</w:t>
      </w:r>
      <w:r>
        <w:rPr>
          <w:rFonts w:hint="eastAsia"/>
          <w:lang w:val="en-US" w:eastAsia="zh-CN"/>
        </w:rPr>
        <w:t>.</w:t>
      </w:r>
      <w:r>
        <w:rPr>
          <w:rFonts w:hint="default"/>
          <w:lang w:val="en-US" w:eastAsia="zh-CN"/>
        </w:rPr>
        <w:t>client属性名进行属性覆盖</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 xml:space="preserve">ApplicationInfoManager </w:t>
      </w:r>
    </w:p>
    <w:p>
      <w:pPr>
        <w:rPr>
          <w:rFonts w:hint="default"/>
          <w:lang w:val="en-US" w:eastAsia="zh-CN"/>
        </w:rPr>
      </w:pPr>
      <w:r>
        <w:rPr>
          <w:rFonts w:hint="default"/>
          <w:lang w:val="en-US" w:eastAsia="zh-CN"/>
        </w:rPr>
        <w:t>作为应用信息管理器,管理服务实例的信息类 InstanceInfo和服务实例的配置信息类 EurekaInstanceConfig</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InstanceInfo</w:t>
      </w:r>
    </w:p>
    <w:p>
      <w:pPr>
        <w:rPr>
          <w:rFonts w:hint="default"/>
          <w:lang w:val="en-US" w:eastAsia="zh-CN"/>
        </w:rPr>
      </w:pPr>
      <w:r>
        <w:rPr>
          <w:rFonts w:hint="default"/>
          <w:lang w:val="en-US" w:eastAsia="zh-CN"/>
        </w:rPr>
        <w:t>封装将被发送到 Eureka Server进行服务注册的服务实例元数据。它在Eurek Server的注册表中代表一个服务实例,其他服务实例可以通过 Instancelnfo了解该服</w:t>
      </w:r>
    </w:p>
    <w:p>
      <w:pPr>
        <w:rPr>
          <w:rFonts w:hint="default"/>
          <w:lang w:val="en-US" w:eastAsia="zh-CN"/>
        </w:rPr>
      </w:pPr>
      <w:r>
        <w:rPr>
          <w:rFonts w:hint="default"/>
          <w:lang w:val="en-US" w:eastAsia="zh-CN"/>
        </w:rPr>
        <w:t>的相关信息从而发起服务请求</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EurekaInstanceConfig</w:t>
      </w:r>
    </w:p>
    <w:p>
      <w:pPr>
        <w:rPr>
          <w:rFonts w:hint="default"/>
          <w:lang w:val="en-US" w:eastAsia="zh-CN"/>
        </w:rPr>
      </w:pPr>
      <w:r>
        <w:rPr>
          <w:rFonts w:hint="default"/>
          <w:lang w:val="en-US" w:eastAsia="zh-CN"/>
        </w:rPr>
        <w:t>封装EurekaClient自身服务实例的配置信息,主要用于构建InstanceInfo通常这些信息在配置文件中的eureka.instance前缀下进行设置, SpringCloud通过EurekalnstanceConfigBean配置类提供了默认配置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DiscoveryClient</w:t>
      </w:r>
    </w:p>
    <w:p>
      <w:pPr>
        <w:rPr>
          <w:rFonts w:hint="default"/>
          <w:lang w:val="en-US" w:eastAsia="zh-CN"/>
        </w:rPr>
      </w:pPr>
      <w:r>
        <w:rPr>
          <w:rFonts w:hint="default"/>
          <w:lang w:val="en-US" w:eastAsia="zh-CN"/>
        </w:rPr>
        <w:t>Spring Cloud中定义用来服务发现的客户端接口</w:t>
      </w:r>
    </w:p>
    <w:p>
      <w:pPr>
        <w:rPr>
          <w:rFonts w:hint="default"/>
          <w:lang w:val="en-US" w:eastAsia="zh-CN"/>
        </w:rPr>
      </w:pPr>
    </w:p>
    <w:p>
      <w:pPr>
        <w:rPr>
          <w:rFonts w:hint="default"/>
          <w:lang w:val="en-US" w:eastAsia="zh-CN"/>
        </w:rPr>
      </w:pPr>
      <w:r>
        <w:rPr>
          <w:rFonts w:hint="eastAsia"/>
          <w:lang w:val="en-US" w:eastAsia="zh-CN"/>
        </w:rPr>
        <w:t>对于</w:t>
      </w:r>
      <w:r>
        <w:rPr>
          <w:rFonts w:hint="default"/>
          <w:lang w:val="en-US" w:eastAsia="zh-CN"/>
        </w:rPr>
        <w:t>DiscoveryClient</w:t>
      </w:r>
      <w:r>
        <w:rPr>
          <w:rFonts w:hint="eastAsia"/>
          <w:lang w:val="en-US" w:eastAsia="zh-CN"/>
        </w:rPr>
        <w:t>可以具体查看 Eureka</w:t>
      </w:r>
      <w:r>
        <w:rPr>
          <w:rFonts w:hint="default"/>
          <w:lang w:val="en-US" w:eastAsia="zh-CN"/>
        </w:rPr>
        <w:t>DiscoveryClient</w:t>
      </w:r>
      <w:r>
        <w:rPr>
          <w:rFonts w:hint="eastAsia"/>
          <w:lang w:val="en-US" w:eastAsia="zh-CN"/>
        </w:rPr>
        <w:t>，Eureka</w:t>
      </w:r>
      <w:r>
        <w:rPr>
          <w:rFonts w:hint="default"/>
          <w:lang w:val="en-US" w:eastAsia="zh-CN"/>
        </w:rPr>
        <w:t>DiscoveryClient</w:t>
      </w:r>
      <w:r>
        <w:rPr>
          <w:rFonts w:hint="eastAsia"/>
          <w:lang w:val="en-US" w:eastAsia="zh-CN"/>
        </w:rPr>
        <w:t>又借助EurekaClient来实现</w:t>
      </w:r>
    </w:p>
    <w:p>
      <w:pPr>
        <w:tabs>
          <w:tab w:val="left" w:pos="816"/>
        </w:tabs>
        <w:jc w:val="left"/>
        <w:rPr>
          <w:rFonts w:hint="eastAsia"/>
          <w:lang w:val="en-US" w:eastAsia="zh-CN"/>
        </w:rPr>
      </w:pPr>
    </w:p>
    <w:p>
      <w:pPr>
        <w:tabs>
          <w:tab w:val="left" w:pos="816"/>
        </w:tabs>
        <w:jc w:val="left"/>
        <w:rPr>
          <w:rFonts w:hint="eastAsia"/>
          <w:lang w:val="en-US" w:eastAsia="zh-CN"/>
        </w:rPr>
      </w:pPr>
      <w:r>
        <w:rPr>
          <w:rFonts w:hint="eastAsia"/>
          <w:lang w:val="en-US" w:eastAsia="zh-CN"/>
        </w:rPr>
        <w:t>另外在netflix包里面还有一个</w:t>
      </w:r>
      <w:r>
        <w:rPr>
          <w:rFonts w:hint="default"/>
          <w:lang w:val="en-US" w:eastAsia="zh-CN"/>
        </w:rPr>
        <w:t>DiscoveryClient</w:t>
      </w:r>
      <w:r>
        <w:rPr>
          <w:rFonts w:hint="eastAsia"/>
          <w:lang w:val="en-US" w:eastAsia="zh-CN"/>
        </w:rPr>
        <w:t>，按名字翻译其实就是服务发现客户端，他是整个EurekaClient的核心，是与EurekaServer进行交互的核心所在</w:t>
      </w:r>
    </w:p>
    <w:p>
      <w:pPr>
        <w:tabs>
          <w:tab w:val="left" w:pos="816"/>
        </w:tabs>
        <w:jc w:val="left"/>
      </w:pPr>
      <w:r>
        <w:drawing>
          <wp:inline distT="0" distB="0" distL="114300" distR="114300">
            <wp:extent cx="5133975" cy="2505075"/>
            <wp:effectExtent l="0" t="0" r="9525" b="952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5"/>
                    <a:stretch>
                      <a:fillRect/>
                    </a:stretch>
                  </pic:blipFill>
                  <pic:spPr>
                    <a:xfrm>
                      <a:off x="0" y="0"/>
                      <a:ext cx="5133975" cy="2505075"/>
                    </a:xfrm>
                    <a:prstGeom prst="rect">
                      <a:avLst/>
                    </a:prstGeom>
                    <a:noFill/>
                    <a:ln>
                      <a:noFill/>
                    </a:ln>
                  </pic:spPr>
                </pic:pic>
              </a:graphicData>
            </a:graphic>
          </wp:inline>
        </w:drawing>
      </w:r>
    </w:p>
    <w:p>
      <w:pPr>
        <w:tabs>
          <w:tab w:val="left" w:pos="816"/>
        </w:tabs>
        <w:jc w:val="left"/>
      </w:pPr>
    </w:p>
    <w:p>
      <w:pPr>
        <w:pStyle w:val="19"/>
        <w:bidi w:val="0"/>
        <w:rPr>
          <w:rFonts w:hint="default"/>
          <w:lang w:val="en-US" w:eastAsia="zh-CN"/>
        </w:rPr>
      </w:pPr>
      <w:r>
        <w:rPr>
          <w:rFonts w:hint="eastAsia"/>
          <w:lang w:val="en-US" w:eastAsia="zh-CN"/>
        </w:rPr>
        <w:t>运行服务</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DiscoveryClient(ApplicationInfoManager applicationInfoManager, EurekaClientConfig config, AbstractDiscoveryClientOptionalArgs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Provider&lt;BackupRegistry&gt; backupRegistryProvider)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(args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args.healthCheckHandlerProvider;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args.healthCheckCallbackProvider;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this.eventListeners.addAll(args.getEventListeners());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args.preRegistrationHandler;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this.applicationInfoManager = applicationInfoManager;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myInfo = applicationInfoManager.getInfo();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clientConfig = 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staticClientConfig = 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transportConfig = config.getTransportConfig();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 myInfo;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(myInfo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appPathIdentifier = instanceInfo.getAppName() + "/" + instanceInfo.getId();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logger.warn("Setting instanceInfo to a passed in null value");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4472C4" w:themeColor="accent5"/>
          <w:lang w:val="en-US" w:eastAsia="zh-CN"/>
          <w14:textFill>
            <w14:solidFill>
              <w14:schemeClr w14:val="accent5"/>
            </w14:solidFill>
          </w14:textFill>
        </w:rPr>
        <w:t>传入BackupRegistry（NotImplementedRegistryImpl）备份注册中心</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this.backupRegistryProvider = backupRegistryProvider;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this.urlRandomizer = new EndpointUtils.InstanceInfoBasedUrlRandomizer(instanceInfo);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localRegionApps.set(new Applications());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fetchRegistryGeneration = new AtomicLong(0);</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remoteRegionsToFetch = new AtomicReference&lt;String&gt;(clientConfig.fetchRegistryForRemoteRegions());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remoteRegionsRef = new AtomicReference&lt;&gt;(remoteRegionsToFetch.get() == null ? null : 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ab/>
      </w:r>
      <w:r>
        <w:rPr>
          <w:rFonts w:hint="eastAsia"/>
          <w:color w:val="0000FF"/>
          <w:lang w:val="en-US" w:eastAsia="zh-CN"/>
        </w:rPr>
        <w:t>//从eureka server拉起注册表信息  eureka.client.fetch-register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new ThresholdLevelsMetric(this, METRIC_REGISTRY_PREFIX + "lastUpdateSec_",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0000FF"/>
          <w:lang w:val="en-US" w:eastAsia="zh-CN"/>
        </w:rPr>
        <w:t xml:space="preserve"> 当前的客户端是否应该注册到erueka中 eureka.client.register-with-eureka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new ThresholdLevelsMetric(this, METRIC_REGISTRATION_PREFIX + "lastHeartbeatSec_",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logger.info("Initializing Eureka in region {}",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0000FF"/>
          <w:lang w:val="en-US" w:eastAsia="zh-CN"/>
        </w:rPr>
        <w:t xml:space="preserve"> //如果既不需要注册，也不需要拉去数据，直接返回,初始结束</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&amp;&amp;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logger.info("Client configured to neither register nor query for data.");</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InstanceRegionChecker(new PropertyBasedAzToRegionMapper(config),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 no need to setup up an network tasks and we are done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0000FF"/>
          <w:lang w:val="en-US" w:eastAsia="zh-CN"/>
        </w:rPr>
      </w:pPr>
      <w:r>
        <w:rPr>
          <w:rFonts w:hint="eastAsia"/>
          <w:lang w:val="en-US" w:eastAsia="zh-CN"/>
        </w:rPr>
        <w:t xml:space="preserve">             </w:t>
      </w:r>
      <w:r>
        <w:rPr>
          <w:rFonts w:hint="eastAsia"/>
          <w:color w:val="0000FF"/>
          <w:lang w:val="en-US" w:eastAsia="zh-CN"/>
        </w:rPr>
        <w:t>//线程池大小为2，一个用户发送心跳，另外个缓存刷新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default size of 2 - 1 each for heartbeat and cacheRefresh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Executors.newScheduledThreadPool(2,</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clientConfig.getHeartbeatExecutorThreadPoolSize(),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.setNameFormat("DiscoveryClient-HeartbeatExecutor-%d")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clientConfig.getCacheRefreshExecutorThreadPoolSize(),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.setNameFormat("DiscoveryClient-CacheRefreshExecutor-%d")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//初始化client与server交互的jersey客户端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new EurekaTransport();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scheduleServerEndpointTask(eurekaTransport,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azToRegionMapper;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(clientConfig.shouldUseDnsForFetchingServiceUrls())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DNSBasedAzToRegionMapper(clientConfig);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PropertyBasedAzToRegionMapper(clientConfig);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(null != remoteRegionsToFetch.get())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azToRegionMapper.setRegionsToFetch(remoteRegionsToFetch.get().split(","));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InstanceRegionChecker(azToRegionMapper,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RuntimeException("Failed to initialize DiscoveryClient!",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//拉取注册表的信息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(clientConfig.shouldFetchRegistry() &amp;&amp; </w:t>
      </w:r>
      <w:r>
        <w:rPr>
          <w:rFonts w:hint="eastAsia"/>
          <w:color w:val="ED7D31" w:themeColor="accent2"/>
          <w:lang w:val="en-US" w:eastAsia="zh-CN"/>
          <w14:textFill>
            <w14:solidFill>
              <w14:schemeClr w14:val="accent2"/>
            </w14:solidFill>
          </w14:textFill>
        </w:rPr>
        <w:t>!fetchRegistry(false)</w:t>
      </w:r>
      <w:r>
        <w:rPr>
          <w:rFonts w:hint="eastAsia"/>
          <w:lang w:val="en-US" w:eastAsia="zh-CN"/>
        </w:rPr>
        <w: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fetchRegistryFromBackup();</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4472C4" w:themeColor="accent5"/>
          <w:lang w:val="en-US" w:eastAsia="zh-CN"/>
          <w14:textFill>
            <w14:solidFill>
              <w14:schemeClr w14:val="accent5"/>
            </w14:solidFill>
          </w14:textFill>
        </w:rPr>
      </w:pPr>
      <w:r>
        <w:rPr>
          <w:rFonts w:hint="eastAsia"/>
          <w:lang w:val="en-US" w:eastAsia="zh-CN"/>
        </w:rPr>
        <w:tab/>
      </w:r>
      <w:r>
        <w:rPr>
          <w:rFonts w:hint="eastAsia"/>
          <w:color w:val="4472C4" w:themeColor="accent5"/>
          <w:lang w:val="en-US" w:eastAsia="zh-CN"/>
          <w14:textFill>
            <w14:solidFill>
              <w14:schemeClr w14:val="accent5"/>
            </w14:solidFill>
          </w14:textFill>
        </w:rPr>
        <w:t>//将服务实例进行注册</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call and execute the pre registration handler before all background tasks (inc registration) is started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(this.preRegistrationHandler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this.preRegistrationHandler.beforeRegistration();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(clientConfig.shouldRegisterWithEureka() &amp;&amp; clientConfig.shouldEnforceRegistrationAtInit())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(!register() )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IllegalStateException("Registration error at startup. Invalid server response.");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th)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logger.error("Registration error at startup: {}", th.getMessage());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IllegalStateException(th);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init the schedule tasks (e.g. cluster resolvers, heartbeat, instanceInfo replicator, fetch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//初始心跳定时任务，缓存刷新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initScheduledTasks();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Monitors.registerObject(this);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logger.warn("Cannot register timers",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tabs>
          <w:tab w:val="left" w:pos="816"/>
        </w:tabs>
        <w:jc w:val="left"/>
        <w:rPr>
          <w:rFonts w:hint="default"/>
          <w:lang w:val="en-US" w:eastAsia="zh-CN"/>
        </w:rPr>
      </w:pPr>
    </w:p>
    <w:p>
      <w:pPr>
        <w:pStyle w:val="20"/>
        <w:bidi w:val="0"/>
        <w:rPr>
          <w:rFonts w:hint="default"/>
          <w:lang w:val="en-US" w:eastAsia="zh-CN"/>
        </w:rPr>
      </w:pPr>
      <w:r>
        <w:rPr>
          <w:rFonts w:hint="eastAsia"/>
          <w:lang w:val="en-US" w:eastAsia="zh-CN"/>
        </w:rPr>
        <w:t>总结</w:t>
      </w:r>
    </w:p>
    <w:p>
      <w:pPr>
        <w:rPr>
          <w:rFonts w:hint="default"/>
          <w:lang w:val="en-US" w:eastAsia="zh-CN"/>
        </w:rPr>
      </w:pPr>
      <w:r>
        <w:rPr>
          <w:rFonts w:hint="eastAsia"/>
          <w:lang w:val="en-US" w:eastAsia="zh-CN"/>
        </w:rPr>
        <w:t>DiscoveryClient构造函数做的事情</w:t>
      </w:r>
    </w:p>
    <w:p>
      <w:pPr>
        <w:numPr>
          <w:ilvl w:val="0"/>
          <w:numId w:val="7"/>
        </w:numPr>
        <w:ind w:left="425" w:leftChars="0" w:hanging="425" w:firstLineChars="0"/>
        <w:rPr>
          <w:rFonts w:hint="eastAsia"/>
          <w:lang w:val="en-US" w:eastAsia="zh-CN"/>
        </w:rPr>
      </w:pPr>
      <w:r>
        <w:rPr>
          <w:rFonts w:hint="eastAsia"/>
          <w:lang w:val="en-US" w:eastAsia="zh-CN"/>
        </w:rPr>
        <w:t>相关配置赋值</w:t>
      </w:r>
    </w:p>
    <w:p>
      <w:pPr>
        <w:numPr>
          <w:ilvl w:val="0"/>
          <w:numId w:val="7"/>
        </w:numPr>
        <w:ind w:left="425" w:leftChars="0" w:hanging="425" w:firstLineChars="0"/>
        <w:rPr>
          <w:rFonts w:hint="eastAsia"/>
          <w:lang w:val="en-US" w:eastAsia="zh-CN"/>
        </w:rPr>
      </w:pPr>
      <w:r>
        <w:rPr>
          <w:rFonts w:hint="eastAsia"/>
          <w:lang w:val="en-US" w:eastAsia="zh-CN"/>
        </w:rPr>
        <w:t>备份注册中心的初始化，实际什么事都没做</w:t>
      </w:r>
    </w:p>
    <w:p>
      <w:pPr>
        <w:numPr>
          <w:ilvl w:val="0"/>
          <w:numId w:val="7"/>
        </w:numPr>
        <w:ind w:left="425" w:leftChars="0" w:hanging="425" w:firstLineChars="0"/>
        <w:rPr>
          <w:rFonts w:hint="eastAsia"/>
          <w:lang w:val="en-US" w:eastAsia="zh-CN"/>
        </w:rPr>
      </w:pPr>
      <w:r>
        <w:rPr>
          <w:rFonts w:hint="eastAsia"/>
          <w:lang w:val="en-US" w:eastAsia="zh-CN"/>
        </w:rPr>
        <w:t>拉取Server注册表中的信息</w:t>
      </w:r>
    </w:p>
    <w:p>
      <w:pPr>
        <w:numPr>
          <w:ilvl w:val="0"/>
          <w:numId w:val="7"/>
        </w:numPr>
        <w:ind w:left="425" w:leftChars="0" w:hanging="425" w:firstLineChars="0"/>
        <w:rPr>
          <w:rFonts w:hint="eastAsia"/>
          <w:lang w:val="en-US" w:eastAsia="zh-CN"/>
        </w:rPr>
      </w:pPr>
      <w:r>
        <w:rPr>
          <w:rFonts w:hint="eastAsia"/>
          <w:lang w:val="en-US" w:eastAsia="zh-CN"/>
        </w:rPr>
        <w:t>注册前的预处理</w:t>
      </w:r>
    </w:p>
    <w:p>
      <w:pPr>
        <w:numPr>
          <w:ilvl w:val="0"/>
          <w:numId w:val="7"/>
        </w:numPr>
        <w:ind w:left="425" w:leftChars="0" w:hanging="425" w:firstLineChars="0"/>
        <w:rPr>
          <w:rFonts w:hint="eastAsia"/>
          <w:lang w:val="en-US" w:eastAsia="zh-CN"/>
        </w:rPr>
      </w:pPr>
      <w:r>
        <w:rPr>
          <w:rFonts w:hint="eastAsia"/>
          <w:lang w:val="en-US" w:eastAsia="zh-CN"/>
        </w:rPr>
        <w:t>向Server注册自身</w:t>
      </w:r>
    </w:p>
    <w:p>
      <w:pPr>
        <w:numPr>
          <w:ilvl w:val="0"/>
          <w:numId w:val="7"/>
        </w:numPr>
        <w:ind w:left="425" w:leftChars="0" w:hanging="425" w:firstLineChars="0"/>
        <w:rPr>
          <w:rFonts w:hint="default"/>
          <w:lang w:val="en-US" w:eastAsia="zh-CN"/>
        </w:rPr>
      </w:pPr>
      <w:r>
        <w:rPr>
          <w:rFonts w:hint="eastAsia"/>
          <w:lang w:val="en-US" w:eastAsia="zh-CN"/>
        </w:rPr>
        <w:t>初始心跳定时任务，缓存刷新等定时任务</w:t>
      </w:r>
    </w:p>
    <w:p>
      <w:pPr>
        <w:widowControl w:val="0"/>
        <w:numPr>
          <w:ilvl w:val="0"/>
          <w:numId w:val="0"/>
        </w:numPr>
        <w:jc w:val="both"/>
        <w:rPr>
          <w:rFonts w:hint="default"/>
          <w:lang w:val="en-US" w:eastAsia="zh-CN"/>
        </w:rPr>
      </w:pPr>
    </w:p>
    <w:p>
      <w:pPr>
        <w:pStyle w:val="19"/>
        <w:bidi w:val="0"/>
        <w:rPr>
          <w:rFonts w:hint="eastAsia"/>
          <w:lang w:val="en-US" w:eastAsia="zh-CN"/>
        </w:rPr>
      </w:pPr>
      <w:r>
        <w:rPr>
          <w:rFonts w:hint="eastAsia"/>
          <w:lang w:val="en-US" w:eastAsia="zh-CN"/>
        </w:rPr>
        <w:t>（重要步骤）拉取Server注册表中的信息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if (clientConfig.shouldFetchRegistry() &amp;&amp; </w:t>
      </w:r>
      <w:r>
        <w:rPr>
          <w:rFonts w:hint="eastAsia"/>
          <w:color w:val="4472C4" w:themeColor="accent5"/>
          <w:lang w:val="en-US" w:eastAsia="zh-CN"/>
          <w14:textFill>
            <w14:solidFill>
              <w14:schemeClr w14:val="accent5"/>
            </w14:solidFill>
          </w14:textFill>
        </w:rPr>
        <w:t>!fetchRegistry(false)</w:t>
      </w:r>
      <w:r>
        <w:rPr>
          <w:rFonts w:hint="eastAsia"/>
          <w:lang w:val="en-US" w:eastAsia="zh-CN"/>
        </w:rPr>
        <w:t xml:space="preserve">) </w:t>
      </w:r>
    </w:p>
    <w:p>
      <w:pP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color w:val="4472C4" w:themeColor="accent5"/>
          <w:lang w:val="en-US" w:eastAsia="zh-CN"/>
          <w14:textFill>
            <w14:solidFill>
              <w14:schemeClr w14:val="accent5"/>
            </w14:solidFill>
          </w14:textFill>
        </w:rPr>
        <w:t>//是否全量拉去</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boolean fetchRegistry(boolean forceFullRegistryFetch)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Stopwatch tracer = FETCH_REGISTRY_TIMER.start();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If the delta is disabled or if it is the first time, get all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//如果增量拉取被禁止全量拉去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 applications = getApplications();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(clientConfig.shouldDisableDelta()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(!Strings.isNullOrEmpty(clientConfig.getRegistryRefreshSingleVipAddress()))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forceFullRegistryFetch</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 == null)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(applications.getRegisteredApplications().size() == 0)</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(applications.getVersion() == -1)) //Client application does not have latest library supporting 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//全量拉取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getAndStoreFullRegistry();</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4472C4" w:themeColor="accent5"/>
          <w:lang w:val="en-US" w:eastAsia="zh-CN"/>
          <w14:textFill>
            <w14:solidFill>
              <w14:schemeClr w14:val="accent5"/>
            </w14:solidFill>
          </w14:textFill>
        </w:rPr>
        <w:t>//增量拉取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getAndUpdateDelta(applications);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applications.setAppsHashCode(applications.getReconcileHashCode());</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//打印注册表上所有服务实例信息</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logTotalInstances();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logger.error(PREFIX + "{} - was unable to refresh its cache! status = {}", appPathIdentifier, e.getMessage(), 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(tracer != null)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tracer.stop();</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onCacheRefreshed();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Update remote status based on refreshed data held in the cache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updateInstanceRemoteStatus();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registry was fetched successfully, so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rPr>
          <w:rFonts w:hint="eastAsia"/>
          <w:lang w:val="en-US" w:eastAsia="zh-CN"/>
        </w:rPr>
      </w:pPr>
    </w:p>
    <w:p>
      <w:pPr>
        <w:pStyle w:val="20"/>
        <w:bidi w:val="0"/>
        <w:rPr>
          <w:rFonts w:hint="eastAsia"/>
          <w:lang w:val="en-US" w:eastAsia="zh-CN"/>
        </w:rPr>
      </w:pPr>
      <w:r>
        <w:rPr>
          <w:rFonts w:hint="eastAsia"/>
          <w:lang w:val="en-US" w:eastAsia="zh-CN"/>
        </w:rPr>
        <w:t>全量拉取</w:t>
      </w:r>
    </w:p>
    <w:p>
      <w:pPr>
        <w:rPr>
          <w:rFonts w:hint="eastAsia"/>
          <w:lang w:val="en-US" w:eastAsia="zh-CN"/>
        </w:rPr>
      </w:pPr>
      <w:r>
        <w:rPr>
          <w:rFonts w:hint="eastAsia"/>
          <w:lang w:val="en-US" w:eastAsia="zh-CN"/>
        </w:rPr>
        <w:t xml:space="preserve">   一般只有在第一次拉去注册表信息的时候，全量拉取调用 getAndStoreFullRegistry()方法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getAndStoreFullRegistry() throws Throwable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//拉取注册表的版本信息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logger.info("Getting all instance registry info from the eureka 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apps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clientConfig.getRegistryRefreshSingleVipAddress()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eurekaTransport.queryClient.getApplications(remoteRegionsRef.get())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r>
        <w:rPr>
          <w:rFonts w:hint="default"/>
          <w:color w:val="4472C4" w:themeColor="accent5"/>
          <w:lang w:val="en-US" w:eastAsia="zh-CN"/>
          <w14:textFill>
            <w14:solidFill>
              <w14:schemeClr w14:val="accent5"/>
            </w14:solidFill>
          </w14:textFill>
        </w:rPr>
        <w:t>eurekaTransport</w:t>
      </w:r>
      <w:r>
        <w:rPr>
          <w:rFonts w:hint="default"/>
          <w:lang w:val="en-US" w:eastAsia="zh-CN"/>
        </w:rPr>
        <w:t>.queryClient.getVip(clientConfig.getRegistryRefreshSingleVipAddress(), 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//拉取成功</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apps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response status is {}", httpResponse.getStatusCode());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Style w:val="20"/>
        <w:bidi w:val="0"/>
        <w:rPr>
          <w:rFonts w:hint="default"/>
          <w:lang w:val="en-US" w:eastAsia="zh-CN"/>
        </w:rPr>
      </w:pPr>
      <w:r>
        <w:rPr>
          <w:rFonts w:hint="eastAsia"/>
          <w:lang w:val="en-US" w:eastAsia="zh-CN"/>
        </w:rPr>
        <w:t>增量拉取</w:t>
      </w:r>
    </w:p>
    <w:p>
      <w:pPr>
        <w:rPr>
          <w:rFonts w:hint="eastAsia"/>
          <w:lang w:val="en-US" w:eastAsia="zh-CN"/>
        </w:rPr>
      </w:pPr>
      <w:r>
        <w:rPr>
          <w:rFonts w:hint="eastAsia"/>
          <w:lang w:val="en-US" w:eastAsia="zh-CN"/>
        </w:rPr>
        <w:t xml:space="preserve"> getAndUpdateDelta(applications)增量拉取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getAndUpdateDelta(Applications applications)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//拉取信息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delta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eurekaTransport.queryClient.getDelta(remoteRegionsRef.get());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delta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//如果拉取失败进行全量拉取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(delta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logger.warn("The server does not allow the delta revision to be applied because it is not safe.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"Hence got the full 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getAndStoreFullRegistry();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(fetchRegistryGeneration.compareAndSet(currentUpdateGeneration, currentUpdateGeneration + 1))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logger.debug("Got delta update with apps hashcode {}",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reconcileHashCode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(fetchRegistryUpdateLock.tryLock())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//跟新本地缓存</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updateDelta(delta);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reconcileHashCode = getReconcileHashCode(applications);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fetchRegistryUpdateLock.unlock();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logger.warn("Cannot acquire update lock, aborting getAndUpdateDelta");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There is a diff in number of instances for some reason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(!reconcileHashCode.equals(delta.getAppsHashCode()) || clientConfig.shouldLogDeltaDiff())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reconcileAndLogDifference(delta, reconcileHashCode);  // this makes a remoteCall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logger.warn("Not updating application delta as another thread is updating it already");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logger.debug("Ignoring delta update with apps hashcode {}, as another thread is updating it already",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19"/>
        <w:bidi w:val="0"/>
        <w:rPr>
          <w:rFonts w:hint="default"/>
          <w:lang w:val="en-US" w:eastAsia="zh-CN"/>
        </w:rPr>
      </w:pPr>
      <w:r>
        <w:rPr>
          <w:rFonts w:hint="eastAsia"/>
          <w:lang w:val="en-US" w:eastAsia="zh-CN"/>
        </w:rPr>
        <w:t>（重要步骤）服务注册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(clientConfig.shouldRegisterWithEureka() &amp;&amp; clientConfig.shouldEnforceRegistrationAtInit())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w:t>
      </w:r>
      <w:r>
        <w:rPr>
          <w:rFonts w:hint="default"/>
          <w:color w:val="4472C4" w:themeColor="accent5"/>
          <w:lang w:val="en-US" w:eastAsia="zh-CN"/>
          <w14:textFill>
            <w14:solidFill>
              <w14:schemeClr w14:val="accent5"/>
            </w14:solidFill>
          </w14:textFill>
        </w:rPr>
        <w:t>register()</w:t>
      </w:r>
      <w:r>
        <w:rPr>
          <w:rFonts w:hint="default"/>
          <w:lang w:val="en-US" w:eastAsia="zh-CN"/>
        </w:rPr>
        <w:t xml:space="preserv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IllegalStateException("Registration error at startup. Invalid server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(Throwable th)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logger.error("Registration error at startup: {}", th.getMessage());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register()</w:t>
      </w:r>
      <w:r>
        <w:rPr>
          <w:rFonts w:hint="eastAsia"/>
          <w:lang w:val="en-US" w:eastAsia="zh-CN"/>
        </w:rPr>
        <w:t>方法负责服务的注册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register()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logger.info(PREFIX + "{}: registering service...", appPathIdentifier);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EurekaHttpResponse&lt;Void&gt; httpResponse;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//把自身的实例发送给服务端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httpResponse = eurekaTransport.registrationClient.register(instanceInfo);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logger.warn(PREFIX + "{} - registration failed {}", appPathIdentifier, e.getMessage(),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httpResponse.getStatusCode() == 204;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pStyle w:val="19"/>
        <w:bidi w:val="0"/>
        <w:rPr>
          <w:rFonts w:hint="default"/>
          <w:lang w:val="en-US" w:eastAsia="zh-CN"/>
        </w:rPr>
      </w:pPr>
      <w:r>
        <w:rPr>
          <w:rFonts w:hint="eastAsia"/>
          <w:lang w:val="en-US" w:eastAsia="zh-CN"/>
        </w:rPr>
        <w:t>(重要步骤) 定时任务</w:t>
      </w:r>
    </w:p>
    <w:p>
      <w:pPr>
        <w:rPr>
          <w:rFonts w:hint="default" w:eastAsiaTheme="minorEastAsia"/>
          <w:lang w:val="en-US" w:eastAsia="zh-CN"/>
        </w:rPr>
      </w:pPr>
      <w:r>
        <w:rPr>
          <w:rFonts w:hint="default"/>
        </w:rPr>
        <w:t>initScheduledTasks()</w:t>
      </w:r>
      <w:r>
        <w:rPr>
          <w:rFonts w:hint="eastAsia"/>
          <w:lang w:val="en-US" w:eastAsia="zh-CN"/>
        </w:rPr>
        <w:t>是负责定时任务的相关方法。</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void initScheduledTasks()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(clientConfig.shouldFetchRegistry())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 拉取服务默认30秒，eureka.client.register-fetch-interval-seconds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registryFetchIntervalSeconds = clientConfig.getRegistryFetchIntervalSeconds();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clientConfig.getCacheRefreshExecutorExponentialBackOffBound();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CacheRefreshThread()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(clientConfig.shouldRegisterWithEureka())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renewalIntervalInSecs = instanceInfo.getLeaseInfo().getRenewalIntervalInSecs();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clientConfig.getHeartbeatExecutorExponentialBackOffBound();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logger.info("Starting heartbeat executor: " + "renew interval is: {}",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心跳服务，默认30秒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HeartbeatThread()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 TimeUnit.SECONDS);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InstanceInfo 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 = new InstanceInfoReplicator(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clientConfig.getInstanceInfoReplicationIntervalSeconds(),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2); // burstSize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statusChangeListener = new ApplicationInfoManager.StatusChangeListener()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notify(StatusChangeEvent statusChangeEvent)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(InstanceStatus.DOWN == statusChangeEvent.getStatus()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InstanceStatus.DOWN == statusChangeEvent.getPreviousStatus())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log at warn level if DOWN was involved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instanceInfoReplicator.onDemandUpdate();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(clientConfig.shouldOnDemandUpdateStatusChange())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applicationInfoManager.registerStatusChangeListener(statusChangeListener);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instanceInfoReplicator.start(clientConfig.getInitialInstanceInfoReplicationIntervalSeconds());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registering with Eureka server per 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服务下线</w:t>
      </w:r>
    </w:p>
    <w:p>
      <w:pPr>
        <w:rPr>
          <w:rFonts w:hint="default"/>
          <w:lang w:val="en-US" w:eastAsia="zh-CN"/>
        </w:rPr>
      </w:pPr>
      <w:r>
        <w:rPr>
          <w:rFonts w:hint="default"/>
          <w:lang w:val="en-US" w:eastAsia="zh-CN"/>
        </w:rPr>
        <w:t>com.netflix.discovery.DiscoveryClient#shutdown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@PreDestroy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synchronized void 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(isShutdown.compareAndSet(false,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logger.info("Shutting down DiscoveryClient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(statusChangeListener != null &amp;&amp; applicationInfoManager != null) {</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//注销状态监听器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applicationInfoManager.unregisterStatusChangeListener(statusChangeListener.getId());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//取消定时任务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cancelScheduledTasks();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APPINFO was registered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(applicationInfoManager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clientConfig.shouldRegisterWithEureka()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clientConfig.shouldUnregisterOnShutdown())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applicationInfoManager.setInstanceStatus(InstanceStatus.DOWN);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unregister();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//关闭与server连接的客户端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(eurekaTransport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eurekaTransport.shutdown();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//关闭相关监控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heartbeatStalenessMonitor.shutdown();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registryStalenessMonitor.shutdown();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logger.info("Completed shut down of DiscoveryClient");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default"/>
          <w:lang w:val="en-US" w:eastAsia="zh-CN"/>
        </w:rPr>
      </w:pPr>
      <w:r>
        <w:rPr>
          <w:rFonts w:hint="eastAsia"/>
          <w:lang w:val="en-US" w:eastAsia="zh-CN"/>
        </w:rPr>
        <w:t>EurekaServer</w:t>
      </w:r>
    </w:p>
    <w:p>
      <w:pPr>
        <w:pStyle w:val="5"/>
        <w:bidi w:val="0"/>
        <w:rPr>
          <w:rFonts w:hint="default"/>
          <w:lang w:val="en-US" w:eastAsia="zh-CN"/>
        </w:rPr>
      </w:pPr>
      <w:r>
        <w:rPr>
          <w:rFonts w:hint="eastAsia"/>
          <w:lang w:val="en-US" w:eastAsia="zh-CN"/>
        </w:rPr>
        <w:t>总览</w:t>
      </w:r>
    </w:p>
    <w:p>
      <w:pPr>
        <w:rPr>
          <w:rFonts w:hint="eastAsia"/>
          <w:lang w:val="en-US" w:eastAsia="zh-CN"/>
        </w:rPr>
      </w:pPr>
      <w:r>
        <w:rPr>
          <w:rFonts w:hint="eastAsia"/>
          <w:lang w:val="en-US" w:eastAsia="zh-CN"/>
        </w:rPr>
        <w:t>EurekaServer 是服务的注册中心，负责Eureka Client的相关信息注册，主要职责</w:t>
      </w:r>
    </w:p>
    <w:p>
      <w:pPr>
        <w:numPr>
          <w:ilvl w:val="0"/>
          <w:numId w:val="8"/>
        </w:numPr>
        <w:ind w:left="420" w:leftChars="0" w:hanging="420" w:firstLineChars="0"/>
        <w:rPr>
          <w:rFonts w:hint="eastAsia"/>
          <w:lang w:val="en-US" w:eastAsia="zh-CN"/>
        </w:rPr>
      </w:pPr>
      <w:r>
        <w:rPr>
          <w:rFonts w:hint="eastAsia"/>
          <w:lang w:val="en-US" w:eastAsia="zh-CN"/>
        </w:rPr>
        <w:t>服务注册</w:t>
      </w:r>
    </w:p>
    <w:p>
      <w:pPr>
        <w:numPr>
          <w:ilvl w:val="0"/>
          <w:numId w:val="8"/>
        </w:numPr>
        <w:ind w:left="420" w:leftChars="0" w:hanging="420" w:firstLineChars="0"/>
        <w:rPr>
          <w:rFonts w:hint="eastAsia"/>
          <w:lang w:val="en-US" w:eastAsia="zh-CN"/>
        </w:rPr>
      </w:pPr>
      <w:r>
        <w:rPr>
          <w:rFonts w:hint="eastAsia"/>
          <w:lang w:val="en-US" w:eastAsia="zh-CN"/>
        </w:rPr>
        <w:t>接受心跳服务</w:t>
      </w:r>
    </w:p>
    <w:p>
      <w:pPr>
        <w:numPr>
          <w:ilvl w:val="0"/>
          <w:numId w:val="8"/>
        </w:numPr>
        <w:ind w:left="420" w:leftChars="0" w:hanging="420" w:firstLineChars="0"/>
        <w:rPr>
          <w:rFonts w:hint="eastAsia"/>
          <w:lang w:val="en-US" w:eastAsia="zh-CN"/>
        </w:rPr>
      </w:pPr>
      <w:r>
        <w:rPr>
          <w:rFonts w:hint="eastAsia"/>
          <w:lang w:val="en-US" w:eastAsia="zh-CN"/>
        </w:rPr>
        <w:t>服务剔除</w:t>
      </w:r>
    </w:p>
    <w:p>
      <w:pPr>
        <w:numPr>
          <w:ilvl w:val="0"/>
          <w:numId w:val="8"/>
        </w:numPr>
        <w:ind w:left="420" w:leftChars="0" w:hanging="420" w:firstLineChars="0"/>
        <w:rPr>
          <w:rFonts w:hint="eastAsia"/>
          <w:lang w:val="en-US" w:eastAsia="zh-CN"/>
        </w:rPr>
      </w:pPr>
      <w:r>
        <w:rPr>
          <w:rFonts w:hint="eastAsia"/>
          <w:lang w:val="en-US" w:eastAsia="zh-CN"/>
        </w:rPr>
        <w:t>服务下线</w:t>
      </w:r>
    </w:p>
    <w:p>
      <w:pPr>
        <w:numPr>
          <w:ilvl w:val="0"/>
          <w:numId w:val="8"/>
        </w:numPr>
        <w:ind w:left="420" w:leftChars="0" w:hanging="420" w:firstLineChars="0"/>
        <w:rPr>
          <w:rFonts w:hint="eastAsia"/>
          <w:lang w:val="en-US" w:eastAsia="zh-CN"/>
        </w:rPr>
      </w:pPr>
      <w:r>
        <w:rPr>
          <w:rFonts w:hint="eastAsia"/>
          <w:lang w:val="en-US" w:eastAsia="zh-CN"/>
        </w:rPr>
        <w:t>集群同步</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0975" cy="1146810"/>
            <wp:effectExtent l="0" t="0" r="15875" b="1524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6"/>
                    <a:stretch>
                      <a:fillRect/>
                    </a:stretch>
                  </pic:blipFill>
                  <pic:spPr>
                    <a:xfrm>
                      <a:off x="0" y="0"/>
                      <a:ext cx="5260975" cy="114681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default"/>
          <w:lang w:val="en-US" w:eastAsia="zh-CN"/>
        </w:rPr>
        <w:t>EurekaServerAutoConfiguration</w:t>
      </w:r>
      <w:r>
        <w:rPr>
          <w:rFonts w:hint="eastAsia"/>
          <w:lang w:val="en-US" w:eastAsia="zh-CN"/>
        </w:rPr>
        <w:t xml:space="preserve"> 是通过配置文件注册。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PeerAwareInstanceRegistry peerAwareInstanceRegistry(ServerCodecs serverCodecs)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this.eurekaClient.getApplications();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w:t>
      </w:r>
      <w:r>
        <w:rPr>
          <w:rFonts w:hint="default"/>
          <w:color w:val="4472C4" w:themeColor="accent5"/>
          <w:lang w:val="en-US" w:eastAsia="zh-CN"/>
          <w14:textFill>
            <w14:solidFill>
              <w14:schemeClr w14:val="accent5"/>
            </w14:solidFill>
          </w14:textFill>
        </w:rPr>
        <w:t>InstanceRegistry</w:t>
      </w:r>
      <w:r>
        <w:rPr>
          <w:rFonts w:hint="default"/>
          <w:lang w:val="en-US" w:eastAsia="zh-CN"/>
        </w:rPr>
        <w:t>(this.eurekaServerConfig, this.eurekaClientConfig, serverCodecs, this.eurekaClient, this.instanceRegistryProperties.getExpectedNumberOfRenewsPerMin(), this.instanceRegistryProperties.getDefaultOpenForTrafficCount());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这里面有个</w:t>
      </w:r>
      <w:r>
        <w:rPr>
          <w:rFonts w:hint="default"/>
          <w:lang w:val="en-US" w:eastAsia="zh-CN"/>
        </w:rPr>
        <w:t>InstanceRegistry</w:t>
      </w:r>
      <w:r>
        <w:rPr>
          <w:rFonts w:hint="eastAsia"/>
          <w:lang w:val="en-US" w:eastAsia="zh-CN"/>
        </w:rPr>
        <w:t>就是重点需要关注的了</w:t>
      </w:r>
    </w:p>
    <w:p>
      <w:r>
        <w:drawing>
          <wp:inline distT="0" distB="0" distL="114300" distR="114300">
            <wp:extent cx="2308860" cy="3585210"/>
            <wp:effectExtent l="0" t="0" r="15240" b="152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7"/>
                    <a:stretch>
                      <a:fillRect/>
                    </a:stretch>
                  </pic:blipFill>
                  <pic:spPr>
                    <a:xfrm>
                      <a:off x="0" y="0"/>
                      <a:ext cx="2308860" cy="3585210"/>
                    </a:xfrm>
                    <a:prstGeom prst="rect">
                      <a:avLst/>
                    </a:prstGeom>
                    <a:noFill/>
                    <a:ln>
                      <a:noFill/>
                    </a:ln>
                  </pic:spPr>
                </pic:pic>
              </a:graphicData>
            </a:graphic>
          </wp:inline>
        </w:drawing>
      </w:r>
    </w:p>
    <w:p>
      <w:pPr>
        <w:rPr>
          <w:rFonts w:hint="eastAsia"/>
          <w:lang w:val="en-US" w:eastAsia="zh-CN"/>
        </w:rPr>
      </w:pPr>
      <w:r>
        <w:rPr>
          <w:rFonts w:hint="eastAsia"/>
          <w:lang w:val="en-US" w:eastAsia="zh-CN"/>
        </w:rPr>
        <w:t>首先看下最上层的接口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LeaseManager&lt;T&gt;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register(T var1, int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//下线</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cancel(String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//跟新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renew(String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//服务剔除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evict();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PeerAwareInstanceRegistryImpl</w:t>
      </w:r>
      <w:r>
        <w:rPr>
          <w:rFonts w:hint="eastAsia" w:ascii="微软雅黑" w:hAnsi="微软雅黑" w:eastAsia="微软雅黑" w:cs="微软雅黑"/>
          <w:i w:val="0"/>
          <w:caps w:val="0"/>
          <w:color w:val="323232"/>
          <w:spacing w:val="0"/>
          <w:sz w:val="19"/>
          <w:szCs w:val="19"/>
          <w:lang w:val="en-US" w:eastAsia="zh-CN"/>
        </w:rPr>
        <w:t>是一个子类的实现，在上面的基础上扩展对集群的同步操作，使Eureaka Server集群信息保持一致</w:t>
      </w:r>
    </w:p>
    <w:p>
      <w:pPr>
        <w:pStyle w:val="5"/>
        <w:bidi w:val="0"/>
        <w:rPr>
          <w:rFonts w:hint="default"/>
          <w:lang w:val="en-US" w:eastAsia="zh-CN"/>
        </w:rPr>
      </w:pPr>
      <w:r>
        <w:rPr>
          <w:rFonts w:hint="eastAsia"/>
          <w:lang w:val="en-US" w:eastAsia="zh-CN"/>
        </w:rPr>
        <w:t>服务注册</w:t>
      </w:r>
    </w:p>
    <w:p>
      <w:pPr>
        <w:rPr>
          <w:rFonts w:hint="eastAsia"/>
          <w:lang w:val="en-US" w:eastAsia="zh-CN"/>
        </w:rPr>
      </w:pPr>
      <w:r>
        <w:rPr>
          <w:rFonts w:hint="default"/>
          <w:lang w:val="en-US" w:eastAsia="zh-CN"/>
        </w:rPr>
        <w:t>com.netflix.eureka.registry.AbstractInstanceRegistry#register</w:t>
      </w:r>
      <w:r>
        <w:rPr>
          <w:rFonts w:hint="eastAsia"/>
          <w:lang w:val="en-US" w:eastAsia="zh-CN"/>
        </w:rPr>
        <w:t xml:space="preserve"> 这方法是负责服务的注册的。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void register(InstanceInfo registrant, int leaseDuration,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//获取读锁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   gMap  其实可以发现，这里注册中心其实是个ConcurrentHashMap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(Map)this.registry.get(registrant.getAppName());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EurekaMonitors.REGISTER.increment(isReplication);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ConcurrentHashMap&lt;String, Lease&lt;InstanceInfo&gt;&gt; gNewMap = new ConcurrentHashMap();</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//key 为appName,如果存在，返回存在的值，否则添加，返回null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(Map)this.registry.putIfAbsent(registrant.getAppName(),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//根据instanceId获取实例的租约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existingLease = (Lease)((Map)gMap).get(registrant.getId());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&amp;&amp; existingLease.getHolder()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existingLastDirtyTimestamp = ((InstanceInfo)existingLease.getHolder()).getLastDirtyTimestamp();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registrationLastDirtyTimestamp = registrant.getLastDirtyTimestamp();</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//如果该实例的租约已经存在，比较最后的更新时间戳大小，取最大值的注册信息信息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if(existingLastDirtyTimestamp.longValue() &gt; registrationLastDirtyTimestamp.longValue())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 = (InstanceInfo)existingLease.getHolder();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var6 = this.lock;</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//如果租约不存在，注册一个新的实例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synchronized(this.lock)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if(this.expectedNumberOfRenewsPerMin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this.expectedNumberOfRenewsPerMin +=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this.numberOfRenewsPerMinThreshold = (int)((double)this.expectedNumberOfRenewsPerMin * this.serverConfig.getRenewalPercentThreshold());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logger.debug("No previous lease information found; it is new registration");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//创建新的租约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 = new Lease(registrant, leaseDuration);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lease.setServiceUpTimestamp(existingLease.getServiceUpTimestamp());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//保存租约到map中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((Map)gMap).put(registrant.getId(), lease);</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//获得最近注册队列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var20 = this.recentRegisteredQueue;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synchronized(this.recentRegisteredQueue)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this.recentRegisteredQueue.add(new Pair(Long.valueOf(System.currentTimeMillis()), registrant.getAppName() + "(" + registrant.getId()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if(!InstanceStatus.UNKNOWN.equals(registrant.getOverriddenStatus()))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logger.debug("Found overridden status {} for instance {}. Checking to see if needs to be add to the overrides", registrant.getOverriddenStatus(),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if(!this.overriddenInstanceStatusMap.containsKey(registrant.getId()))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found overridden id {} and hence adding it",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this.overriddenInstanceStatusMap.put(registrant.getId(), registrant.getOverriddenStatus());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overriddenStatusFromMap = (InstanceStatus)this.overriddenInstanceStatusMap.get(registrant.getId());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if(overriddenStatusFromMap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logger.info("Storing overridden status {} from map", 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registrant.setOverriddenStatus(overriddenStatusFromMap);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overriddenInstanceStatus = this.getOverriddenInstanceStatus(registrant, existingLease,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registrant.setStatusWithoutDirty(overriddenInstanceStatus);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if(InstanceStatus.UP.equals(registrant.getStatus()))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lease.serviceUp();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registrant.setActionType(ActionType.ADDED);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this.invalidateCache(registrant.getAppName(), registrant.getVIPAddress(), registrant.getSecureVipAddress());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接受心跳服务</w:t>
      </w:r>
    </w:p>
    <w:p>
      <w:pPr>
        <w:rPr>
          <w:rFonts w:hint="default"/>
          <w:lang w:val="en-US" w:eastAsia="zh-CN"/>
        </w:rPr>
      </w:pPr>
      <w:r>
        <w:rPr>
          <w:rFonts w:hint="eastAsia"/>
          <w:lang w:val="en-US" w:eastAsia="zh-CN"/>
        </w:rPr>
        <w:t>在Eureka Client完成服务的注册后，需要定时向Eureka Server发送心跳请求（默认30s）,维持自己在EurekaServer的租约有效性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renew(String appName, String id, boolean isReplication)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EurekaMonitors.RENEW.increment(isReplication);</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//根据appName获取服务集群租约集合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leaseToRenew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 = (Lease)gMap.get(id);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//如果租约不存在，直接返回false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if(leaseToRenew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lease doesn't exist, registering resource: {} -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instanceInfo = (InstanceInfo)leaseToRenew.getHolder();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 != null)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//得到服务的最终状态</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overriddenInstanceStatus = this.getOverriddenInstanceStatus(instanceInfo, leaseToRenew, 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if(overriddenInstanceStatus == InstanceStatus.UNKNOWN)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//如果状态为</w:t>
      </w:r>
      <w:r>
        <w:rPr>
          <w:rFonts w:hint="default"/>
          <w:color w:val="4472C4" w:themeColor="accent5"/>
          <w:lang w:val="en-US" w:eastAsia="zh-CN"/>
          <w14:textFill>
            <w14:solidFill>
              <w14:schemeClr w14:val="accent5"/>
            </w14:solidFill>
          </w14:textFill>
        </w:rPr>
        <w:t>UNKNOWN</w:t>
      </w:r>
      <w:r>
        <w:rPr>
          <w:rFonts w:hint="eastAsia"/>
          <w:color w:val="4472C4" w:themeColor="accent5"/>
          <w:lang w:val="en-US" w:eastAsia="zh-CN"/>
          <w14:textFill>
            <w14:solidFill>
              <w14:schemeClr w14:val="accent5"/>
            </w14:solidFill>
          </w14:textFill>
        </w:rPr>
        <w:t>，取消续约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logger.info("Instance status UNKNOWN possibly due to deleted override for instance {}; re-register required",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if(!instanceInfo.getStatus().equals(overriddenInstanceStatus))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instance status {} is different from overridden instance status {} for instance {}. Hence setting the status to overridden status", new Object[]{instanceInfo.getStatus().name(), instanceInfo.getOverriddenStatus().name(),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instanceInfo.setStatusWithoutDirty(overriddenInstanceStatus);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this.renewsLastMin.increment();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//跟新续约有效时间</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leaseToRenew.renew();</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5"/>
        <w:bidi w:val="0"/>
        <w:rPr>
          <w:rFonts w:hint="default"/>
          <w:lang w:val="en-US" w:eastAsia="zh-CN"/>
        </w:rPr>
      </w:pPr>
      <w:r>
        <w:rPr>
          <w:rFonts w:hint="eastAsia"/>
          <w:lang w:val="en-US" w:eastAsia="zh-CN"/>
        </w:rPr>
        <w:t>服务剔除</w:t>
      </w:r>
    </w:p>
    <w:p>
      <w:pPr>
        <w:rPr>
          <w:rFonts w:hint="eastAsia"/>
          <w:lang w:val="en-US" w:eastAsia="zh-CN"/>
        </w:rPr>
      </w:pPr>
      <w:r>
        <w:rPr>
          <w:rFonts w:hint="eastAsia"/>
          <w:lang w:val="en-US" w:eastAsia="zh-CN"/>
        </w:rPr>
        <w:t>如果Eureka Client在注册后，由于服务的崩溃或网络异常导致既没有续约，也没有下线，那么服务就处于不可知的状态，需要剔除这些服务</w:t>
      </w:r>
    </w:p>
    <w:p>
      <w:pPr>
        <w:rPr>
          <w:rFonts w:hint="default"/>
          <w:lang w:val="en-US" w:eastAsia="zh-CN"/>
        </w:rPr>
      </w:pPr>
      <w:r>
        <w:rPr>
          <w:rFonts w:hint="default"/>
          <w:lang w:val="en-US" w:eastAsia="zh-CN"/>
        </w:rPr>
        <w:t>com.netflix.eureka.registry.AbstractInstanceRegistry#evict(long)</w:t>
      </w:r>
    </w:p>
    <w:p>
      <w:pPr>
        <w:rPr>
          <w:rFonts w:hint="eastAsia"/>
          <w:lang w:val="en-US" w:eastAsia="zh-CN"/>
        </w:rPr>
      </w:pPr>
      <w:r>
        <w:rPr>
          <w:rFonts w:hint="eastAsia"/>
          <w:lang w:val="en-US" w:eastAsia="zh-CN"/>
        </w:rPr>
        <w:t>这是个定时任务调用的方法</w:t>
      </w:r>
    </w:p>
    <w:p>
      <w:pPr>
        <w:rPr>
          <w:rFonts w:hint="eastAsia"/>
          <w:lang w:val="en-US" w:eastAsia="zh-CN"/>
        </w:rPr>
      </w:pPr>
      <w:r>
        <w:rPr>
          <w:rFonts w:hint="eastAsia"/>
          <w:lang w:val="en-US" w:eastAsia="zh-CN"/>
        </w:rPr>
        <w:t>com.netflix.eureka.registry.AbstractInstanceRegistry#postInit中使用</w:t>
      </w:r>
    </w:p>
    <w:p>
      <w:pPr>
        <w:rPr>
          <w:rFonts w:hint="default"/>
          <w:lang w:val="en-US" w:eastAsia="zh-CN"/>
        </w:rPr>
      </w:pPr>
      <w:r>
        <w:rPr>
          <w:rFonts w:hint="default"/>
          <w:lang w:val="en-US" w:eastAsia="zh-CN"/>
        </w:rPr>
        <w:t>AbstractInstanceRegistry.EvictionTask</w:t>
      </w:r>
      <w:r>
        <w:rPr>
          <w:rFonts w:hint="eastAsia"/>
          <w:lang w:val="en-US" w:eastAsia="zh-CN"/>
        </w:rPr>
        <w:t xml:space="preserve"> 负责调用(默认60s)</w:t>
      </w:r>
    </w:p>
    <w:p>
      <w:pP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evict(long additionalLeaseMs)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logger.debug("Running the evict task");</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//如果自我保护状态，不允许剔除服务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if(!this.isLeaseExpirationEnabled())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logger.debug("DS: lease expiration is currently disabled.");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List&lt;Lease&lt;InstanceInfo&gt;&gt; expiredLeases = new ArrayList();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//遍历注册表</w:t>
      </w:r>
      <w:r>
        <w:rPr>
          <w:rFonts w:hint="default"/>
          <w:color w:val="4472C4" w:themeColor="accent5"/>
          <w:lang w:val="en-US" w:eastAsia="zh-CN"/>
          <w14:textFill>
            <w14:solidFill>
              <w14:schemeClr w14:val="accent5"/>
            </w14:solidFill>
          </w14:textFill>
        </w:rPr>
        <w:t>registry</w:t>
      </w:r>
      <w:r>
        <w:rPr>
          <w:rFonts w:hint="eastAsia"/>
          <w:color w:val="4472C4" w:themeColor="accent5"/>
          <w:lang w:val="en-US" w:eastAsia="zh-CN"/>
          <w14:textFill>
            <w14:solidFill>
              <w14:schemeClr w14:val="accent5"/>
            </w14:solidFill>
          </w14:textFill>
        </w:rPr>
        <w:t>，获取所有过期的租约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var4 = this.registry.entrySet().iterator();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 leaseMap;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if(!var4.hasNext())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//获取注册表租约总数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 = (int)this.getLocalRegistrySize();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registrySizeThreshold = (int)((double)registrySize * this.serverConfig.getRenewalPercentThreshold());</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//计算最多允许剔除的阈值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evictionLimit = registrySize - registrySizeThreshold;</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//两者中取小的值，为本常剔除的数量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toEvict = Math.min(expiredLeases.size(), 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if(toEvict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logger.info("Evicting {} items (expired={}, evictionLimit={})", new Object[]{Integer.valueOf(toEvict), Integer.valueOf(expiredLeases.size()), Integer.valueOf(evictionLimit)});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Random random = new Random(System.currentTimeMillis());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//逐个剔除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toEvict; ++i)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next = i + random.nextInt(expiredLeases.size() - 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Collections.swap(expiredLeases, i, 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(Lease)expiredLeases.get(i);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appName = ((InstanceInfo)lease.getHolder()).getAppName();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id = ((InstanceInfo)lease.getHolder()).getId();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EurekaMonitors.EXPIRED.increment();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expired lease for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this.internalCancel(appName, id,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Map&lt;String, Lease&lt;InstanceInfo&gt;&gt;&gt; groupEntry = (Entry)var4.next();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leaseMap = (Map)groupEntry.getValue();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while(leaseMap == null);</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var7 = leaseMap.entrySet().iterator();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while(var7.hasNext())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Lease&lt;InstanceInfo&gt;&gt; leaseEntry = (Entry)var7.next();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(Lease)leaseEntry.getValue();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if(lease.isExpired(additionalLeaseMs) &amp;&amp; lease.getHolder()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expiredLeases.add(lease);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服务下线</w:t>
      </w:r>
    </w:p>
    <w:p>
      <w:pPr>
        <w:rPr>
          <w:rFonts w:hint="eastAsia"/>
          <w:lang w:val="en-US" w:eastAsia="zh-CN"/>
        </w:rPr>
      </w:pPr>
      <w:r>
        <w:rPr>
          <w:rFonts w:hint="eastAsia"/>
          <w:lang w:val="en-US" w:eastAsia="zh-CN"/>
        </w:rPr>
        <w:t>EurekaClient在应用销毁时候，会向Eureka Server发送下线请求</w:t>
      </w:r>
    </w:p>
    <w:p>
      <w:pPr>
        <w:rPr>
          <w:rFonts w:hint="eastAsia"/>
          <w:lang w:val="en-US" w:eastAsia="zh-CN"/>
        </w:rPr>
      </w:pPr>
      <w:r>
        <w:rPr>
          <w:rFonts w:hint="eastAsia"/>
          <w:lang w:val="en-US" w:eastAsia="zh-CN"/>
        </w:rPr>
        <w:t>对于服务端的服务下线，其主要代码对应在</w:t>
      </w:r>
    </w:p>
    <w:p>
      <w:pPr>
        <w:rPr>
          <w:rFonts w:hint="eastAsia"/>
          <w:lang w:val="en-US" w:eastAsia="zh-CN"/>
        </w:rPr>
      </w:pPr>
      <w:r>
        <w:rPr>
          <w:rFonts w:hint="eastAsia"/>
          <w:lang w:val="en-US" w:eastAsia="zh-CN"/>
        </w:rPr>
        <w:t>com.netflix.eureka.registry.AbstractInstanceRegistry#cancel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this.internalCancel(appName, id,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boolean internalCancel(String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//读锁，防止被其他线程进行修改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//根据appName获取服务实例集群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leaseToCancel = null;</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//移除服务实例租约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 = (Lease)gMap.remove(id);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var6 = this.recentCanceledQueue;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synchronized(this.recentCanceledQueue)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this.recentCanceledQueue.add(new Pair(Long.valueOf(System.currentTimeMillis()), appName + "(" + 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instanceStatus = (InstanceStatus)this.overriddenInstanceStatusMap.remove(id);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logger.debug("Removed instance id {} from the overridden map which has value {}", id, instanceStatus.name());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//租约不存在，返回false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if(leaseToCancel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EurekaMonitors.CANCEL_NOT_FOUND.increment(isReplication);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logger.warn("DS: Registry: cancel failed because Lease is not registered for: {}/{}", appName, 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var17 =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var17;</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//设置租约的下线时间</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 instanceInfo = (InstanceInfo)leaseToCancel.getHolder();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svip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if(instanceInfo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instanceInfo.setActionType(ActionType.DELETED);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AbstractInstanceRegistry.RecentlyChangedItem(leaseToCancel));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vip = instanceInfo.getVIPAddress();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svip = instanceInfo.getSecureVipAddress();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//设置缓存过期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this.invalidateCache(appName, vip, svip);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logger.info("Cancelled instance {}/{} (replication={})", new Object[]{appName, id, Boolean.valueOf(isReplication)});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var10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ind w:firstLine="366" w:firstLineChars="0"/>
        <w:rPr>
          <w:rFonts w:hint="default"/>
          <w:lang w:val="en-US" w:eastAsia="zh-CN"/>
        </w:rPr>
      </w:pPr>
    </w:p>
    <w:p>
      <w:pPr>
        <w:pStyle w:val="5"/>
        <w:bidi w:val="0"/>
        <w:rPr>
          <w:rFonts w:hint="default"/>
          <w:lang w:val="en-US" w:eastAsia="zh-CN"/>
        </w:rPr>
      </w:pPr>
      <w:r>
        <w:rPr>
          <w:rFonts w:hint="eastAsia"/>
          <w:lang w:val="en-US" w:eastAsia="zh-CN"/>
        </w:rPr>
        <w:t>集群同步</w:t>
      </w:r>
    </w:p>
    <w:p>
      <w:pPr>
        <w:rPr>
          <w:rFonts w:hint="eastAsia"/>
          <w:lang w:val="en-US" w:eastAsia="zh-CN"/>
        </w:rPr>
      </w:pPr>
      <w:r>
        <w:rPr>
          <w:rFonts w:hint="eastAsia"/>
          <w:lang w:val="en-US" w:eastAsia="zh-CN"/>
        </w:rPr>
        <w:t>如果Eureka Server是通过集群方式进行部署，为了为维护整个集群中注册表数据一致性所以集群同步也是非常重要得事情。</w:t>
      </w:r>
    </w:p>
    <w:p>
      <w:pPr>
        <w:rPr>
          <w:rFonts w:hint="eastAsia"/>
          <w:lang w:val="en-US" w:eastAsia="zh-CN"/>
        </w:rPr>
      </w:pPr>
      <w:r>
        <w:rPr>
          <w:rFonts w:hint="eastAsia"/>
          <w:lang w:val="en-US" w:eastAsia="zh-CN"/>
        </w:rPr>
        <w:t>集群同步分为两部分</w:t>
      </w:r>
    </w:p>
    <w:p>
      <w:pPr>
        <w:numPr>
          <w:ilvl w:val="0"/>
          <w:numId w:val="9"/>
        </w:numPr>
        <w:rPr>
          <w:rFonts w:hint="eastAsia"/>
          <w:lang w:val="en-US" w:eastAsia="zh-CN"/>
        </w:rPr>
      </w:pPr>
      <w:r>
        <w:rPr>
          <w:rFonts w:hint="eastAsia"/>
          <w:lang w:val="en-US" w:eastAsia="zh-CN"/>
        </w:rPr>
        <w:t>EurekaServer在启动过程中从他的peer节点中拉取注册表信息，并讲这些服务实例注册到本地注册表中；</w:t>
      </w:r>
    </w:p>
    <w:p>
      <w:pPr>
        <w:numPr>
          <w:ilvl w:val="0"/>
          <w:numId w:val="9"/>
        </w:numPr>
        <w:rPr>
          <w:rFonts w:hint="default"/>
          <w:lang w:val="en-US" w:eastAsia="zh-CN"/>
        </w:rPr>
      </w:pPr>
      <w:r>
        <w:rPr>
          <w:rFonts w:hint="eastAsia"/>
          <w:lang w:val="en-US" w:eastAsia="zh-CN"/>
        </w:rPr>
        <w:t>另一部分是eureka server每次对本地注册表进行操作时，同时会讲操作同步到他的peer节点中，达到数据一致；</w:t>
      </w:r>
    </w:p>
    <w:p>
      <w:pPr>
        <w:numPr>
          <w:ilvl w:val="0"/>
          <w:numId w:val="0"/>
        </w:numPr>
        <w:rPr>
          <w:rFonts w:hint="eastAsia"/>
          <w:lang w:val="en-US" w:eastAsia="zh-CN"/>
        </w:rPr>
      </w:pPr>
    </w:p>
    <w:p>
      <w:pPr>
        <w:pStyle w:val="19"/>
        <w:bidi w:val="0"/>
        <w:rPr>
          <w:rFonts w:hint="default"/>
          <w:lang w:val="en-US" w:eastAsia="zh-CN"/>
        </w:rPr>
      </w:pPr>
      <w:r>
        <w:rPr>
          <w:rFonts w:hint="eastAsia"/>
          <w:lang w:val="en-US" w:eastAsia="zh-CN"/>
        </w:rPr>
        <w:t>Eureka Server初始化本地注册表信息</w:t>
      </w:r>
    </w:p>
    <w:p>
      <w:pPr>
        <w:rPr>
          <w:rFonts w:hint="eastAsia"/>
          <w:lang w:val="en-US" w:eastAsia="zh-CN"/>
        </w:rPr>
      </w:pPr>
      <w:r>
        <w:rPr>
          <w:rFonts w:hint="eastAsia"/>
          <w:lang w:val="en-US" w:eastAsia="zh-CN"/>
        </w:rPr>
        <w:t>在eureka server启动过程中，会从它的peer节点中拉取注册表来初始化本地注册表，这部分主要通过</w:t>
      </w:r>
    </w:p>
    <w:p>
      <w:pPr>
        <w:rPr>
          <w:rFonts w:hint="eastAsia"/>
          <w:lang w:val="en-US" w:eastAsia="zh-CN"/>
        </w:rPr>
      </w:pPr>
      <w:r>
        <w:rPr>
          <w:rFonts w:hint="default"/>
          <w:lang w:val="en-US" w:eastAsia="zh-CN"/>
        </w:rPr>
        <w:t>com.netflix.eureka.registry.PeerAwareInstanceRegistryImpl#syncUp</w:t>
      </w:r>
      <w:r>
        <w:rPr>
          <w:rFonts w:hint="eastAsia"/>
          <w:lang w:val="en-US" w:eastAsia="zh-CN"/>
        </w:rPr>
        <w:t xml:space="preserve"> </w:t>
      </w:r>
    </w:p>
    <w:p>
      <w:pPr>
        <w:rPr>
          <w:rFonts w:hint="eastAsia"/>
          <w:lang w:val="en-US" w:eastAsia="zh-CN"/>
        </w:rPr>
      </w:pPr>
      <w:r>
        <w:rPr>
          <w:rFonts w:hint="eastAsia"/>
          <w:lang w:val="en-US" w:eastAsia="zh-CN"/>
        </w:rPr>
        <w:t>他从可能存在的peer节点中，拉取peer节点中的注册表信息，并将其中的服务实例的信息注册到本地注册表中。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syncUp()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Copy entire entry from neighboring DS node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serverConfig.getRegistrySyncRetries()) &amp;&amp; (count == 0)); i++)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//根据配置休停下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Thread.sleep(serverConfig.getRegistrySyncRetryWaitMs());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(InterruptedException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logger.warn("Interrupted during registry transfer..");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//获取所有的服务实例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Applications apps = eurekaClient.getApplications();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(Application app : apps.getRegisteredApplications())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(InstanceInfo instance : app.getInstances())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//判断是否可以注册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(isRegisterable(instance))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//注册到自身的注册表中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register(instance, instance.getLeaseInfo().getDurationInSecs(),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logger.error("During DS init copy",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通过这一步保证了eureka启动时的数据一致性</w:t>
      </w:r>
    </w:p>
    <w:p>
      <w:pPr>
        <w:pStyle w:val="19"/>
        <w:bidi w:val="0"/>
        <w:rPr>
          <w:rFonts w:hint="default"/>
          <w:lang w:val="en-US" w:eastAsia="zh-CN"/>
        </w:rPr>
      </w:pPr>
      <w:r>
        <w:rPr>
          <w:rFonts w:hint="eastAsia"/>
          <w:lang w:val="en-US" w:eastAsia="zh-CN"/>
        </w:rPr>
        <w:t>Eureka Server之间注册表信息同步复制</w:t>
      </w:r>
    </w:p>
    <w:p>
      <w:pPr>
        <w:rPr>
          <w:rFonts w:hint="eastAsia"/>
          <w:lang w:val="en-US" w:eastAsia="zh-CN"/>
        </w:rPr>
      </w:pPr>
      <w:r>
        <w:rPr>
          <w:rFonts w:hint="eastAsia"/>
          <w:lang w:val="en-US" w:eastAsia="zh-CN"/>
        </w:rPr>
        <w:t>为了保证Eureka Server集群运行时候注册表的信息一致性，每个eureka server在对本地注册表进行管理操作时，会将相应的信息同步到peer节点中。</w:t>
      </w:r>
    </w:p>
    <w:p>
      <w:pPr>
        <w:rPr>
          <w:rFonts w:hint="eastAsia"/>
          <w:lang w:val="en-US" w:eastAsia="zh-CN"/>
        </w:rPr>
      </w:pPr>
      <w:r>
        <w:rPr>
          <w:rFonts w:hint="eastAsia"/>
          <w:lang w:val="en-US" w:eastAsia="zh-CN"/>
        </w:rPr>
        <w:t>com.netflix.eureka.registry.PeerAwareInstanceRegistryImpl#cancel</w:t>
      </w:r>
    </w:p>
    <w:p>
      <w:pPr>
        <w:rPr>
          <w:rFonts w:hint="default"/>
          <w:lang w:val="en-US" w:eastAsia="zh-CN"/>
        </w:rPr>
      </w:pPr>
      <w:r>
        <w:rPr>
          <w:rFonts w:hint="eastAsia"/>
          <w:lang w:val="en-US" w:eastAsia="zh-CN"/>
        </w:rPr>
        <w:t>com.netflix.eureka.registry.PeerAwareInstanceRegistryImpl#register</w:t>
      </w:r>
    </w:p>
    <w:p>
      <w:pPr>
        <w:rPr>
          <w:rFonts w:hint="default"/>
          <w:lang w:val="en-US" w:eastAsia="zh-CN"/>
        </w:rPr>
      </w:pPr>
      <w:r>
        <w:rPr>
          <w:rFonts w:hint="default"/>
          <w:lang w:val="en-US" w:eastAsia="zh-CN"/>
        </w:rPr>
        <w:t>com.netflix.eureka.registry.PeerAwareInstanceRegistryImpl#renew</w:t>
      </w:r>
    </w:p>
    <w:p>
      <w:pPr>
        <w:numPr>
          <w:ilvl w:val="0"/>
          <w:numId w:val="0"/>
        </w:numPr>
        <w:rPr>
          <w:rFonts w:hint="eastAsia"/>
          <w:lang w:val="en-US" w:eastAsia="zh-CN"/>
        </w:rPr>
      </w:pPr>
      <w:r>
        <w:rPr>
          <w:rFonts w:hint="eastAsia"/>
          <w:lang w:val="en-US" w:eastAsia="zh-CN"/>
        </w:rPr>
        <w:t>等方法中，都回调用方法</w:t>
      </w:r>
    </w:p>
    <w:p>
      <w:pPr>
        <w:numPr>
          <w:ilvl w:val="0"/>
          <w:numId w:val="0"/>
        </w:numPr>
        <w:rPr>
          <w:rFonts w:hint="default"/>
          <w:lang w:val="en-US" w:eastAsia="zh-CN"/>
        </w:rPr>
      </w:pPr>
      <w:r>
        <w:rPr>
          <w:rFonts w:hint="default"/>
          <w:lang w:val="en-US" w:eastAsia="zh-CN"/>
        </w:rPr>
        <w:t>com.netflix.eureka.registry.PeerAwareInstanceRegistryImpl#replicateToPeers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replicateToPeers(Action action, String appName, String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info /* optional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newStatus /* optional */, boolean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Stopwatch tracer = action.getTimer().start();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numberOfReplicationsLastMin.increment();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it is a replication already, do not replicate again as this will create a poison replication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 == Collections.EMPTY_LIST ||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//向peer集群中的每一个peer进行同步</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(final PeerEurekaNode node : peerEurekaNodes.getPeerEurekaNodes())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the url represents this host, do not replicate to yourself.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(peerEurekaNodes.isThisMyUrl(node.getServiceUrl()))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//根据action调用不同的同步请求</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replicateInstanceActionsToPeers(action, appName, id, info, newStatus, node);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tracer.stop();</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rPr>
          <w:rFonts w:hint="default"/>
          <w:lang w:val="en-US" w:eastAsia="zh-CN"/>
        </w:rPr>
      </w:pPr>
    </w:p>
    <w:p>
      <w:pPr>
        <w:pStyle w:val="2"/>
        <w:rPr>
          <w:rFonts w:hint="eastAsia"/>
          <w:lang w:val="en-US" w:eastAsia="zh-CN"/>
        </w:rPr>
      </w:pPr>
      <w:r>
        <w:rPr>
          <w:rFonts w:hint="eastAsia"/>
          <w:lang w:val="en-US" w:eastAsia="zh-CN"/>
        </w:rPr>
        <w:t>Ribbon负载均衡</w:t>
      </w:r>
    </w:p>
    <w:p>
      <w:pPr>
        <w:rPr>
          <w:rFonts w:hint="eastAsia"/>
          <w:lang w:val="en-US" w:eastAsia="zh-CN"/>
        </w:rPr>
      </w:pPr>
      <w:r>
        <w:rPr>
          <w:rFonts w:hint="eastAsia"/>
          <w:lang w:val="en-US" w:eastAsia="zh-CN"/>
        </w:rPr>
        <w:t>现在服务提供方已经可以通过Eureka进行注册了，但对于服务的消费者，目前并没有处理，对于服务的消费方，也应该连接上eureka，进行服务的获取，这个时候就应该使用Ribbon这个组件了。</w:t>
      </w:r>
    </w:p>
    <w:p>
      <w:pPr>
        <w:rPr>
          <w:rFonts w:hint="eastAsia"/>
          <w:lang w:val="en-US" w:eastAsia="zh-CN"/>
        </w:rPr>
      </w:pPr>
    </w:p>
    <w:p>
      <w:pPr>
        <w:rPr>
          <w:rFonts w:hint="eastAsia"/>
          <w:lang w:val="en-US" w:eastAsia="zh-CN"/>
        </w:rPr>
      </w:pPr>
      <w:r>
        <w:rPr>
          <w:rFonts w:hint="eastAsia"/>
          <w:lang w:val="en-US" w:eastAsia="zh-CN"/>
        </w:rPr>
        <w:t>ribbon对应的pom文件如下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或之前的版本，ribbon文件如下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&lt;artifactId&gt;spring-cloud-starter-ribbon&lt;/artifactId&gt;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在用到负载均衡之前，先要到eureka中获取相关的服务，所以我们这一块依然需要用到</w:t>
      </w:r>
      <w:r>
        <w:rPr>
          <w:rFonts w:hint="eastAsia"/>
          <w:lang w:val="en-US" w:eastAsia="zh-CN"/>
        </w:rPr>
        <w:t>eureka，但</w:t>
      </w:r>
      <w:r>
        <w:rPr>
          <w:rFonts w:hint="eastAsia" w:cstheme="minorBidi"/>
          <w:kern w:val="2"/>
          <w:sz w:val="21"/>
          <w:szCs w:val="24"/>
          <w:lang w:val="en-US" w:eastAsia="zh-CN" w:bidi="ar-SA"/>
        </w:rPr>
        <w:t>eureka中已经内置集成了ribbon，所以在pom文件中，并不需要显示引入ribbon的依赖</w:t>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Ribbon基本使用</w:t>
      </w: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修改pom文件，增加eureka的支持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修改RestConfig配置类，在获取RestTemplate对象的时候加入Ribbon的配置信息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】修改application.yml文件，增加Eureka服务注册相关信息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rPr>
          <w:rFonts w:hint="eastAsia" w:asciiTheme="minorHAnsi" w:hAnsiTheme="minorHAnsi" w:eastAsiaTheme="minorEastAsia" w:cstheme="minorBidi"/>
          <w:color w:val="0000FF"/>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】修改项目启动类，增加Eureka客户端的配置注解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修改ConsumerProductController控制器</w:t>
      </w:r>
    </w:p>
    <w:p>
      <w:pPr>
        <w:rPr>
          <w:rFonts w:hint="eastAsia"/>
          <w:lang w:val="en-US" w:eastAsia="zh-CN"/>
        </w:rPr>
      </w:pPr>
      <w:r>
        <w:rPr>
          <w:rFonts w:hint="eastAsia"/>
          <w:lang w:val="en-US" w:eastAsia="zh-CN"/>
        </w:rPr>
        <w:t>现在在eureka中注册的服务名称都是大写字母：</w:t>
      </w:r>
    </w:p>
    <w:p>
      <w:pPr>
        <w:rPr>
          <w:rFonts w:hint="eastAsia"/>
          <w:b/>
          <w:bCs/>
          <w:lang w:val="en-US" w:eastAsia="zh-CN"/>
        </w:rPr>
      </w:pPr>
      <w:r>
        <w:rPr>
          <w:b/>
          <w:bCs/>
        </w:rPr>
        <w:t>MICROCLOUD-PROVIDER-PRODUCT</w:t>
      </w:r>
    </w:p>
    <w:p>
      <w:pPr>
        <w:ind w:firstLine="272" w:firstLineChars="0"/>
        <w:jc w:val="left"/>
      </w:pPr>
      <w:r>
        <w:drawing>
          <wp:inline distT="0" distB="0" distL="114300" distR="114300">
            <wp:extent cx="5271135" cy="432435"/>
            <wp:effectExtent l="0" t="0" r="571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5271135" cy="43243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PRODUCT_GET_URL = "http://</w:t>
      </w:r>
      <w:r>
        <w:rPr>
          <w:rFonts w:hint="eastAsia"/>
          <w:color w:val="0000FF"/>
          <w:lang w:val="en-US" w:eastAsia="zh-CN"/>
        </w:rPr>
        <w:t>MICROCLOUD-PROVIDER-PRODUCT</w:t>
      </w:r>
      <w:r>
        <w:rPr>
          <w:rFonts w:hint="eastAsia"/>
          <w:lang w:val="en-US" w:eastAsia="zh-CN"/>
        </w:rPr>
        <w:t>/prodcut/get/";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PRODUCT_LIST_URL="http://</w:t>
      </w:r>
      <w:r>
        <w:rPr>
          <w:rFonts w:hint="eastAsia"/>
          <w:color w:val="0000FF"/>
          <w:lang w:val="en-US" w:eastAsia="zh-CN"/>
        </w:rPr>
        <w:t>MICROCLOUD-PROVIDER-PRODUCT</w:t>
      </w:r>
      <w:r>
        <w:rPr>
          <w:rFonts w:hint="eastAsia"/>
          <w:lang w:val="en-US" w:eastAsia="zh-CN"/>
        </w:rPr>
        <w:t>/prodcut/list/";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PRODUCT_ADD_URL = "http://</w:t>
      </w:r>
      <w:r>
        <w:rPr>
          <w:rFonts w:hint="eastAsia"/>
          <w:color w:val="0000FF"/>
          <w:lang w:val="en-US" w:eastAsia="zh-CN"/>
        </w:rPr>
        <w:t>MICROCLOUD-PROVIDER-PRODUCT</w:t>
      </w:r>
      <w:r>
        <w:rPr>
          <w:rFonts w:hint="eastAsia"/>
          <w:lang w:val="en-US" w:eastAsia="zh-CN"/>
        </w:rPr>
        <w:t>/prodcut/add/";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ind w:firstLine="281" w:firstLineChars="0"/>
        <w:jc w:val="left"/>
        <w:rPr>
          <w:rFonts w:hint="eastAsia"/>
          <w:lang w:val="en-US" w:eastAsia="zh-CN"/>
        </w:rPr>
      </w:pPr>
      <w:r>
        <w:rPr>
          <w:rFonts w:hint="eastAsia"/>
          <w:lang w:val="en-US" w:eastAsia="zh-CN"/>
        </w:rPr>
        <w:t>这个时候Ribbon与Eureka已经整合成功</w:t>
      </w:r>
    </w:p>
    <w:p>
      <w:pPr>
        <w:ind w:firstLine="281" w:firstLineChars="0"/>
        <w:jc w:val="left"/>
        <w:rPr>
          <w:rFonts w:hint="eastAsia"/>
          <w:lang w:val="en-US" w:eastAsia="zh-CN"/>
        </w:rPr>
      </w:pPr>
    </w:p>
    <w:p>
      <w:pPr>
        <w:pStyle w:val="3"/>
        <w:rPr>
          <w:rFonts w:hint="eastAsia"/>
          <w:lang w:val="en-US" w:eastAsia="zh-CN"/>
        </w:rPr>
      </w:pPr>
      <w:r>
        <w:rPr>
          <w:rFonts w:hint="eastAsia"/>
          <w:lang w:val="en-US" w:eastAsia="zh-CN"/>
        </w:rPr>
        <w:t>Ribbon负载均衡的实现</w:t>
      </w:r>
    </w:p>
    <w:p>
      <w:pPr>
        <w:rPr>
          <w:rFonts w:hint="eastAsia"/>
          <w:lang w:val="en-US" w:eastAsia="zh-CN"/>
        </w:rPr>
      </w:pPr>
      <w:r>
        <w:rPr>
          <w:rFonts w:hint="eastAsia"/>
          <w:lang w:val="en-US" w:eastAsia="zh-CN"/>
        </w:rPr>
        <w:t xml:space="preserve"> 通过上面的代码发现我们用到了一个注解@LoadBalanced，根据这名字大概就能知道Ribbon是可以实现负载均衡的。</w:t>
      </w:r>
    </w:p>
    <w:p>
      <w:pPr>
        <w:rPr>
          <w:rFonts w:hint="eastAsia"/>
          <w:lang w:val="en-US" w:eastAsia="zh-CN"/>
        </w:rPr>
      </w:pPr>
    </w:p>
    <w:p>
      <w:r>
        <w:drawing>
          <wp:inline distT="0" distB="0" distL="114300" distR="114300">
            <wp:extent cx="5274310" cy="2294890"/>
            <wp:effectExtent l="0" t="0" r="254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74310" cy="2294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复制两份</w:t>
      </w:r>
    </w:p>
    <w:p>
      <w:pPr>
        <w:rPr>
          <w:rFonts w:hint="eastAsia"/>
          <w:lang w:val="en-US" w:eastAsia="zh-CN"/>
        </w:rPr>
      </w:pPr>
      <w:r>
        <w:rPr>
          <w:rFonts w:hint="eastAsia"/>
          <w:lang w:val="en-US" w:eastAsia="zh-CN"/>
        </w:rPr>
        <w:t>分别为【</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2】与【</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w:t>
      </w:r>
    </w:p>
    <w:p>
      <w:pPr>
        <w:rPr>
          <w:rFonts w:hint="eastAsia"/>
          <w:lang w:val="en-US" w:eastAsia="zh-CN"/>
        </w:rPr>
      </w:pPr>
    </w:p>
    <w:p>
      <w:pPr>
        <w:rPr>
          <w:rFonts w:hint="eastAsia"/>
          <w:lang w:val="en-US" w:eastAsia="zh-CN"/>
        </w:rPr>
      </w:pPr>
      <w:r>
        <w:rPr>
          <w:rFonts w:hint="eastAsia"/>
          <w:lang w:val="en-US" w:eastAsia="zh-CN"/>
        </w:rPr>
        <w:t>【springcloud数据库】复制两份</w:t>
      </w:r>
    </w:p>
    <w:p>
      <w:pPr>
        <w:rPr>
          <w:rFonts w:hint="eastAsia"/>
          <w:lang w:val="en-US" w:eastAsia="zh-CN"/>
        </w:rPr>
      </w:pPr>
      <w:r>
        <w:rPr>
          <w:rFonts w:hint="eastAsia"/>
          <w:lang w:val="en-US" w:eastAsia="zh-CN"/>
        </w:rPr>
        <w:t>分别为【springcloud2数据库】【springcloud3数据库】 里面分别执行spingcloud数据库的脚本</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2】修改application.yml文件如下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springcloud2</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3】修改application.yml文件如下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springcloud3</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分别启动3个服务提供方，访问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http://localhost:8081/prodcut/get/1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http://localhost:8082/prodcut/get/1</w:t>
      </w:r>
      <w:r>
        <w:rPr>
          <w:rFonts w:hint="eastAsia"/>
          <w:lang w:val="en-US" w:eastAsia="zh-CN"/>
        </w:rPr>
        <w:fldChar w:fldCharType="end"/>
      </w:r>
    </w:p>
    <w:p>
      <w:pPr>
        <w:rPr>
          <w:rFonts w:hint="eastAsia"/>
          <w:lang w:val="en-US" w:eastAsia="zh-CN"/>
        </w:rPr>
      </w:pPr>
      <w:r>
        <w:rPr>
          <w:rFonts w:hint="eastAsia"/>
          <w:lang w:val="en-US" w:eastAsia="zh-CN"/>
        </w:rPr>
        <w:t>确认3个服务是能正确提供访问的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现在发现每一次获取数据都是通过不同的微服务获得的，所以现在同一个消费端就可以通过 Ribbon 实现了负载均衡配置处理。</w:t>
      </w:r>
    </w:p>
    <w:p>
      <w:pPr>
        <w:rPr>
          <w:rFonts w:hint="eastAsia"/>
          <w:lang w:val="en-US" w:eastAsia="zh-CN"/>
        </w:rPr>
      </w:pPr>
    </w:p>
    <w:p>
      <w:pPr>
        <w:pStyle w:val="3"/>
        <w:rPr>
          <w:rFonts w:hint="eastAsia"/>
          <w:lang w:val="en-US" w:eastAsia="zh-CN"/>
        </w:rPr>
      </w:pPr>
      <w:r>
        <w:rPr>
          <w:rFonts w:hint="eastAsia"/>
          <w:lang w:val="en-US" w:eastAsia="zh-CN"/>
        </w:rPr>
        <w:t>自定义Ribbon路由</w:t>
      </w:r>
    </w:p>
    <w:p>
      <w:pPr>
        <w:rPr>
          <w:rFonts w:hint="eastAsia"/>
          <w:lang w:val="en-US" w:eastAsia="zh-CN"/>
        </w:rPr>
      </w:pPr>
      <w:r>
        <w:rPr>
          <w:rFonts w:hint="eastAsia"/>
          <w:lang w:val="en-US" w:eastAsia="zh-CN"/>
        </w:rPr>
        <w:t xml:space="preserve">  前面已经使用Ribbon实现了路由，通过测试，也不难发现默认Ribbon使用的路由策略是轮询，可以看下源代码BaseLoadBalancer</w:t>
      </w:r>
    </w:p>
    <w:p>
      <w:r>
        <w:drawing>
          <wp:inline distT="0" distB="0" distL="114300" distR="114300">
            <wp:extent cx="5269230" cy="112839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5269230" cy="112839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全局路由配置</w:t>
      </w:r>
    </w:p>
    <w:p>
      <w:pPr>
        <w:rPr>
          <w:rFonts w:hint="eastAsia"/>
          <w:lang w:val="en-US" w:eastAsia="zh-CN"/>
        </w:rPr>
      </w:pPr>
      <w:r>
        <w:rPr>
          <w:rFonts w:hint="eastAsia"/>
          <w:lang w:val="en-US" w:eastAsia="zh-CN"/>
        </w:rPr>
        <w:t>这种负载均衡的策略其实也是可以由用户来修改的，如果想要去修改，可以使用自定义的LoadBalance</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这个时候重启测试发现，默认的路由规则已经变成了随机</w:t>
      </w:r>
    </w:p>
    <w:p>
      <w:pPr>
        <w:rPr>
          <w:rFonts w:hint="eastAsia"/>
          <w:lang w:val="en-US" w:eastAsia="zh-CN"/>
        </w:rPr>
      </w:pPr>
    </w:p>
    <w:p>
      <w:pPr>
        <w:pStyle w:val="4"/>
        <w:rPr>
          <w:rFonts w:hint="eastAsia"/>
          <w:lang w:val="en-US" w:eastAsia="zh-CN"/>
        </w:rPr>
      </w:pPr>
      <w:r>
        <w:rPr>
          <w:rFonts w:hint="eastAsia"/>
          <w:lang w:val="en-US" w:eastAsia="zh-CN"/>
        </w:rPr>
        <w:t>单独设置某个Ribbon的路由</w:t>
      </w:r>
    </w:p>
    <w:p>
      <w:pPr>
        <w:rPr>
          <w:rFonts w:hint="eastAsia"/>
          <w:lang w:val="en-US" w:eastAsia="zh-CN"/>
        </w:rPr>
      </w:pPr>
      <w:r>
        <w:rPr>
          <w:rFonts w:hint="eastAsia"/>
          <w:lang w:val="en-US" w:eastAsia="zh-CN"/>
        </w:rPr>
        <w:t xml:space="preserve"> 有时候，某个消费者可能需要访问多个多个服务提供方，而希望每个服务提供方提供的路由规则并不相同，这个时候就不能让Spring扫描到IRULE，需要通过@RibbonClient 来指定服务于配置的关系</w:t>
      </w: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修改RestConfig，删除IRULE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lang w:val="en-US" w:eastAsia="zh-CN"/>
        </w:rPr>
        <w:t xml:space="preserve">   </w:t>
      </w:r>
      <w:r>
        <w:rPr>
          <w:rFonts w:hint="eastAsia"/>
          <w:strike/>
          <w:dstrike w:val="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】新增一个路由规则的配置类，注意这个类不应该放到SpringCloud扫描不到的位置，否则又回变成全局的IRULE，所以这个时候应该单独使用一个新的包，着个包和启动并不在同一个包下</w:t>
      </w:r>
    </w:p>
    <w:p>
      <w:pPr>
        <w:pBdr>
          <w:top w:val="single" w:color="auto" w:sz="4" w:space="0"/>
          <w:left w:val="single" w:color="auto" w:sz="4" w:space="0"/>
          <w:bottom w:val="single" w:color="auto" w:sz="4" w:space="0"/>
          <w:right w:val="single" w:color="auto" w:sz="4" w:space="0"/>
        </w:pBdr>
        <w:ind w:firstLine="244" w:firstLineChars="0"/>
        <w:jc w:val="left"/>
        <w:rPr>
          <w:rFonts w:hint="eastAsia"/>
          <w:color w:val="0000FF"/>
          <w:lang w:val="en-US" w:eastAsia="zh-CN"/>
        </w:rPr>
      </w:pPr>
      <w:r>
        <w:rPr>
          <w:rFonts w:hint="eastAsia"/>
          <w:color w:val="0000FF"/>
          <w:lang w:val="en-US" w:eastAsia="zh-CN"/>
        </w:rPr>
        <w:t>package cn.xiangxue.config;</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class RibbonConfig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修改启动类，使用@RibbonClient指定配置类</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color w:val="0000FF"/>
          <w:lang w:val="en-US" w:eastAsia="zh-CN"/>
        </w:rPr>
      </w:pPr>
      <w:r>
        <w:rPr>
          <w:rFonts w:hint="eastAsia"/>
          <w:color w:val="0000FF"/>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422" w:firstLineChars="0"/>
        <w:jc w:val="left"/>
        <w:rPr>
          <w:rFonts w:hint="eastAsia"/>
          <w:lang w:val="en-US" w:eastAsia="zh-CN"/>
        </w:rPr>
      </w:pPr>
      <w:r>
        <w:rPr>
          <w:rFonts w:hint="eastAsia"/>
          <w:lang w:val="en-US" w:eastAsia="zh-CN"/>
        </w:rPr>
        <w:t>这里的name 只服务的名称，如果需要有多个服务提供方，这个时候可以使用@RibbonClients进行配置</w:t>
      </w:r>
    </w:p>
    <w:p>
      <w:pPr>
        <w:ind w:firstLine="422" w:firstLineChars="0"/>
        <w:jc w:val="left"/>
        <w:rPr>
          <w:rFonts w:hint="eastAsia"/>
          <w:lang w:val="en-US" w:eastAsia="zh-CN"/>
        </w:rPr>
      </w:pPr>
    </w:p>
    <w:p>
      <w:pPr>
        <w:pStyle w:val="4"/>
        <w:rPr>
          <w:rFonts w:hint="eastAsia"/>
          <w:lang w:val="en-US" w:eastAsia="zh-CN"/>
        </w:rPr>
      </w:pPr>
      <w:r>
        <w:rPr>
          <w:rFonts w:hint="eastAsia"/>
          <w:lang w:val="en-US" w:eastAsia="zh-CN"/>
        </w:rPr>
        <w:t>服务提供方的信息获取</w:t>
      </w:r>
    </w:p>
    <w:p>
      <w:pPr>
        <w:rPr>
          <w:rFonts w:hint="eastAsia"/>
          <w:lang w:val="en-US" w:eastAsia="zh-CN"/>
        </w:rPr>
      </w:pPr>
      <w:r>
        <w:rPr>
          <w:rFonts w:hint="eastAsia"/>
          <w:lang w:val="en-US" w:eastAsia="zh-CN"/>
        </w:rPr>
        <w:t>在服务的消费方，也是可以获取到服务提供方的具体信息</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xml:space="preserve">】修改ConsumerProductController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PRODUCT_GET_URL = "http://MICROCLOUD-PROVIDER-PRODUCT/prodcut/get/";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PRODUCT_LIST_URL="http://MICROCLOUD-PROVIDER-PRODUCT/prodcut/list/";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PRODUCT_ADD_URL = "http://MICROCLOUD-PROVIDER-PRODUCT/prodcut/add/";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private LoadBalancerClient 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ServiceInstance serviceInstance = this.loadBalancerClient.choose("MICROCLOUD-PROVIDER-PRODUCT")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System.out.println(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ServiceInstance ***】host = " + serviceInstance.getHost()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"、port = " + serviceInstance.getPort()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                        + "、serviceId = " + serviceInstance.getServiceId());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脱离Eureka使用Ribbon</w:t>
      </w:r>
    </w:p>
    <w:p>
      <w:pPr>
        <w:rPr>
          <w:rFonts w:hint="eastAsia"/>
          <w:lang w:val="en-US" w:eastAsia="zh-CN"/>
        </w:rPr>
      </w:pPr>
      <w:r>
        <w:rPr>
          <w:rFonts w:hint="eastAsia"/>
          <w:lang w:val="en-US" w:eastAsia="zh-CN"/>
        </w:rPr>
        <w:t xml:space="preserve"> 之前所用Ribbon都是从Eureka中获取服务并通过@LoadBalanced来实现负载均衡的，其实Ribbon也可以脱离Eureka来使用</w:t>
      </w:r>
    </w:p>
    <w:p>
      <w:pPr>
        <w:rPr>
          <w:rFonts w:hint="eastAsia"/>
          <w:lang w:val="en-US" w:eastAsia="zh-CN"/>
        </w:rPr>
      </w:pP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-ribbon】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-ribbon】 修改pom文件，删除eureka的依赖添加ribbon的依赖</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&lt;!--&lt;groupId&gt;org.springframework.cloud&lt;/groupId&gt;--&gt;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&lt;!--&lt;artifactId&gt;spring-cloud-starter-netflix-eureka-client&lt;/artifactId&gt;--&gt;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&lt;artifactId&gt;spring-cloud-starter-netflix-ribbon&lt;/artifactId&gt;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enabled: false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MICROCLOUD-PROVIDER-PRODUCT: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listOfServers: http://localhost:8080,http://localhost:8081,http://localhost:8082</w:t>
      </w:r>
    </w:p>
    <w:p>
      <w:pPr>
        <w:rPr>
          <w:rFonts w:hint="eastAsia" w:asciiTheme="minorHAnsi" w:hAnsiTheme="minorHAnsi" w:eastAsiaTheme="minorEastAsia" w:cstheme="minorBidi"/>
          <w:color w:val="0000FF"/>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 RestConfig，删除@LoadBalanced注解</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ind w:firstLine="206" w:firstLineChars="0"/>
        <w:jc w:val="left"/>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cstheme="minorBidi"/>
          <w:kern w:val="2"/>
          <w:sz w:val="21"/>
          <w:szCs w:val="24"/>
          <w:lang w:val="en-US" w:eastAsia="zh-CN" w:bidi="ar-SA"/>
        </w:rPr>
      </w:pPr>
      <w:r>
        <w:rPr>
          <w:rFonts w:hint="eastAsia"/>
          <w:lang w:val="en-US" w:eastAsia="zh-CN"/>
        </w:rPr>
        <w:t>【</w:t>
      </w:r>
      <w:r>
        <w:rPr>
          <w:rFonts w:hint="default"/>
        </w:rPr>
        <w:t>microcloud-consumer</w:t>
      </w:r>
      <w:r>
        <w:rPr>
          <w:rFonts w:hint="eastAsia"/>
          <w:lang w:val="en-US" w:eastAsia="zh-CN"/>
        </w:rPr>
        <w:t>-ribbon】</w:t>
      </w:r>
      <w:r>
        <w:rPr>
          <w:rFonts w:hint="eastAsia" w:cstheme="minorBidi"/>
          <w:kern w:val="2"/>
          <w:sz w:val="21"/>
          <w:szCs w:val="24"/>
          <w:lang w:val="en-US" w:eastAsia="zh-CN" w:bidi="ar-SA"/>
        </w:rPr>
        <w:t>修改ConsumerProductController，修改服务的调用URI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cn.xiangxue.config.RibbonConfig;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org.springframework.cloud.client.ServiceInstance;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org.springframework.cloud.netflix.ribbon.RibbonClient;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org.springframework.http.HttpEntity;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org.springframework.http.HttpMethod;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org.springframework.web.client.RestTemplate;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java.net.URI;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@RequestMapping("/consumer")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ConsumerProductController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final String PRODUCT_TOPIC = "MICROCLOUD-PROVIDER-PRODUCT";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RestTemplate 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HttpHeaders 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LoadBalancerClient 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@RequestMapping("/product/list")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Object listProduct()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ServiceInstance serviceInstance = this.loadBalancerClient.choose(PRODUCT_TOPIC)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System.out.println(</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ServiceInstance ***】host = " + serviceInstance.getHost()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"、port = " +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"、serviceId = " + serviceInstance.getServiceId());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URI uri = URI.create(String.format("http://%s:%s/prodcut/list/"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serviceInstance.getHost(),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List&lt;Product&gt; list = restTemplate.exchange(uri,HttpMethod.GET,new HttpEntity&lt;Object&gt;(httpHeaders), List.class).getBody();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cstheme="minorBidi"/>
          <w:kern w:val="2"/>
          <w:sz w:val="21"/>
          <w:szCs w:val="24"/>
          <w:lang w:val="en-US" w:eastAsia="zh-CN" w:bidi="ar-SA"/>
        </w:rPr>
        <w:tab/>
      </w:r>
      <w:r>
        <w:rPr>
          <w:rFonts w:hint="eastAsia"/>
          <w:lang w:val="en-US" w:eastAsia="zh-CN"/>
        </w:rPr>
        <w:t>【</w:t>
      </w:r>
      <w:r>
        <w:rPr>
          <w:rFonts w:hint="default"/>
        </w:rPr>
        <w:t>microcloud-consumer</w:t>
      </w:r>
      <w:r>
        <w:rPr>
          <w:rFonts w:hint="eastAsia"/>
          <w:lang w:val="en-US" w:eastAsia="zh-CN"/>
        </w:rPr>
        <w:t>-ribbon】启动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@RibbonClient注解</w:t>
      </w:r>
    </w:p>
    <w:p>
      <w:pPr>
        <w:rPr>
          <w:rFonts w:hint="eastAsia"/>
          <w:lang w:val="en-US" w:eastAsia="zh-CN"/>
        </w:rPr>
      </w:pPr>
      <w:r>
        <w:rPr>
          <w:rFonts w:hint="eastAsia"/>
          <w:lang w:val="en-US" w:eastAsia="zh-CN"/>
        </w:rPr>
        <w:t>@RibbonClient注解可以实现Ribbon客户端，ribbon需要设置客户端的名称，以及相关的路由配置类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w:t>
      </w:r>
      <w:r>
        <w:rPr>
          <w:rFonts w:hint="eastAsia"/>
          <w:color w:val="0000FF"/>
          <w:lang w:val="en-US" w:eastAsia="zh-CN"/>
        </w:rPr>
        <w:t>RibbonClientConfigurationRegistrar</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@Documented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RibbonClient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value()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name() 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Class&lt;?&gt;[] configuration()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value和name是等价了，用于设置客户端的实例名称，而configuration用于指定配置类</w:t>
      </w:r>
    </w:p>
    <w:p>
      <w:pPr>
        <w:rPr>
          <w:rFonts w:hint="eastAsia"/>
          <w:lang w:val="en-US" w:eastAsia="zh-CN"/>
        </w:rPr>
      </w:pPr>
    </w:p>
    <w:p>
      <w:pPr>
        <w:rPr>
          <w:rFonts w:hint="eastAsia"/>
          <w:lang w:val="en-US" w:eastAsia="zh-CN"/>
        </w:rPr>
      </w:pPr>
      <w:r>
        <w:rPr>
          <w:rFonts w:hint="eastAsia"/>
          <w:lang w:val="en-US" w:eastAsia="zh-CN"/>
        </w:rPr>
        <w:t>接下来还导入了个RibbonClientConfigurationRegistrar，他实现了ImportBeanDefinitionRegistrar，他也不用多说，是spring的工具接口，用于spring动态注册BeanDefinition的接口，在这是用于注册Ribbon所需的BeanDefinition（比如Ribbon客户端实例）</w:t>
      </w:r>
    </w:p>
    <w:p>
      <w:pPr>
        <w:rPr>
          <w:rFonts w:hint="eastAsia"/>
          <w:lang w:val="en-US" w:eastAsia="zh-CN"/>
        </w:rPr>
      </w:pPr>
      <w:r>
        <w:rPr>
          <w:rFonts w:hint="eastAsia"/>
          <w:lang w:val="en-US" w:eastAsia="zh-CN"/>
        </w:rPr>
        <w:t>org.springframework.cloud.netflix.ribbon.RibbonClientConfigurationRegistrar#registerBeanDefinitions</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//获取@RibbonClient的参数，获取clientName后进行configuraction注册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client = metadata.getAnnotationAttributes(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RibbonClient.class.getName(), true);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//获取ribbonclient的value或者name属性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name = getClientName(client);</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(name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 client.get("configuration"));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这里注册会调用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registerClientConfiguration(BeanDefinitionRegistry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 name, Object 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.genericBeanDefinition(</w:t>
      </w:r>
      <w:r>
        <w:rPr>
          <w:rFonts w:hint="eastAsia"/>
          <w:color w:val="0000FF"/>
          <w:lang w:val="en-US" w:eastAsia="zh-CN"/>
        </w:rPr>
        <w:t>RibbonClientSpecification</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registry.registerBeanDefinition(name + ".</w:t>
      </w:r>
      <w:r>
        <w:rPr>
          <w:rFonts w:hint="eastAsia"/>
          <w:color w:val="0000FF"/>
          <w:lang w:val="en-US" w:eastAsia="zh-CN"/>
        </w:rPr>
        <w:t>RibbonClientSpecification</w:t>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builder.getBeanDefinition());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registerClientConfiguration会注册一个RibbonClientSpecification的bean,名称是ribbon的名称加上.RibbonClientSpecification</w:t>
      </w:r>
    </w:p>
    <w:p>
      <w:pPr>
        <w:rPr>
          <w:rFonts w:hint="eastAsia"/>
          <w:lang w:val="en-US" w:eastAsia="zh-CN"/>
        </w:rPr>
      </w:pPr>
    </w:p>
    <w:p>
      <w:pPr>
        <w:rPr>
          <w:rFonts w:hint="default"/>
          <w:lang w:val="en-US" w:eastAsia="zh-CN"/>
        </w:rPr>
      </w:pPr>
      <w:r>
        <w:rPr>
          <w:rFonts w:hint="eastAsia"/>
          <w:lang w:val="en-US" w:eastAsia="zh-CN"/>
        </w:rPr>
        <w:t>RibbonClientSpecification 实现了 NamedContextFactory.Specification，是提供给SpringClientFactory使用的，他用于初始化ribbon的相关实例使用</w:t>
      </w:r>
    </w:p>
    <w:p>
      <w:pPr>
        <w:rPr>
          <w:rFonts w:hint="eastAsia"/>
          <w:lang w:val="en-US" w:eastAsia="zh-CN"/>
        </w:rPr>
      </w:pPr>
    </w:p>
    <w:p>
      <w:pPr>
        <w:rPr>
          <w:rFonts w:hint="eastAsia"/>
          <w:lang w:val="en-US" w:eastAsia="zh-CN"/>
        </w:rPr>
      </w:pPr>
      <w:r>
        <w:rPr>
          <w:rFonts w:hint="eastAsia"/>
          <w:lang w:val="en-US" w:eastAsia="zh-CN"/>
        </w:rPr>
        <w:t>SpringClientFactory在哪？</w:t>
      </w:r>
    </w:p>
    <w:p>
      <w:pPr>
        <w:rPr>
          <w:rFonts w:hint="eastAsia"/>
          <w:lang w:val="en-US" w:eastAsia="zh-CN"/>
        </w:rPr>
      </w:pPr>
      <w:r>
        <w:drawing>
          <wp:inline distT="0" distB="0" distL="114300" distR="114300">
            <wp:extent cx="5265420" cy="819785"/>
            <wp:effectExtent l="0" t="0" r="11430"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1"/>
                    <a:stretch>
                      <a:fillRect/>
                    </a:stretch>
                  </pic:blipFill>
                  <pic:spPr>
                    <a:xfrm>
                      <a:off x="0" y="0"/>
                      <a:ext cx="5265420" cy="8197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org.springframework.cloud.netflix.ribbon.RibbonAutoConfiguration</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SpringClientFactory springClientFactory()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SpringClientFactory factory = new SpringClientFactory();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factory.setConfigurations(this.configurations);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ab/>
      </w:r>
      <w:r>
        <w:rPr>
          <w:rFonts w:hint="default"/>
          <w:color w:val="0000FF"/>
          <w:lang w:val="en-US" w:eastAsia="zh-CN"/>
        </w:rPr>
        <w:t>@Bean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@ConditionalOnMissingBean(LoadBalancerClient.class)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public LoadBalancerClient loadBalancerClient()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return new RibbonLoadBalancerClient(springClientFactory());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那么最重要的就回到了LoadBalancerClient ，他是Ribbon项目最核心的类</w:t>
      </w:r>
    </w:p>
    <w:p>
      <w:pPr>
        <w:rPr>
          <w:rFonts w:hint="eastAsia"/>
          <w:lang w:val="en-US" w:eastAsia="zh-CN"/>
        </w:rPr>
      </w:pPr>
      <w:r>
        <w:rPr>
          <w:rFonts w:hint="eastAsia"/>
          <w:lang w:val="en-US" w:eastAsia="zh-CN"/>
        </w:rPr>
        <w:t>org.springframework.cloud.client.loadbalancer.LoadBalancerClient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LoadBalancerClient extends ServiceInstanceChooser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//从servericeId 所代表的服务列表中选择一个服务器来发送网络请求</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&lt;T&gt; T execute(String serviceId, LoadBalancerRequest&lt;T&gt; request) throws IOException;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&lt;T&gt; T execute(String serviceId, ServiceInstance serviceInstance, LoadBalancerRequest&lt;T&gt; request) throws IOException;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//构建网络请求URI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URI reconstructURI(ServiceInstance instance, URI original);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 xml:space="preserve">LoadBalancerClient </w:t>
      </w:r>
    </w:p>
    <w:p>
      <w:pPr>
        <w:rPr>
          <w:rFonts w:hint="default"/>
          <w:lang w:val="en-US" w:eastAsia="zh-CN"/>
        </w:rPr>
      </w:pPr>
      <w:r>
        <w:rPr>
          <w:rFonts w:hint="default"/>
          <w:lang w:val="en-US" w:eastAsia="zh-CN"/>
        </w:rPr>
        <w:t xml:space="preserve">LoadBalancerClient </w:t>
      </w:r>
      <w:r>
        <w:rPr>
          <w:rFonts w:hint="eastAsia"/>
          <w:lang w:val="en-US" w:eastAsia="zh-CN"/>
        </w:rPr>
        <w:t>还继承了一个接口</w:t>
      </w:r>
      <w:r>
        <w:rPr>
          <w:rFonts w:hint="default"/>
          <w:lang w:val="en-US" w:eastAsia="zh-CN"/>
        </w:rPr>
        <w:t xml:space="preserve">ServiceInstanceChooser </w:t>
      </w:r>
    </w:p>
    <w:p>
      <w:pPr>
        <w:rPr>
          <w:rFonts w:hint="default"/>
          <w:lang w:val="en-US" w:eastAsia="zh-CN"/>
        </w:rPr>
      </w:pPr>
      <w:r>
        <w:rPr>
          <w:rFonts w:hint="default"/>
          <w:lang w:val="en-US" w:eastAsia="zh-CN"/>
        </w:rPr>
        <w:t>org.springframework.cloud.client.loadbalancer.ServiceInstanceChooser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ServiceInstanceChooser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//根据serviceId从服务器列表中选择一个ServiceInstance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ServiceInstance choose(String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org.springframework.cloud.netflix.ribbon.RibbonLoadBalancerClient</w:t>
      </w:r>
      <w:r>
        <w:rPr>
          <w:rFonts w:hint="eastAsia"/>
          <w:lang w:val="en-US" w:eastAsia="zh-CN"/>
        </w:rPr>
        <w:t xml:space="preserve"> 是</w:t>
      </w:r>
      <w:r>
        <w:rPr>
          <w:rFonts w:hint="default"/>
          <w:lang w:val="en-US" w:eastAsia="zh-CN"/>
        </w:rPr>
        <w:t xml:space="preserve">LoadBalancerClient </w:t>
      </w:r>
      <w:r>
        <w:rPr>
          <w:rFonts w:hint="eastAsia"/>
          <w:lang w:val="en-US" w:eastAsia="zh-CN"/>
        </w:rPr>
        <w:t>的实现类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execute(String serviceId, LoadBalancerRequest&lt;T&gt; request) throws IOException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//每次发送请求都回获取一个</w:t>
      </w:r>
      <w:r>
        <w:rPr>
          <w:rFonts w:hint="default"/>
          <w:color w:val="0000FF"/>
          <w:lang w:val="en-US" w:eastAsia="zh-CN"/>
        </w:rPr>
        <w:t xml:space="preserve">ILoadBalancer </w:t>
      </w:r>
      <w:r>
        <w:rPr>
          <w:rFonts w:hint="eastAsia"/>
          <w:color w:val="0000FF"/>
          <w:lang w:val="en-US" w:eastAsia="zh-CN"/>
        </w:rPr>
        <w:t>，会涉及负载均衡（IRULS），服务器列表集群（ServerList） 和检验服务是否存活（IPing）等细节实现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ILoadBalancer loadBalancer = getLoadBalancer(serviceId);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Server server = getServer(loadBalancer);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(server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throw new IllegalStateException("No instances available for " +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RibbonServer ribbonServer = new RibbonServer(serviceId, server, isSecure(server,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serviceId), serverIntrospector(serviceId).getMetadata(server));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execute(serviceId, ribbonServer,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w:t>
      </w:r>
    </w:p>
    <w:p>
      <w:pPr>
        <w:rPr>
          <w:rFonts w:hint="default"/>
          <w:lang w:val="en-US" w:eastAsia="zh-CN"/>
        </w:rPr>
      </w:pPr>
      <w:r>
        <w:rPr>
          <w:rFonts w:hint="default"/>
          <w:lang w:val="en-US" w:eastAsia="zh-CN"/>
        </w:rPr>
        <w:t>org.springframework.cloud.netflix.ribbon.RibbonLoadBalancerClient#getServer(com.netflix.loadbalancer.ILoadBalancer)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protected Server getServer(ILoadBalancer loadBalancer)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(loadBalancer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loadBalancer.chooseServer("default");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r>
        <w:rPr>
          <w:rFonts w:hint="eastAsia"/>
          <w:lang w:val="en-US" w:eastAsia="zh-CN"/>
        </w:rPr>
        <w:t>这方法直接调用了</w:t>
      </w:r>
      <w:r>
        <w:rPr>
          <w:rFonts w:hint="default"/>
          <w:lang w:val="en-US" w:eastAsia="zh-CN"/>
        </w:rPr>
        <w:t xml:space="preserve">ILoadBalancer </w:t>
      </w:r>
      <w:r>
        <w:rPr>
          <w:rFonts w:hint="eastAsia"/>
          <w:lang w:val="en-US" w:eastAsia="zh-CN"/>
        </w:rPr>
        <w:t>的</w:t>
      </w:r>
      <w:r>
        <w:rPr>
          <w:rFonts w:hint="default"/>
          <w:lang w:val="en-US" w:eastAsia="zh-CN"/>
        </w:rPr>
        <w:t>chooseServer</w:t>
      </w:r>
      <w:r>
        <w:rPr>
          <w:rFonts w:hint="eastAsia"/>
          <w:lang w:val="en-US" w:eastAsia="zh-CN"/>
        </w:rPr>
        <w:t>方法来使用负载君和策略，从已知的服务列表中选出一个服务器实例</w:t>
      </w:r>
    </w:p>
    <w:p>
      <w:pPr>
        <w:rPr>
          <w:rFonts w:hint="default"/>
          <w:lang w:val="en-US" w:eastAsia="zh-CN"/>
        </w:rPr>
      </w:pPr>
    </w:p>
    <w:p>
      <w:pPr>
        <w:rPr>
          <w:rFonts w:hint="eastAsia"/>
          <w:lang w:val="en-US" w:eastAsia="zh-CN"/>
        </w:rPr>
      </w:pPr>
      <w:r>
        <w:rPr>
          <w:rFonts w:hint="eastAsia"/>
          <w:lang w:val="en-US" w:eastAsia="zh-CN"/>
        </w:rPr>
        <w:t>来接下来重点就到了</w:t>
      </w:r>
      <w:r>
        <w:rPr>
          <w:rFonts w:hint="default"/>
          <w:lang w:val="en-US" w:eastAsia="zh-CN"/>
        </w:rPr>
        <w:t xml:space="preserve">ILoadBalancer </w:t>
      </w:r>
      <w:r>
        <w:rPr>
          <w:rFonts w:hint="eastAsia"/>
          <w:lang w:val="en-US" w:eastAsia="zh-CN"/>
        </w:rPr>
        <w:t>这接口了</w:t>
      </w:r>
    </w:p>
    <w:p>
      <w:pPr>
        <w:rPr>
          <w:rFonts w:hint="eastAsia"/>
          <w:lang w:val="en-US" w:eastAsia="zh-CN"/>
        </w:rPr>
      </w:pPr>
      <w:r>
        <w:rPr>
          <w:rFonts w:hint="eastAsia"/>
          <w:lang w:val="en-US" w:eastAsia="zh-CN"/>
        </w:rPr>
        <w:t>他定义负载君和操作的接口，由前面说过的SpringClientFactory获得而来。</w:t>
      </w:r>
    </w:p>
    <w:p>
      <w:pPr>
        <w:rPr>
          <w:rFonts w:hint="eastAsia"/>
          <w:lang w:val="en-US" w:eastAsia="zh-CN"/>
        </w:rPr>
      </w:pPr>
      <w:r>
        <w:rPr>
          <w:rFonts w:hint="eastAsia"/>
          <w:lang w:val="en-US" w:eastAsia="zh-CN"/>
        </w:rPr>
        <w:t>而SpringClientFactory又是再RibbonAutoConfiguration定义</w:t>
      </w:r>
    </w:p>
    <w:p>
      <w:pPr>
        <w:rPr>
          <w:rFonts w:hint="eastAsia"/>
          <w:lang w:val="en-US" w:eastAsia="zh-CN"/>
        </w:rPr>
      </w:pPr>
    </w:p>
    <w:p>
      <w:pPr>
        <w:rPr>
          <w:rFonts w:hint="default"/>
          <w:lang w:val="en-US" w:eastAsia="zh-CN"/>
        </w:rPr>
      </w:pPr>
      <w:r>
        <w:rPr>
          <w:rFonts w:hint="default"/>
          <w:lang w:val="en-US" w:eastAsia="zh-CN"/>
        </w:rPr>
        <w:t xml:space="preserve">ILoadBalancer </w:t>
      </w:r>
    </w:p>
    <w:p>
      <w:pPr>
        <w:rPr>
          <w:rFonts w:hint="eastAsia"/>
          <w:lang w:val="en-US" w:eastAsia="zh-CN"/>
        </w:rPr>
      </w:pPr>
    </w:p>
    <w:p>
      <w:pPr>
        <w:rPr>
          <w:rFonts w:hint="eastAsia"/>
          <w:lang w:val="en-US" w:eastAsia="zh-CN"/>
        </w:rPr>
      </w:pPr>
      <w:r>
        <w:rPr>
          <w:rFonts w:hint="default"/>
          <w:lang w:val="en-US" w:eastAsia="zh-CN"/>
        </w:rPr>
        <w:t>com.netflix.loadbalancer.ZoneAwareLoadBalancer</w:t>
      </w:r>
      <w:r>
        <w:rPr>
          <w:rFonts w:hint="eastAsia"/>
          <w:lang w:val="en-US" w:eastAsia="zh-CN"/>
        </w:rPr>
        <w:t xml:space="preserve"> 是</w:t>
      </w:r>
      <w:r>
        <w:rPr>
          <w:rFonts w:hint="default"/>
          <w:lang w:val="en-US" w:eastAsia="zh-CN"/>
        </w:rPr>
        <w:t xml:space="preserve">ILoadBalancer </w:t>
      </w:r>
      <w:r>
        <w:rPr>
          <w:rFonts w:hint="eastAsia"/>
          <w:lang w:val="en-US" w:eastAsia="zh-CN"/>
        </w:rPr>
        <w:t>的具体实现</w:t>
      </w:r>
    </w:p>
    <w:p>
      <w:pPr>
        <w:rPr>
          <w:rFonts w:hint="default"/>
          <w:lang w:val="en-US" w:eastAsia="zh-CN"/>
        </w:rPr>
      </w:pPr>
    </w:p>
    <w:p>
      <w:pPr>
        <w:rPr>
          <w:rFonts w:hint="eastAsia"/>
          <w:lang w:val="en-US" w:eastAsia="zh-CN"/>
        </w:rPr>
      </w:pPr>
      <w:r>
        <w:rPr>
          <w:rFonts w:hint="eastAsia"/>
          <w:lang w:val="en-US" w:eastAsia="zh-CN"/>
        </w:rPr>
        <w:t>看下他构造方法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ZoneAwareLoadBalancer(</w:t>
      </w:r>
      <w:r>
        <w:rPr>
          <w:rFonts w:hint="default"/>
          <w:color w:val="0000FF"/>
          <w:lang w:val="en-US" w:eastAsia="zh-CN"/>
        </w:rPr>
        <w:t>IClientConfig clientConfig, IRule rule, IPing ping, ServerList&lt;T&gt; serverList, ServerListFilter&lt;T&gt; filter</w:t>
      </w:r>
      <w:r>
        <w:rPr>
          <w:rFonts w:hint="default"/>
          <w:lang w:val="en-US" w:eastAsia="zh-CN"/>
        </w:rPr>
        <w: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super(clientConfig, rule, ping, serverList, 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b/>
          <w:bCs/>
          <w:lang w:val="en-US" w:eastAsia="zh-CN"/>
        </w:rPr>
      </w:pPr>
      <w:r>
        <w:rPr>
          <w:rFonts w:hint="default"/>
          <w:b/>
          <w:bCs/>
          <w:lang w:val="en-US" w:eastAsia="zh-CN"/>
        </w:rPr>
        <w:t xml:space="preserve">IClientConfig </w:t>
      </w:r>
    </w:p>
    <w:p>
      <w:pPr>
        <w:ind w:firstLine="420" w:firstLineChars="0"/>
        <w:rPr>
          <w:rFonts w:hint="default"/>
          <w:b w:val="0"/>
          <w:bCs w:val="0"/>
          <w:lang w:val="en-US" w:eastAsia="zh-CN"/>
        </w:rPr>
      </w:pPr>
      <w:r>
        <w:rPr>
          <w:rFonts w:hint="eastAsia"/>
          <w:b w:val="0"/>
          <w:bCs w:val="0"/>
          <w:lang w:val="en-US" w:eastAsia="zh-CN"/>
        </w:rPr>
        <w:t>client的配置类，具体指的DefaultClientConfigImpl</w:t>
      </w:r>
    </w:p>
    <w:p>
      <w:pPr>
        <w:rPr>
          <w:rFonts w:hint="default"/>
          <w:b/>
          <w:bCs/>
          <w:lang w:val="en-US" w:eastAsia="zh-CN"/>
        </w:rPr>
      </w:pPr>
      <w:r>
        <w:rPr>
          <w:rFonts w:hint="default"/>
          <w:b/>
          <w:bCs/>
          <w:lang w:val="en-US" w:eastAsia="zh-CN"/>
        </w:rPr>
        <w:t xml:space="preserve">IRule </w:t>
      </w:r>
    </w:p>
    <w:p>
      <w:pPr>
        <w:ind w:firstLine="420" w:firstLineChars="0"/>
        <w:rPr>
          <w:rFonts w:hint="default"/>
          <w:b/>
          <w:bCs/>
          <w:lang w:val="en-US" w:eastAsia="zh-CN"/>
        </w:rPr>
      </w:pPr>
      <w:r>
        <w:rPr>
          <w:rFonts w:hint="eastAsia"/>
          <w:lang w:val="en-US" w:eastAsia="zh-CN"/>
        </w:rPr>
        <w:t>负载均衡的策略类,默认轮询 RoundRobinRule</w:t>
      </w:r>
    </w:p>
    <w:p>
      <w:pPr>
        <w:rPr>
          <w:rFonts w:hint="default"/>
          <w:b/>
          <w:bCs/>
          <w:lang w:val="en-US" w:eastAsia="zh-CN"/>
        </w:rPr>
      </w:pPr>
      <w:r>
        <w:rPr>
          <w:rFonts w:hint="default"/>
          <w:b/>
          <w:bCs/>
          <w:lang w:val="en-US" w:eastAsia="zh-CN"/>
        </w:rPr>
        <w:t xml:space="preserve">IPing </w:t>
      </w:r>
    </w:p>
    <w:p>
      <w:pPr>
        <w:ind w:firstLine="420" w:firstLineChars="0"/>
        <w:rPr>
          <w:rFonts w:hint="default"/>
          <w:lang w:val="en-US" w:eastAsia="zh-CN"/>
        </w:rPr>
      </w:pPr>
      <w:r>
        <w:rPr>
          <w:rFonts w:hint="eastAsia"/>
          <w:lang w:val="en-US" w:eastAsia="zh-CN"/>
        </w:rPr>
        <w:t>服务可用性检查，默认</w:t>
      </w:r>
      <w:r>
        <w:rPr>
          <w:rFonts w:hint="default"/>
        </w:rPr>
        <w:t>DummyPing</w:t>
      </w:r>
    </w:p>
    <w:p>
      <w:pPr>
        <w:rPr>
          <w:rFonts w:hint="default"/>
          <w:b/>
          <w:bCs/>
          <w:lang w:val="en-US" w:eastAsia="zh-CN"/>
        </w:rPr>
      </w:pPr>
      <w:r>
        <w:rPr>
          <w:rFonts w:hint="default"/>
          <w:b/>
          <w:bCs/>
          <w:lang w:val="en-US" w:eastAsia="zh-CN"/>
        </w:rPr>
        <w:t>ServerList</w:t>
      </w:r>
    </w:p>
    <w:p>
      <w:pPr>
        <w:ind w:firstLine="420" w:firstLineChars="0"/>
        <w:rPr>
          <w:rFonts w:hint="default"/>
          <w:b/>
          <w:bCs/>
          <w:lang w:val="en-US" w:eastAsia="zh-CN"/>
        </w:rPr>
      </w:pPr>
      <w:r>
        <w:rPr>
          <w:rFonts w:hint="eastAsia"/>
          <w:lang w:val="en-US" w:eastAsia="zh-CN"/>
        </w:rPr>
        <w:t>服务列表获取，</w:t>
      </w:r>
      <w:r>
        <w:rPr>
          <w:rFonts w:hint="default"/>
        </w:rPr>
        <w:t>ConfigurationBasedServerList</w:t>
      </w:r>
    </w:p>
    <w:p>
      <w:pPr>
        <w:rPr>
          <w:rFonts w:hint="default"/>
          <w:b/>
          <w:bCs/>
          <w:lang w:val="en-US" w:eastAsia="zh-CN"/>
        </w:rPr>
      </w:pPr>
      <w:r>
        <w:rPr>
          <w:rFonts w:hint="default"/>
          <w:b/>
          <w:bCs/>
          <w:lang w:val="en-US" w:eastAsia="zh-CN"/>
        </w:rPr>
        <w:t>ServerListFilter</w:t>
      </w:r>
    </w:p>
    <w:p>
      <w:pPr>
        <w:ind w:firstLine="420"/>
        <w:rPr>
          <w:rFonts w:hint="default"/>
        </w:rPr>
      </w:pPr>
      <w:r>
        <w:rPr>
          <w:rFonts w:hint="eastAsia"/>
          <w:lang w:val="en-US" w:eastAsia="zh-CN"/>
        </w:rPr>
        <w:t xml:space="preserve">服务列表过滤 </w:t>
      </w:r>
      <w:r>
        <w:rPr>
          <w:rFonts w:hint="default"/>
        </w:rPr>
        <w:t>ZonePreferenceServerListFilter</w:t>
      </w:r>
    </w:p>
    <w:p>
      <w:pPr>
        <w:ind w:firstLine="420"/>
        <w:rPr>
          <w:rFonts w:hint="default"/>
        </w:rPr>
      </w:pPr>
    </w:p>
    <w:p>
      <w:pPr>
        <w:rPr>
          <w:rFonts w:hint="default" w:eastAsiaTheme="minorEastAsia"/>
          <w:lang w:val="en-US" w:eastAsia="zh-CN"/>
        </w:rPr>
      </w:pPr>
      <w:r>
        <w:rPr>
          <w:rFonts w:hint="default"/>
          <w:lang w:val="en-US" w:eastAsia="zh-CN"/>
        </w:rPr>
        <w:t>ZoneAwareLoadBalancer</w:t>
      </w:r>
      <w:r>
        <w:rPr>
          <w:rFonts w:hint="eastAsia"/>
          <w:lang w:val="en-US" w:eastAsia="zh-CN"/>
        </w:rPr>
        <w:t>其中一个重要的方法就是</w:t>
      </w:r>
    </w:p>
    <w:p>
      <w:pPr>
        <w:rPr>
          <w:rFonts w:hint="default"/>
          <w:b w:val="0"/>
          <w:bCs w:val="0"/>
          <w:lang w:val="en-US" w:eastAsia="zh-CN"/>
        </w:rPr>
      </w:pPr>
      <w:r>
        <w:rPr>
          <w:rFonts w:hint="default"/>
          <w:b w:val="0"/>
          <w:bCs w:val="0"/>
          <w:lang w:val="en-US" w:eastAsia="zh-CN"/>
        </w:rPr>
        <w:t>com.netflix.loadbalancer.ZoneAwareLoadBalancer#chooseServer</w:t>
      </w:r>
    </w:p>
    <w:p>
      <w:pPr>
        <w:rPr>
          <w:rFonts w:hint="default"/>
          <w:b w:val="0"/>
          <w:bCs w:val="0"/>
          <w:lang w:val="en-US" w:eastAsia="zh-CN"/>
        </w:rPr>
      </w:pPr>
    </w:p>
    <w:p>
      <w:pPr>
        <w:rPr>
          <w:rFonts w:hint="eastAsia"/>
          <w:b w:val="0"/>
          <w:bCs w:val="0"/>
          <w:color w:val="0000FF"/>
          <w:lang w:val="en-US" w:eastAsia="zh-CN"/>
        </w:rPr>
      </w:pPr>
      <w:r>
        <w:rPr>
          <w:rFonts w:hint="eastAsia"/>
          <w:b w:val="0"/>
          <w:bCs w:val="0"/>
          <w:lang w:val="en-US" w:eastAsia="zh-CN"/>
        </w:rPr>
        <w:t>扩展阅读：</w:t>
      </w:r>
      <w:r>
        <w:rPr>
          <w:rFonts w:hint="eastAsia"/>
          <w:b w:val="0"/>
          <w:bCs w:val="0"/>
          <w:color w:val="0000FF"/>
          <w:lang w:val="en-US" w:eastAsia="zh-CN"/>
        </w:rPr>
        <w:fldChar w:fldCharType="begin"/>
      </w:r>
      <w:r>
        <w:rPr>
          <w:rFonts w:hint="eastAsia"/>
          <w:b w:val="0"/>
          <w:bCs w:val="0"/>
          <w:color w:val="0000FF"/>
          <w:lang w:val="en-US" w:eastAsia="zh-CN"/>
        </w:rPr>
        <w:instrText xml:space="preserve"> HYPERLINK "https://www.cnblogs.com/junjiang3/p/9061867.html" </w:instrText>
      </w:r>
      <w:r>
        <w:rPr>
          <w:rFonts w:hint="eastAsia"/>
          <w:b w:val="0"/>
          <w:bCs w:val="0"/>
          <w:color w:val="0000FF"/>
          <w:lang w:val="en-US" w:eastAsia="zh-CN"/>
        </w:rPr>
        <w:fldChar w:fldCharType="separate"/>
      </w:r>
      <w:r>
        <w:rPr>
          <w:rStyle w:val="17"/>
          <w:rFonts w:hint="eastAsia"/>
          <w:b w:val="0"/>
          <w:bCs w:val="0"/>
          <w:color w:val="0000FF"/>
          <w:lang w:val="en-US" w:eastAsia="zh-CN"/>
        </w:rPr>
        <w:t>https://www.cnblogs.com/junjiang3/p/9061867.html</w:t>
      </w:r>
      <w:r>
        <w:rPr>
          <w:rFonts w:hint="eastAsia"/>
          <w:b w:val="0"/>
          <w:bCs w:val="0"/>
          <w:color w:val="0000FF"/>
          <w:lang w:val="en-US" w:eastAsia="zh-CN"/>
        </w:rPr>
        <w:fldChar w:fldCharType="end"/>
      </w:r>
    </w:p>
    <w:p>
      <w:pPr>
        <w:rPr>
          <w:rFonts w:hint="default"/>
          <w:b w:val="0"/>
          <w:bCs w:val="0"/>
          <w:color w:val="0000FF"/>
          <w:lang w:val="en-US" w:eastAsia="zh-CN"/>
        </w:rPr>
      </w:pPr>
    </w:p>
    <w:p>
      <w:pPr>
        <w:rPr>
          <w:rFonts w:hint="default" w:eastAsia="宋体"/>
          <w:b w:val="0"/>
          <w:bCs w:val="0"/>
          <w:color w:val="0000FF"/>
          <w:lang w:val="en-US" w:eastAsia="zh-CN"/>
        </w:rPr>
      </w:pPr>
      <w:r>
        <w:rPr>
          <w:rFonts w:ascii="宋体" w:hAnsi="宋体" w:eastAsia="宋体" w:cs="宋体"/>
          <w:sz w:val="24"/>
          <w:szCs w:val="24"/>
        </w:rPr>
        <w:drawing>
          <wp:inline distT="0" distB="0" distL="114300" distR="114300">
            <wp:extent cx="4812030" cy="1906905"/>
            <wp:effectExtent l="0" t="0" r="7620" b="17145"/>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32"/>
                    <a:stretch>
                      <a:fillRect/>
                    </a:stretch>
                  </pic:blipFill>
                  <pic:spPr>
                    <a:xfrm>
                      <a:off x="0" y="0"/>
                      <a:ext cx="4812030" cy="1906905"/>
                    </a:xfrm>
                    <a:prstGeom prst="rect">
                      <a:avLst/>
                    </a:prstGeom>
                    <a:noFill/>
                    <a:ln w="9525">
                      <a:noFill/>
                    </a:ln>
                  </pic:spPr>
                </pic:pic>
              </a:graphicData>
            </a:graphic>
          </wp:inline>
        </w:drawing>
      </w:r>
      <w:r>
        <w:rPr>
          <w:rFonts w:hint="eastAsia" w:ascii="宋体" w:hAnsi="宋体" w:eastAsia="宋体" w:cs="宋体"/>
          <w:sz w:val="24"/>
          <w:szCs w:val="24"/>
          <w:lang w:val="en-US" w:eastAsia="zh-CN"/>
        </w:rPr>
        <w:t>dd                                                                     </w:t>
      </w:r>
    </w:p>
    <w:p>
      <w:pPr>
        <w:rPr>
          <w:rFonts w:hint="default"/>
          <w:b w:val="0"/>
          <w:bCs w:val="0"/>
          <w:lang w:val="en-US" w:eastAsia="zh-CN"/>
        </w:rPr>
      </w:pP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@Override</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default"/>
          <w:b w:val="0"/>
          <w:bCs w:val="0"/>
          <w:lang w:val="en-US" w:eastAsia="zh-CN"/>
        </w:rPr>
        <w:t>public Server chooseServer(Object key) {</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//如果就一个zone，直接返回</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(!ENABLED.get() || getLoadBalancerStats().getAvailableZones().size() &lt;= 1)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aware logic disabled or there is only one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server = null;</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//获取当前有关负载均衡的服务器状态集合</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LoadBalancerStats lbStats = getLoadBalancerStats();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//获取平均负载阈值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(triggeringLoad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triggeringLoad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".triggeringLoadPerServerThreshold", 0.2d);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color w:val="0000FF"/>
          <w:lang w:val="en-US" w:eastAsia="zh-CN"/>
        </w:rPr>
      </w:pPr>
      <w:r>
        <w:rPr>
          <w:rFonts w:hint="eastAsia"/>
          <w:b w:val="0"/>
          <w:bCs w:val="0"/>
          <w:color w:val="0000FF"/>
          <w:lang w:val="en-US" w:eastAsia="zh-CN"/>
        </w:rPr>
        <w:t>//获取平均实例故障率阈值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(triggeringBlackoutPercentage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triggeringBlackoutPercentage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".avoidZoneWithBlackoutPercetage", 0.99999d);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 xml:space="preserve">    //根据两个阈值来获取所有可用的服务列表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Set&lt;String&gt; availableZones = ZoneAvoidanceRule.getAvailableZones(zoneSnapshot,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(availableZones != null &amp;&amp;  availableZones.size() &lt; zoneSnapshot.keySet().size())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lang w:val="en-US" w:eastAsia="zh-CN"/>
        </w:rPr>
      </w:pPr>
      <w:r>
        <w:rPr>
          <w:rFonts w:hint="eastAsia"/>
          <w:b w:val="0"/>
          <w:bCs w:val="0"/>
          <w:color w:val="0000FF"/>
          <w:lang w:val="en-US" w:eastAsia="zh-CN"/>
        </w:rPr>
        <w:t>//随机从可用服务区列表中选择一个服务器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String zone = ZoneAvoidanceRule.randomChooseZone(zoneSnapshot,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chosen: {}",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(zone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//得到zoone对应的</w:t>
      </w:r>
      <w:r>
        <w:rPr>
          <w:rFonts w:hint="default"/>
          <w:b w:val="0"/>
          <w:bCs w:val="0"/>
          <w:color w:val="0000FF"/>
          <w:lang w:val="en-US" w:eastAsia="zh-CN"/>
        </w:rPr>
        <w:t xml:space="preserve">BaseLoadBalancer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BaseLoadBalancer zoneLoadBalancer = getLoadBalancer(zone);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 zoneLoadBalancer.chooseServer(key);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logger.error("Error choosing server using zone aware logic for load balancer={}", name, 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(server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server;</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avoidance logic is not invoked.");</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default"/>
          <w:b w:val="0"/>
          <w:bCs w:val="0"/>
          <w:lang w:val="en-US" w:eastAsia="zh-CN"/>
        </w:rPr>
        <w:t xml:space="preserve">            </w:t>
      </w:r>
      <w:r>
        <w:rPr>
          <w:rFonts w:hint="default"/>
          <w:b w:val="0"/>
          <w:bCs w:val="0"/>
          <w:color w:val="0000FF"/>
          <w:lang w:val="en-US" w:eastAsia="zh-CN"/>
        </w:rPr>
        <w:t>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com.netflix.loadbalancer.BaseLoadBalancer#chooseServer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Server chooseServer(Object 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(counter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 = createCounter();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(rule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//根据具体的路由算法获取服务</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return rule.choose(key);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logger.warn("LoadBalancer [{}]:  Error choosing server for key {}", name, key,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4"/>
        <w:bidi w:val="0"/>
        <w:rPr>
          <w:rFonts w:hint="default"/>
          <w:lang w:val="en-US" w:eastAsia="zh-CN"/>
        </w:rPr>
      </w:pPr>
      <w:r>
        <w:rPr>
          <w:rFonts w:hint="eastAsia"/>
          <w:lang w:val="en-US" w:eastAsia="zh-CN"/>
        </w:rPr>
        <w:t>IRULE负载均衡的实现</w:t>
      </w:r>
    </w:p>
    <w:p>
      <w:pPr>
        <w:rPr>
          <w:rFonts w:hint="eastAsia"/>
          <w:lang w:val="en-US" w:eastAsia="zh-CN"/>
        </w:rPr>
      </w:pPr>
      <w:r>
        <w:rPr>
          <w:rFonts w:hint="eastAsia"/>
          <w:lang w:val="en-US" w:eastAsia="zh-CN"/>
        </w:rPr>
        <w:t>具体服务的的负载还是由IRULE实现，前面在入门部分也讲过怎么更换具体的路由实现方法</w:t>
      </w:r>
    </w:p>
    <w:p>
      <w:pPr>
        <w:rPr>
          <w:rFonts w:hint="eastAsia"/>
          <w:lang w:val="en-US" w:eastAsia="zh-CN"/>
        </w:rPr>
      </w:pPr>
      <w:r>
        <w:rPr>
          <w:rFonts w:hint="eastAsia"/>
          <w:lang w:val="en-US" w:eastAsia="zh-CN"/>
        </w:rPr>
        <w:t>IRULE具体在RibbonClientConfiguration进行配置，IRule的接口choose 方法负责选区一个具体的服务。</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@ConditionalOnMissingBean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IRule ribbonRule(IClientConfig config)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(this.propertiesFactory.isSet(IRule.class,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this.propertiesFactory.get(IRule.class, config,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ZoneAvoidanceRule rule = new ZoneAvoidanceRule();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rule.initWithNiwsConfig(config);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default"/>
          <w:lang w:val="en-US" w:eastAsia="zh-CN"/>
        </w:rPr>
      </w:pPr>
      <w:r>
        <w:drawing>
          <wp:inline distT="0" distB="0" distL="114300" distR="114300">
            <wp:extent cx="5272405" cy="2161540"/>
            <wp:effectExtent l="0" t="0" r="444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5272405" cy="21615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rPr>
        <w:t xml:space="preserve">BestAvailableRule </w:t>
      </w:r>
      <w:r>
        <w:rPr>
          <w:rFonts w:hint="eastAsia"/>
          <w:lang w:val="en-US" w:eastAsia="zh-CN"/>
        </w:rPr>
        <w:t>:</w:t>
      </w:r>
      <w:r>
        <w:rPr>
          <w:rFonts w:hint="default"/>
        </w:rPr>
        <w:t>选择最小请求数</w:t>
      </w:r>
      <w:r>
        <w:rPr>
          <w:rFonts w:hint="eastAsia"/>
          <w:lang w:val="en-US" w:eastAsia="zh-CN"/>
        </w:rPr>
        <w:t>的服务器</w:t>
      </w:r>
    </w:p>
    <w:p>
      <w:pPr>
        <w:rPr>
          <w:rFonts w:hint="default"/>
          <w:lang w:val="en-US" w:eastAsia="zh-CN"/>
        </w:rPr>
      </w:pPr>
      <w:r>
        <w:rPr>
          <w:rFonts w:hint="eastAsia"/>
          <w:lang w:val="en-US" w:eastAsia="zh-CN"/>
        </w:rPr>
        <w:t>RoundRobinRule：轮询</w:t>
      </w:r>
    </w:p>
    <w:p>
      <w:pPr>
        <w:rPr>
          <w:rFonts w:hint="eastAsia"/>
          <w:lang w:val="en-US" w:eastAsia="zh-CN"/>
        </w:rPr>
      </w:pPr>
      <w:r>
        <w:t>ClientConfigEnabledRoundRobinRule</w:t>
      </w:r>
      <w:r>
        <w:rPr>
          <w:rFonts w:hint="eastAsia"/>
          <w:lang w:val="en-US" w:eastAsia="zh-CN"/>
        </w:rPr>
        <w:t>: 使用RoundRobinRule选择服务器</w:t>
      </w:r>
    </w:p>
    <w:p>
      <w:r>
        <w:rPr>
          <w:rFonts w:hint="default"/>
        </w:rPr>
        <w:t>RetryRule</w:t>
      </w:r>
      <w:r>
        <w:rPr>
          <w:rFonts w:hint="eastAsia"/>
          <w:lang w:eastAsia="zh-CN"/>
        </w:rPr>
        <w:t>：</w:t>
      </w:r>
      <w:r>
        <w:rPr>
          <w:rFonts w:hint="default"/>
        </w:rPr>
        <w:t xml:space="preserve"> 根据</w:t>
      </w:r>
      <w:r>
        <w:rPr>
          <w:rFonts w:hint="eastAsia"/>
          <w:lang w:val="en-US" w:eastAsia="zh-CN"/>
        </w:rPr>
        <w:t>选的</w:t>
      </w:r>
      <w:r>
        <w:rPr>
          <w:rFonts w:hint="default"/>
        </w:rPr>
        <w:t>轮询的方式重试</w:t>
      </w:r>
    </w:p>
    <w:p>
      <w:r>
        <w:t>WeightedResponseTimeRule</w:t>
      </w:r>
      <w:r>
        <w:rPr>
          <w:rFonts w:hint="eastAsia"/>
          <w:lang w:eastAsia="zh-CN"/>
        </w:rPr>
        <w:t>：</w:t>
      </w:r>
      <w:r>
        <w:t xml:space="preserve"> 根据响应时间去</w:t>
      </w:r>
      <w:r>
        <w:rPr>
          <w:rFonts w:hint="eastAsia"/>
          <w:lang w:val="en-US" w:eastAsia="zh-CN"/>
        </w:rPr>
        <w:t>计算</w:t>
      </w:r>
      <w:r>
        <w:t>一个</w:t>
      </w:r>
      <w:r>
        <w:rPr>
          <w:rFonts w:hint="eastAsia"/>
          <w:lang w:val="en-US" w:eastAsia="zh-CN"/>
        </w:rPr>
        <w:t>权重</w:t>
      </w:r>
      <w:r>
        <w:t>weight ，weight越低，被选择的可能性就越低</w:t>
      </w:r>
    </w:p>
    <w:p>
      <w:pPr>
        <w:rPr>
          <w:rFonts w:hint="default"/>
        </w:rPr>
      </w:pPr>
      <w:r>
        <w:rPr>
          <w:rFonts w:hint="default"/>
        </w:rPr>
        <w:t>ZoneAvoidanceRule</w:t>
      </w:r>
      <w:r>
        <w:rPr>
          <w:rFonts w:hint="eastAsia"/>
          <w:lang w:eastAsia="zh-CN"/>
        </w:rPr>
        <w:t>：</w:t>
      </w:r>
      <w:r>
        <w:rPr>
          <w:rFonts w:hint="default"/>
        </w:rPr>
        <w:t xml:space="preserve"> 根据server的zone区域和可用性来轮询选择。</w:t>
      </w:r>
    </w:p>
    <w:p>
      <w:pPr>
        <w:rPr>
          <w:rFonts w:hint="default"/>
        </w:rPr>
      </w:pPr>
    </w:p>
    <w:p>
      <w:pPr>
        <w:pStyle w:val="5"/>
        <w:bidi w:val="0"/>
        <w:rPr>
          <w:rFonts w:hint="eastAsia"/>
          <w:lang w:val="en-US" w:eastAsia="zh-CN"/>
        </w:rPr>
      </w:pPr>
      <w:r>
        <w:rPr>
          <w:rFonts w:hint="default"/>
        </w:rPr>
        <w:t>ZoneAvoidanceRule</w:t>
      </w:r>
      <w:r>
        <w:rPr>
          <w:rFonts w:hint="eastAsia"/>
          <w:lang w:val="en-US" w:eastAsia="zh-CN"/>
        </w:rPr>
        <w:t xml:space="preserve"> 的具体实现</w:t>
      </w:r>
    </w:p>
    <w:p>
      <w:pPr>
        <w:rPr>
          <w:rFonts w:hint="eastAsia"/>
          <w:lang w:val="en-US" w:eastAsia="zh-CN"/>
        </w:rPr>
      </w:pPr>
      <w:r>
        <w:t>ZoneAvoidanceRule</w:t>
      </w:r>
      <w:r>
        <w:rPr>
          <w:rFonts w:hint="eastAsia"/>
          <w:lang w:val="en-US" w:eastAsia="zh-CN"/>
        </w:rPr>
        <w:t>是默认的IRule实例，他使用PredicateBasedRule来根据服务区的运行状况和服务器的可用性来选择服务器</w:t>
      </w:r>
    </w:p>
    <w:p>
      <w:pPr>
        <w:rPr>
          <w:rFonts w:hint="eastAsia"/>
          <w:lang w:val="en-US" w:eastAsia="zh-CN"/>
        </w:rPr>
      </w:pPr>
    </w:p>
    <w:p>
      <w:pPr>
        <w:rPr>
          <w:rFonts w:hint="eastAsia"/>
          <w:lang w:val="en-US" w:eastAsia="zh-CN"/>
        </w:rPr>
      </w:pPr>
      <w:r>
        <w:rPr>
          <w:rFonts w:hint="eastAsia"/>
          <w:lang w:val="en-US" w:eastAsia="zh-CN"/>
        </w:rPr>
        <w:t>它的父类是PredicateBasedRule</w:t>
      </w:r>
    </w:p>
    <w:p>
      <w:pPr>
        <w:rPr>
          <w:rFonts w:hint="eastAsia"/>
          <w:lang w:val="en-US" w:eastAsia="zh-CN"/>
        </w:rPr>
      </w:pPr>
      <w:r>
        <w:rPr>
          <w:rFonts w:hint="eastAsia"/>
          <w:lang w:val="en-US" w:eastAsia="zh-CN"/>
        </w:rPr>
        <w:t>com.netflix.loadbalancer.PredicateBasedRule</w:t>
      </w:r>
    </w:p>
    <w:p>
      <w:pPr>
        <w:rPr>
          <w:rFonts w:hint="eastAsia"/>
          <w:lang w:val="en-US" w:eastAsia="zh-CN"/>
        </w:rPr>
      </w:pPr>
      <w:r>
        <w:rPr>
          <w:rFonts w:hint="eastAsia"/>
          <w:lang w:val="en-US" w:eastAsia="zh-CN"/>
        </w:rPr>
        <w:t>具体依次做了以下事情</w:t>
      </w:r>
    </w:p>
    <w:p>
      <w:pPr>
        <w:numPr>
          <w:ilvl w:val="0"/>
          <w:numId w:val="10"/>
        </w:numPr>
        <w:rPr>
          <w:rFonts w:hint="eastAsia"/>
          <w:lang w:val="en-US" w:eastAsia="zh-CN"/>
        </w:rPr>
      </w:pPr>
      <w:r>
        <w:rPr>
          <w:rFonts w:hint="eastAsia"/>
          <w:lang w:val="en-US" w:eastAsia="zh-CN"/>
        </w:rPr>
        <w:t>先使用</w:t>
      </w:r>
      <w:r>
        <w:rPr>
          <w:rFonts w:hint="default"/>
          <w:lang w:val="en-US" w:eastAsia="zh-CN"/>
        </w:rPr>
        <w:t xml:space="preserve">ILoadBalancer </w:t>
      </w:r>
      <w:r>
        <w:rPr>
          <w:rFonts w:hint="eastAsia"/>
          <w:lang w:val="en-US" w:eastAsia="zh-CN"/>
        </w:rPr>
        <w:t>获取服务器列表</w:t>
      </w:r>
    </w:p>
    <w:p>
      <w:pPr>
        <w:numPr>
          <w:ilvl w:val="0"/>
          <w:numId w:val="10"/>
        </w:numPr>
        <w:rPr>
          <w:rFonts w:hint="default"/>
          <w:lang w:val="en-US" w:eastAsia="zh-CN"/>
        </w:rPr>
      </w:pPr>
      <w:r>
        <w:rPr>
          <w:rFonts w:hint="eastAsia"/>
          <w:lang w:val="en-US" w:eastAsia="zh-CN"/>
        </w:rPr>
        <w:t>使用AbstractServerPredicate进行服务器过滤</w:t>
      </w:r>
    </w:p>
    <w:p>
      <w:pPr>
        <w:numPr>
          <w:ilvl w:val="0"/>
          <w:numId w:val="10"/>
        </w:numPr>
        <w:rPr>
          <w:rFonts w:hint="default"/>
          <w:lang w:val="en-US" w:eastAsia="zh-CN"/>
        </w:rPr>
      </w:pPr>
      <w:r>
        <w:rPr>
          <w:rFonts w:hint="eastAsia"/>
          <w:lang w:val="en-US" w:eastAsia="zh-CN"/>
        </w:rPr>
        <w:t>最后轮询从剩余的服务器列表中选择最终的服务器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abstract class PredicateBasedRule extends ClientConfigEnabledRoundRobinRule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abstract AbstractServerPredicate getPredicate();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Server choose(Object key)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ILoadBalancer lb = getLoadBalancer();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Optional&lt;Server&gt; server = getPredicate().chooseRoundRobinAfterFiltering(lb.getAllServers(), 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(server.isPresent())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server.get();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default"/>
          <w:lang w:val="en-US" w:eastAsia="zh-CN"/>
        </w:rPr>
        <w:t>com.netflix.loadbalancer.PredicateBasedRule#getPredicate</w:t>
      </w:r>
      <w:r>
        <w:rPr>
          <w:rFonts w:hint="eastAsia"/>
          <w:lang w:val="en-US" w:eastAsia="zh-CN"/>
        </w:rPr>
        <w:t xml:space="preserve"> 又是一个抽象的实现</w:t>
      </w:r>
    </w:p>
    <w:p>
      <w:pPr>
        <w:rPr>
          <w:rFonts w:hint="eastAsia"/>
          <w:lang w:val="en-US" w:eastAsia="zh-CN"/>
        </w:rPr>
      </w:pPr>
    </w:p>
    <w:p>
      <w:pPr>
        <w:rPr>
          <w:rFonts w:hint="eastAsia"/>
          <w:lang w:val="en-US" w:eastAsia="zh-CN"/>
        </w:rPr>
      </w:pPr>
      <w:r>
        <w:rPr>
          <w:rFonts w:hint="eastAsia"/>
          <w:lang w:val="en-US" w:eastAsia="zh-CN"/>
        </w:rPr>
        <w:t>具体实现</w:t>
      </w:r>
    </w:p>
    <w:p>
      <w:pPr>
        <w:rPr>
          <w:rFonts w:hint="default"/>
          <w:lang w:val="en-US" w:eastAsia="zh-CN"/>
        </w:rPr>
      </w:pPr>
      <w:r>
        <w:rPr>
          <w:rFonts w:hint="default"/>
          <w:lang w:val="en-US" w:eastAsia="zh-CN"/>
        </w:rPr>
        <w:t>com.netflix.loadbalancer.ZoneAvoidanceRule#getPredicate</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ZoneAvoidanceRule()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ZoneAvoidancePredicate zonePredicate = new ZoneAvoidancePredicate(this);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AvailabilityPredicate availabilityPredicate = new AvailabilityPredicate(this);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compositePredicate = createCompositePredicate(zonePredicate, availabilityPredicate);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//将两个</w:t>
      </w:r>
      <w:r>
        <w:rPr>
          <w:rFonts w:hint="default"/>
          <w:color w:val="0000FF"/>
          <w:lang w:val="en-US" w:eastAsia="zh-CN"/>
        </w:rPr>
        <w:t>Predicate</w:t>
      </w:r>
      <w:r>
        <w:rPr>
          <w:rFonts w:hint="eastAsia"/>
          <w:color w:val="0000FF"/>
          <w:lang w:val="en-US" w:eastAsia="zh-CN"/>
        </w:rPr>
        <w:t>组合成一个</w:t>
      </w:r>
      <w:r>
        <w:rPr>
          <w:rFonts w:hint="default"/>
          <w:color w:val="0000FF"/>
          <w:lang w:val="en-US" w:eastAsia="zh-CN"/>
        </w:rPr>
        <w:t xml:space="preserve">CompositePredicate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private CompositePredicate createCompositePredicate(ZoneAvoidancePredicate p1, AvailabilityPredicate p2)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CompositePredicate.withPredicates(p1, 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.addFallbackPredicate(AbstractServerPredicate.alwaysTrue())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 xml:space="preserve">ZoneAvoidancePredicate </w:t>
      </w:r>
      <w:r>
        <w:rPr>
          <w:rFonts w:hint="eastAsia"/>
          <w:lang w:val="en-US" w:eastAsia="zh-CN"/>
        </w:rPr>
        <w:t>：判断一个服务器的运行状况是否可用，去除不可用服务器的所有服务器</w:t>
      </w:r>
    </w:p>
    <w:p>
      <w:pPr>
        <w:rPr>
          <w:rFonts w:hint="eastAsia"/>
          <w:lang w:val="en-US" w:eastAsia="zh-CN"/>
        </w:rPr>
      </w:pPr>
      <w:r>
        <w:rPr>
          <w:rFonts w:hint="default"/>
          <w:lang w:val="en-US" w:eastAsia="zh-CN"/>
        </w:rPr>
        <w:t xml:space="preserve">AvailabilityPredicate </w:t>
      </w:r>
      <w:r>
        <w:rPr>
          <w:rFonts w:hint="eastAsia"/>
          <w:lang w:val="en-US" w:eastAsia="zh-CN"/>
        </w:rPr>
        <w:t>：用于过滤连接数过多的服务器</w:t>
      </w:r>
    </w:p>
    <w:p>
      <w:pPr>
        <w:rPr>
          <w:rFonts w:hint="eastAsia"/>
          <w:lang w:val="en-US" w:eastAsia="zh-CN"/>
        </w:rPr>
      </w:pPr>
    </w:p>
    <w:p>
      <w:pPr>
        <w:rPr>
          <w:rFonts w:hint="eastAsia"/>
          <w:lang w:val="en-US" w:eastAsia="zh-CN"/>
        </w:rPr>
      </w:pPr>
      <w:r>
        <w:rPr>
          <w:rFonts w:hint="eastAsia"/>
          <w:lang w:val="en-US" w:eastAsia="zh-CN"/>
        </w:rPr>
        <w:t>在来看下chooseRoundRobinAfterFiltering方法，前面已经说过了它是过滤的方法，然后</w:t>
      </w:r>
      <w:r>
        <w:rPr>
          <w:rFonts w:hint="default"/>
          <w:lang w:val="en-US" w:eastAsia="zh-CN"/>
        </w:rPr>
        <w:t xml:space="preserve">AvailabilityPredicate </w:t>
      </w:r>
      <w:r>
        <w:rPr>
          <w:rFonts w:hint="eastAsia"/>
          <w:lang w:val="en-US" w:eastAsia="zh-CN"/>
        </w:rPr>
        <w:t>里面并没有这方法，他直接继承了他的父类</w:t>
      </w:r>
    </w:p>
    <w:p>
      <w:pPr>
        <w:rPr>
          <w:rFonts w:hint="default"/>
          <w:lang w:val="en-US" w:eastAsia="zh-CN"/>
        </w:rPr>
      </w:pPr>
      <w:r>
        <w:rPr>
          <w:rFonts w:hint="default"/>
          <w:lang w:val="en-US" w:eastAsia="zh-CN"/>
        </w:rPr>
        <w:t>com.netflix.loadbalancer.AbstractServerPredicate#chooseRoundRobinAfterFiltering(java.util.List&lt;com.netflix.loadbalancer.Server&gt;)</w:t>
      </w:r>
    </w:p>
    <w:p>
      <w:pPr>
        <w:rPr>
          <w:rFonts w:hint="default"/>
          <w:lang w:val="en-US" w:eastAsia="zh-CN"/>
        </w:rPr>
      </w:pP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public Optional&lt;Server&gt; chooseRoundRobinAfterFiltering(List&lt;Server&gt; servers)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//过滤服务器列表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eligible = getEligibleServers(servers);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(eligible.size()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Optional.absent();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//（i+1）%n 轮询选择一个服务实例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Optional.of(eligible.get(incrementAndGetModulo(eligible.size())));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com.netflix.loadbalancer.AbstractServerPredicate#getEligibleServers(java.util.List&lt;com.netflix.loadbalancer.Server&gt;, java.lang.Object)</w:t>
      </w:r>
    </w:p>
    <w:p>
      <w:pPr>
        <w:rPr>
          <w:rFonts w:hint="eastAsia"/>
          <w:lang w:val="en-US" w:eastAsia="zh-CN"/>
        </w:rPr>
      </w:pPr>
    </w:p>
    <w:p>
      <w:pPr>
        <w:rPr>
          <w:rFonts w:hint="default"/>
          <w:lang w:val="en-US" w:eastAsia="zh-CN"/>
        </w:rPr>
      </w:pPr>
      <w:r>
        <w:rPr>
          <w:rFonts w:hint="eastAsia"/>
          <w:lang w:val="en-US" w:eastAsia="zh-CN"/>
        </w:rPr>
        <w:t>由于前面</w:t>
      </w:r>
      <w:r>
        <w:rPr>
          <w:rFonts w:hint="default"/>
          <w:lang w:val="en-US" w:eastAsia="zh-CN"/>
        </w:rPr>
        <w:t>loadBalancerKey</w:t>
      </w:r>
      <w:r>
        <w:rPr>
          <w:rFonts w:hint="eastAsia"/>
          <w:lang w:val="en-US" w:eastAsia="zh-CN"/>
        </w:rPr>
        <w:t>直接传入的null, 方法</w:t>
      </w:r>
      <w:r>
        <w:rPr>
          <w:rFonts w:hint="default"/>
          <w:lang w:val="en-US" w:eastAsia="zh-CN"/>
        </w:rPr>
        <w:t>getEligibleServers</w:t>
      </w:r>
      <w:r>
        <w:rPr>
          <w:rFonts w:hint="eastAsia"/>
          <w:lang w:val="en-US" w:eastAsia="zh-CN"/>
        </w:rPr>
        <w:t>会使用s</w:t>
      </w:r>
      <w:r>
        <w:rPr>
          <w:rFonts w:hint="default"/>
          <w:lang w:val="en-US" w:eastAsia="zh-CN"/>
        </w:rPr>
        <w:t>erverOnlyPredicate</w:t>
      </w:r>
      <w:r>
        <w:rPr>
          <w:rFonts w:hint="eastAsia"/>
          <w:lang w:val="en-US" w:eastAsia="zh-CN"/>
        </w:rPr>
        <w:t>来依次过滤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List&lt;Server&gt; getEligibleServers(List&lt;Server&gt; servers, Object loadBalancerKey)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(loadBalancerKey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ImmutableList.copyOf(Iterables.filter(servers, this.</w:t>
      </w:r>
      <w:r>
        <w:rPr>
          <w:rFonts w:hint="default"/>
          <w:color w:val="0000FF"/>
          <w:lang w:val="en-US" w:eastAsia="zh-CN"/>
        </w:rPr>
        <w:t>getServerOnlyPredicate</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results = Lists.newArrayList();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(Server server: servers)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(this.apply(new PredicateKey(loadBalancerKey, server)))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results.add(server);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serverOnlyPredicate </w:t>
      </w:r>
      <w:r>
        <w:rPr>
          <w:rFonts w:hint="eastAsia"/>
          <w:lang w:val="en-US" w:eastAsia="zh-CN"/>
        </w:rPr>
        <w:t>则会调用apply方法，并将Server 对象分装</w:t>
      </w:r>
      <w:r>
        <w:rPr>
          <w:rFonts w:hint="default"/>
          <w:lang w:val="en-US" w:eastAsia="zh-CN"/>
        </w:rPr>
        <w:t>PredicateKey</w:t>
      </w:r>
      <w:r>
        <w:rPr>
          <w:rFonts w:hint="eastAsia"/>
          <w:lang w:val="en-US" w:eastAsia="zh-CN"/>
        </w:rPr>
        <w:t>当作参数传入</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final Predicate&lt;Server&gt; serverOnlyPredicate =  new Predicate&lt;Server&gt;()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Server input)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AbstractServerPredicate.this.apply(new PredicateKey(input));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AbstractServerPredicate</w:t>
      </w:r>
      <w:r>
        <w:rPr>
          <w:rFonts w:hint="eastAsia"/>
          <w:lang w:val="en-US" w:eastAsia="zh-CN"/>
        </w:rPr>
        <w:t>并没有实现</w:t>
      </w:r>
      <w:r>
        <w:rPr>
          <w:rFonts w:hint="default"/>
          <w:lang w:val="en-US" w:eastAsia="zh-CN"/>
        </w:rPr>
        <w:t>apply</w:t>
      </w:r>
      <w:r>
        <w:rPr>
          <w:rFonts w:hint="eastAsia"/>
          <w:lang w:val="en-US" w:eastAsia="zh-CN"/>
        </w:rPr>
        <w:t>方法，具体的实现又回到了子类CompositePredicate的apply方法</w:t>
      </w:r>
    </w:p>
    <w:p>
      <w:pPr>
        <w:rPr>
          <w:rFonts w:hint="eastAsia"/>
          <w:lang w:val="en-US" w:eastAsia="zh-CN"/>
        </w:rPr>
      </w:pPr>
      <w:r>
        <w:rPr>
          <w:rFonts w:hint="eastAsia"/>
          <w:lang w:val="en-US" w:eastAsia="zh-CN"/>
        </w:rPr>
        <w:t>会依次调用ZoneAvoidancePredicate与AvailabilityPredicate的apply方法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ZoneSnapshot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//实例数</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instanceCount;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//平均负载</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double loadPerServer;</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//断路器端口数量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circuitTrippedCount;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//活动请求数量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activeRequestsCount;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com.netflix.loadbalancer.ZoneAvoidancePredicate#apply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(!ENABLED.get())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serverZone = 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(serverZone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//如果服务器没有zone的相关信息，直接返回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lbStats = getLBStats();</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w:t>
      </w:r>
      <w:r>
        <w:rPr>
          <w:rFonts w:hint="default"/>
          <w:color w:val="0000FF"/>
          <w:lang w:val="en-US" w:eastAsia="zh-CN"/>
        </w:rPr>
        <w:t xml:space="preserve">LoadBalancerStats </w:t>
      </w:r>
      <w:r>
        <w:rPr>
          <w:rFonts w:hint="eastAsia"/>
          <w:color w:val="0000FF"/>
          <w:lang w:val="en-US" w:eastAsia="zh-CN"/>
        </w:rPr>
        <w:t>存储每个服务器节点的执行特征和运行记录，这些信息可供动态负责均衡使用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//如果没有服务器的记录，直接返回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(lbStats.getAvailableZones().size() &lt;=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color w:val="0000FF"/>
          <w:lang w:val="en-US" w:eastAsia="zh-CN"/>
        </w:rPr>
        <w:t>//如果根本就一个服务器，直接返回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//PredicateKey 封装了Server的信息，判断下服务器区的记录是否用当前区的信息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//如果没有直接返回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(!zoneSnapshot.keySet().contains(serverZone))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 server zone is unknown to the load balancer, do not filter it out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//获取可用的服务器列表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Set&lt;String&gt; availableZones = </w:t>
      </w:r>
      <w:r>
        <w:rPr>
          <w:rFonts w:hint="default"/>
          <w:color w:val="0000FF"/>
          <w:lang w:val="en-US" w:eastAsia="zh-CN"/>
        </w:rPr>
        <w:t>ZoneAvoidanceRule.getAvailableZones</w:t>
      </w:r>
      <w:r>
        <w:rPr>
          <w:rFonts w:hint="default"/>
          <w:lang w:val="en-US" w:eastAsia="zh-CN"/>
        </w:rPr>
        <w:t>(zoneSnapshot,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0000FF"/>
          <w:lang w:val="en-US" w:eastAsia="zh-CN"/>
        </w:rPr>
        <w:t xml:space="preserve"> //判断当前服务器是否在可用的服务器列表中</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(availableZones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availableZones.contains(input.getServer().getZone());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p>
    <w:p>
      <w:pPr>
        <w:rPr>
          <w:rFonts w:hint="eastAsia"/>
          <w:lang w:val="en-US" w:eastAsia="zh-CN"/>
        </w:rPr>
      </w:pPr>
    </w:p>
    <w:p>
      <w:pPr>
        <w:rPr>
          <w:rFonts w:hint="default"/>
          <w:lang w:val="en-US" w:eastAsia="zh-CN"/>
        </w:rPr>
      </w:pPr>
      <w:r>
        <w:rPr>
          <w:rFonts w:hint="default"/>
          <w:lang w:val="en-US" w:eastAsia="zh-CN"/>
        </w:rPr>
        <w:t>com.netflix.loadbalancer.ZoneAvoidanceRule#getAvailableZones(java.util.Map&lt;java.lang.String,com.netflix.loadbalancer.ZoneSnapshot&gt;, double, double)</w:t>
      </w:r>
    </w:p>
    <w:p>
      <w:pPr>
        <w:rPr>
          <w:rFonts w:hint="default"/>
          <w:lang w:val="en-US" w:eastAsia="zh-CN"/>
        </w:rPr>
      </w:pPr>
    </w:p>
    <w:p>
      <w:pPr>
        <w:rPr>
          <w:rFonts w:hint="eastAsia"/>
          <w:lang w:val="en-US" w:eastAsia="zh-CN"/>
        </w:rPr>
      </w:pPr>
      <w:r>
        <w:rPr>
          <w:rFonts w:hint="eastAsia"/>
          <w:lang w:val="en-US" w:eastAsia="zh-CN"/>
        </w:rPr>
        <w:t>最后落到这方法上</w:t>
      </w:r>
    </w:p>
    <w:p>
      <w:pPr>
        <w:rPr>
          <w:rFonts w:hint="eastAsia"/>
          <w:lang w:val="en-US" w:eastAsia="zh-CN"/>
        </w:rPr>
      </w:pPr>
      <w:r>
        <w:rPr>
          <w:rFonts w:hint="eastAsia"/>
          <w:lang w:val="en-US" w:eastAsia="zh-CN"/>
        </w:rPr>
        <w:t>这方法是用来筛选服务区列表的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Set&lt;String&gt; getAvailableZones(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ZoneSnapshot&gt; snapshot, double triggeringLoad,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triggeringBlackoutPercentage)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(snapshot.isEmpty())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availableZones = new HashSet&lt;String&gt;(snapshot.keySet());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(availableZones.size()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worstZones = new HashSet&lt;String&gt;();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maxLoadPerServer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limitedZoneAvailability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//遍历所有的服务区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(Map.Entry&lt;String, ZoneSnapshot&gt; zoneEntry : snapshot.entrySet())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 = zoneEntry.getKey();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ZoneSnapshot zoneSnapshot = zoneEntry.getValue();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//获取服务器中的服务实例数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instanceCount = zoneSnapshot.getInstanceCount();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(instanceCount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//如果服务器中没有服务实例，那么移除该服务区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loadPerServer = zoneSnapshot.getLoadPerServer();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//服务区的实例平均负载小于0，或者实例故障率（断路器端口次数/实例数）大于等于阈值（默认0.99999），则去掉该服务区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(((double) zoneSnapshot.getCircuitTrippedCount())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instanceCount &gt;= triggeringBlackoutPercentage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loadPerServer &lt;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//如果该服务区的平均负载和最大负载的差小于一定的两，则将该服务器加入到最坏服务区集合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(Math.abs(loadPerServer - maxLoadPerServer) &lt; 0.000001d)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they are the same considering double calculation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round error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(loadPerServer &gt; maxLoadPerServer)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//否则，如果该zone的平均负载还大于最大负载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maxLoadPerServer = loadPerServer;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worstZones.clear();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//如果最大的平均负载小于设定的阈值则直接返回   </w:t>
      </w:r>
    </w:p>
    <w:p>
      <w:p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if (maxLoadPerServer &lt; triggeringLoad &amp;&amp; !limitedZoneAvailability)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zone override is not needed here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//否则，从最好的服务器集合里面随机挑选一个</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zoneToAvoid = randomChooseZone(snapshot, worstZones);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(zoneToAvoid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availableZones.remove(zoneToAvoid);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CompositePredicate的apply方法</w:t>
      </w:r>
    </w:p>
    <w:p>
      <w:pPr>
        <w:rPr>
          <w:rFonts w:hint="eastAsia"/>
          <w:lang w:val="en-US" w:eastAsia="zh-CN"/>
        </w:rPr>
      </w:pPr>
      <w:r>
        <w:rPr>
          <w:rFonts w:hint="eastAsia"/>
          <w:lang w:val="en-US" w:eastAsia="zh-CN"/>
        </w:rPr>
        <w:t>会依次调用ZoneAvoidancePredicate与AvailabilityPredicate的apply方法</w:t>
      </w:r>
    </w:p>
    <w:p>
      <w:pPr>
        <w:rPr>
          <w:rFonts w:hint="eastAsia"/>
          <w:lang w:val="en-US" w:eastAsia="zh-CN"/>
        </w:rPr>
      </w:pPr>
    </w:p>
    <w:p>
      <w:pPr>
        <w:rPr>
          <w:rFonts w:hint="eastAsia"/>
          <w:lang w:val="en-US" w:eastAsia="zh-CN"/>
        </w:rPr>
      </w:pPr>
      <w:r>
        <w:rPr>
          <w:rFonts w:hint="eastAsia"/>
          <w:lang w:val="en-US" w:eastAsia="zh-CN"/>
        </w:rPr>
        <w:t>那接下来就是AvailabilityPredicate的apply方法了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stats = getLBStats();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//获得关于该服务器的记录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!shouldSkipServer(stats.getSingleServerStat(input.getServer()));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 xml:space="preserve">private boolean shouldSkipServer(ServerStats stats) {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w:t>
      </w:r>
      <w:r>
        <w:rPr>
          <w:rFonts w:hint="eastAsia"/>
          <w:color w:val="0000FF"/>
          <w:lang w:val="en-US" w:eastAsia="zh-CN"/>
        </w:rPr>
        <w:t xml:space="preserve"> //如果该服务器的断路器已经打开，或者他的连接数大于设定的阈值，那么就需要将服务器过滤掉</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((CIRCUIT_BREAKER_FILTERING.get() &amp;&amp; stats.isCircuitBreakerTripped())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stats.getActiveRequestsCount() &gt;= activeConnectionsLimit.get())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2"/>
        <w:tabs>
          <w:tab w:val="left" w:pos="216"/>
          <w:tab w:val="left" w:pos="288"/>
          <w:tab w:val="left" w:pos="375"/>
        </w:tabs>
        <w:rPr>
          <w:rFonts w:hint="eastAsia"/>
          <w:lang w:val="en-US" w:eastAsia="zh-CN"/>
        </w:rPr>
      </w:pPr>
      <w:r>
        <w:rPr>
          <w:rFonts w:hint="eastAsia"/>
          <w:lang w:val="en-US" w:eastAsia="zh-CN"/>
        </w:rPr>
        <w:t>Feign接口服务</w:t>
      </w:r>
    </w:p>
    <w:p>
      <w:pPr>
        <w:rPr>
          <w:rFonts w:hint="eastAsia"/>
          <w:lang w:val="en-US" w:eastAsia="zh-CN"/>
        </w:rPr>
      </w:pPr>
      <w:r>
        <w:rPr>
          <w:rFonts w:hint="eastAsia"/>
          <w:lang w:val="en-US" w:eastAsia="zh-CN"/>
        </w:rPr>
        <w:t>前面已经学习了Ribbon,从Eureka获取服务的实例在通过RestTemplate调用，并转换成需要的对象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ind w:firstLine="244" w:firstLineChars="0"/>
        <w:jc w:val="left"/>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cstheme="minorBidi"/>
          <w:kern w:val="2"/>
          <w:sz w:val="21"/>
          <w:szCs w:val="24"/>
          <w:lang w:val="en-US" w:eastAsia="zh-CN" w:bidi="ar-SA"/>
        </w:rPr>
        <w:t>可以发现所有的数据调用和转换都是由用户直接来完成的，我们可能不想直接访问Rest接口，如果转换回来的直接是对象而不需要直接使用</w:t>
      </w:r>
      <w:r>
        <w:rPr>
          <w:rFonts w:hint="eastAsia"/>
          <w:lang w:val="en-US" w:eastAsia="zh-CN"/>
        </w:rPr>
        <w:t>RestTemplate进行转换就好了，这个时候就需要使用Feign了</w:t>
      </w:r>
    </w:p>
    <w:p>
      <w:pPr>
        <w:ind w:firstLine="244" w:firstLineChars="0"/>
        <w:jc w:val="left"/>
        <w:rPr>
          <w:rFonts w:hint="eastAsia"/>
          <w:lang w:val="en-US" w:eastAsia="zh-CN"/>
        </w:rPr>
      </w:pPr>
    </w:p>
    <w:p>
      <w:pPr>
        <w:pStyle w:val="3"/>
        <w:rPr>
          <w:rFonts w:hint="eastAsia"/>
          <w:lang w:val="en-US" w:eastAsia="zh-CN"/>
        </w:rPr>
      </w:pPr>
      <w:r>
        <w:rPr>
          <w:rFonts w:hint="eastAsia"/>
          <w:lang w:val="en-US" w:eastAsia="zh-CN"/>
        </w:rPr>
        <w:t>Feign基本使用</w:t>
      </w: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-feign】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-feign】修改pom文件，增加对feign的支持</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&lt;artifactId&gt;spring-cloud-starter-openfeign&lt;/artifactId&gt;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注意：这里又有版本问题，如果是</w:t>
      </w:r>
      <w:r>
        <w:t>Edgware</w:t>
      </w:r>
      <w:r>
        <w:rPr>
          <w:rFonts w:hint="eastAsia"/>
          <w:lang w:val="en-US" w:eastAsia="zh-CN"/>
        </w:rPr>
        <w:t>或之前的版本，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&lt;artifactId&gt;spring-cloud-starter-feign&lt;/artifactId&gt;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feign的操作其实需要ribbon的支持</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【microcloud-service】，新建立一个microcloud-service模块，这个模块专门定义客户端的调用接口</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【microcloud-service】，修改pom文件如下</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&lt;artifactId&gt;microcloud-service&lt;/artifactId&gt;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&lt;artifactId&gt;spring-cloud-starter-openfeign&lt;/artifactId&gt;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【microcloud-service】如果要通过Feign进行远程调用，依然需要安全服务提供方的认证问题，不过在feign里面已经集成了这块功能</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cn.enjoy.feign;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feign.auth.BasicAuthRequestInterceptor;</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FeignClientConfig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 新建一个IProductClientService接口</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IProductClientService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@RequestMapping("/prodcut/get/{id}")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@RequestMapping("/prodcut/add")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7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修改pom文件，引入microcloud-service 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&lt;artifactId&gt;microcloud-service&lt;/artifactId&gt;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tabs>
          <w:tab w:val="left" w:pos="647"/>
        </w:tabs>
        <w:jc w:val="left"/>
        <w:rPr>
          <w:rFonts w:hint="eastAsia"/>
          <w:lang w:val="en-US" w:eastAsia="zh-CN"/>
        </w:rPr>
      </w:pPr>
    </w:p>
    <w:p>
      <w:pPr>
        <w:tabs>
          <w:tab w:val="left" w:pos="647"/>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由于microcloud-service里面已经做了安全验证，并且后面并不直接使用RestTemplate ,删除RestConfig.java类</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RestTemplate restTemplate()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new 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HttpHeaders getHeaders() { // 要进行一个Http头信息配置</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HttpHeaders headers = new HttpHeaders(); // 定义一个HTTP的头信息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 = "root:enjoy"; // 认证的原始信息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byte[] encodedAuth = Base64.getEncoder()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.encode(auth.getBytes(Charset.forName("US-ASCII"))); // 进行一个加密的处理</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authHeader = "Basic " + new String(encodedAuth);</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headers.set("Authorization", authHeader);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修改ConsumerProductController，这个时候直接使用microcloud-service定义的服务就可以了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可见，这个时候ConsumerProductController的代码已经简洁了不少</w:t>
      </w:r>
    </w:p>
    <w:p>
      <w:pPr>
        <w:ind w:firstLine="225" w:firstLineChars="0"/>
        <w:jc w:val="left"/>
        <w:rPr>
          <w:rFonts w:hint="eastAsia"/>
          <w:lang w:val="en-US" w:eastAsia="zh-CN"/>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color w:val="0000FF"/>
          <w:lang w:val="en-US" w:eastAsia="zh-CN"/>
        </w:rPr>
      </w:pPr>
      <w:r>
        <w:rPr>
          <w:rFonts w:hint="eastAsia"/>
          <w:color w:val="0000FF"/>
          <w:lang w:val="en-US" w:eastAsia="zh-CN"/>
        </w:rPr>
        <w:t>@EnableFeignClients("cn.enjoy.service")</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r>
        <w:rPr>
          <w:rFonts w:hint="eastAsia"/>
          <w:lang w:val="en-US" w:eastAsia="zh-CN"/>
        </w:rPr>
        <w:t>可以发现Feign在调用接口的时候自带负载均衡，这也不奇怪，因为Fegin里面内置就使用的Ribbon</w:t>
      </w:r>
    </w:p>
    <w:p>
      <w:pPr>
        <w:rPr>
          <w:rFonts w:hint="eastAsia"/>
          <w:lang w:val="en-US" w:eastAsia="zh-CN"/>
        </w:rPr>
      </w:pPr>
    </w:p>
    <w:p>
      <w:pPr>
        <w:rPr>
          <w:rFonts w:hint="eastAsia"/>
          <w:lang w:val="en-US" w:eastAsia="zh-CN"/>
        </w:rPr>
      </w:pPr>
      <w:r>
        <w:rPr>
          <w:rFonts w:hint="eastAsia"/>
          <w:lang w:val="en-US" w:eastAsia="zh-CN"/>
        </w:rPr>
        <w:t>可以做个测试，看下是否真的如此</w:t>
      </w: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@EnableFeignClients("cn.enjoy.service")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lang w:val="en-US" w:eastAsia="zh-CN"/>
        </w:rPr>
        <w:t>可以发现，现在的路由规则以及变成了随机访问</w:t>
      </w:r>
    </w:p>
    <w:p>
      <w:pPr>
        <w:jc w:val="left"/>
        <w:rPr>
          <w:rFonts w:hint="eastAsia"/>
          <w:lang w:val="en-US" w:eastAsia="zh-CN"/>
        </w:rPr>
      </w:pPr>
    </w:p>
    <w:p>
      <w:pPr>
        <w:pStyle w:val="3"/>
        <w:rPr>
          <w:rFonts w:hint="eastAsia"/>
          <w:lang w:val="en-US" w:eastAsia="zh-CN"/>
        </w:rPr>
      </w:pPr>
      <w:r>
        <w:rPr>
          <w:rFonts w:hint="eastAsia"/>
          <w:lang w:val="en-US" w:eastAsia="zh-CN"/>
        </w:rPr>
        <w:t>其他配置</w:t>
      </w:r>
    </w:p>
    <w:p>
      <w:pPr>
        <w:pStyle w:val="4"/>
        <w:rPr>
          <w:rFonts w:hint="eastAsia"/>
          <w:lang w:val="en-US" w:eastAsia="zh-CN"/>
        </w:rPr>
      </w:pPr>
      <w:r>
        <w:rPr>
          <w:rFonts w:hint="eastAsia"/>
          <w:lang w:val="en-US" w:eastAsia="zh-CN"/>
        </w:rPr>
        <w:t>数据压缩</w:t>
      </w:r>
    </w:p>
    <w:p>
      <w:pPr>
        <w:rPr>
          <w:rFonts w:hint="eastAsia"/>
          <w:lang w:val="en-US" w:eastAsia="zh-CN"/>
        </w:rPr>
      </w:pPr>
      <w:r>
        <w:rPr>
          <w:rFonts w:hint="eastAsia"/>
          <w:lang w:val="en-US" w:eastAsia="zh-CN"/>
        </w:rPr>
        <w:t>前面我们已经知道Feign之中最核心的作用就是将Rest服务的信息转化为接口，这其中还有其他的一些地方应该要考虑，比如：数据的压缩</w:t>
      </w:r>
    </w:p>
    <w:p>
      <w:pPr>
        <w:rPr>
          <w:rFonts w:hint="eastAsia"/>
          <w:lang w:val="en-US" w:eastAsia="zh-CN"/>
        </w:rPr>
      </w:pPr>
      <w:r>
        <w:rPr>
          <w:rFonts w:hint="eastAsia"/>
          <w:lang w:val="en-US" w:eastAsia="zh-CN"/>
        </w:rPr>
        <w:t>Rest协议更多的传输的是文本，JSON或者XML，如果用户发送的请求很大，这个时候有必要对数据进行压缩处理，好在feign本身就提供了压缩的支持</w:t>
      </w:r>
    </w:p>
    <w:p>
      <w:pPr>
        <w:rPr>
          <w:rFonts w:hint="eastAsia"/>
          <w:lang w:val="en-US" w:eastAsia="zh-CN"/>
        </w:rPr>
      </w:pPr>
    </w:p>
    <w:p>
      <w:pPr>
        <w:rPr>
          <w:rFonts w:hint="eastAsia"/>
          <w:lang w:val="en-US" w:eastAsia="zh-CN"/>
        </w:rPr>
      </w:pPr>
      <w:r>
        <w:rPr>
          <w:rFonts w:hint="eastAsia"/>
          <w:lang w:val="en-US" w:eastAsia="zh-CN"/>
        </w:rPr>
        <w:t>FeignContentGzipEncodingAutoConfiguration 可以先看下这个类</w:t>
      </w:r>
    </w:p>
    <w:p>
      <w:r>
        <w:drawing>
          <wp:inline distT="0" distB="0" distL="114300" distR="114300">
            <wp:extent cx="4350385" cy="626745"/>
            <wp:effectExtent l="0" t="0" r="12065"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350385" cy="6267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虽然Feign支持压缩，但默认是不开启的</w:t>
      </w:r>
    </w:p>
    <w:p>
      <w:pPr>
        <w:rPr>
          <w:rFonts w:hint="eastAsia"/>
          <w:lang w:val="en-US" w:eastAsia="zh-CN"/>
        </w:rPr>
      </w:pPr>
    </w:p>
    <w:p>
      <w:pPr>
        <w:rPr>
          <w:rFonts w:hint="eastAsia"/>
          <w:lang w:val="en-US" w:eastAsia="zh-CN"/>
        </w:rPr>
      </w:pPr>
      <w:r>
        <w:rPr>
          <w:rFonts w:hint="eastAsia"/>
          <w:lang w:val="en-US" w:eastAsia="zh-CN"/>
        </w:rPr>
        <w:t>再看下FeignClientEncodingProperties，可以根据这里面的属性进行相关压缩的配置</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-feign】 修改application.yml配置文件</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日志配置</w:t>
      </w:r>
    </w:p>
    <w:p>
      <w:pPr>
        <w:rPr>
          <w:rFonts w:hint="eastAsia"/>
          <w:lang w:val="en-US" w:eastAsia="zh-CN"/>
        </w:rPr>
      </w:pPr>
      <w:r>
        <w:fldChar w:fldCharType="begin"/>
      </w:r>
      <w:r>
        <w:instrText xml:space="preserve"> HYPERLINK "mailto:在构建@FeignClient注解修饰的服务客户端时，会为一个客户端都创建一个feign.Logger实例，可以利用日志来分析Feign的请求细节，不过默认" </w:instrText>
      </w:r>
      <w:r>
        <w:fldChar w:fldCharType="separate"/>
      </w:r>
      <w:r>
        <w:t>在构建@FeignClient注解修饰的服务客户端时，会为一个客户端都创建一个feign.Logger实例</w:t>
      </w:r>
      <w:r>
        <w:rPr>
          <w:rFonts w:hint="eastAsia"/>
          <w:lang w:eastAsia="zh-CN"/>
        </w:rPr>
        <w:t>，</w:t>
      </w:r>
      <w:r>
        <w:rPr>
          <w:rFonts w:hint="eastAsia"/>
          <w:lang w:val="en-US" w:eastAsia="zh-CN"/>
        </w:rPr>
        <w:t>可以利用日志来分析Feign的请求细节，不过默认</w:t>
      </w:r>
      <w:r>
        <w:fldChar w:fldCharType="end"/>
      </w:r>
      <w:r>
        <w:rPr>
          <w:rFonts w:hint="eastAsia"/>
          <w:lang w:val="en-US" w:eastAsia="zh-CN"/>
        </w:rPr>
        <w:tab/>
      </w:r>
      <w:r>
        <w:rPr>
          <w:rFonts w:hint="eastAsia"/>
          <w:lang w:val="en-US" w:eastAsia="zh-CN"/>
        </w:rPr>
        <w:t>Feign的日志是不开启的。</w:t>
      </w: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 application.yml配置文件，增加日志信息</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cn.enjoy.service: DEBUG</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lang w:val="en-US" w:eastAsia="zh-CN"/>
        </w:rPr>
      </w:pPr>
      <w:r>
        <w:rPr>
          <w:rFonts w:hint="eastAsia"/>
          <w:lang w:val="en-US" w:eastAsia="zh-CN"/>
        </w:rPr>
        <w:t>只添加上面配置还无法实现对DEBUG日志的输出，以因为Feign客户端默认的logger.level对象定义为none级别，所以不会记录feign调用过程中的信息</w:t>
      </w:r>
    </w:p>
    <w:p>
      <w:pPr>
        <w:ind w:firstLine="525" w:firstLineChars="0"/>
        <w:jc w:val="left"/>
        <w:rPr>
          <w:rFonts w:hint="eastAsia"/>
          <w:lang w:val="en-US" w:eastAsia="zh-CN"/>
        </w:rPr>
      </w:pPr>
      <w:r>
        <w:drawing>
          <wp:inline distT="0" distB="0" distL="114300" distR="114300">
            <wp:extent cx="3501390" cy="1518920"/>
            <wp:effectExtent l="0" t="0" r="381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3501390" cy="1518920"/>
                    </a:xfrm>
                    <a:prstGeom prst="rect">
                      <a:avLst/>
                    </a:prstGeom>
                    <a:noFill/>
                    <a:ln w="9525">
                      <a:noFill/>
                    </a:ln>
                  </pic:spPr>
                </pic:pic>
              </a:graphicData>
            </a:graphic>
          </wp:inline>
        </w:drawing>
      </w:r>
    </w:p>
    <w:p>
      <w:pPr>
        <w:ind w:firstLine="300" w:firstLineChars="0"/>
        <w:jc w:val="left"/>
        <w:rPr>
          <w:rFonts w:hint="eastAsia"/>
          <w:lang w:val="en-US" w:eastAsia="zh-CN"/>
        </w:rPr>
      </w:pPr>
      <w:r>
        <w:rPr>
          <w:rFonts w:hint="eastAsia"/>
          <w:lang w:val="en-US" w:eastAsia="zh-CN"/>
        </w:rPr>
        <w:t>【microcloud-service】修改FeignClientConfig，开启日志输出</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cn.enjoy.feign;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feign.Logger;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feign.auth.BasicAuthRequestInterceptor;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FeignClientConfig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public Logger.Level getFeignLoggerLevel()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return feign.Logger.Level.FULL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访问：localhost/consumer/product/list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2019-02-21 10:34:54.015  INFO 424 --- [p-nio-80-exec-1] o.a.c.c.C.[Tomcat].[localhost].[/]       : Initializing Spring DispatcherServlet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10:34:54.015  INFO 424 --- [p-nio-80-exec-1] o.s.web.servlet.DispatcherServlet        : Initializing 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10:34:54.021  INFO 424 --- [p-nio-80-exec-1] o.s.web.servlet.DispatcherServlet        : Completed initialization in 6 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GET http://MICROCLOUD-PROVIDER-PRODUCT/prodcut/list HTTP/1.1</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Authorization: Basic YWRtaW46ZW5qb3k=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END HTTP (0-byte body)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10:34:54.493  INFO 424 --- [p-nio-80-exec-1] c.n.u.concurrent.ShutdownEnabledTimer    : Shutdown hook installed for: NFLoadBalancer-PingTimer-MICROCLOUD-PROVIDER-PRODUCT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10:34:54.518  INFO 424 --- [p-nio-80-exec-1] c.netflix.loadbalancer.BaseLoadBalancer  : Client: MICROCLOUD-PROVIDER-PRODUCT instantiated a LoadBalancer: DynamicServerListLoadBalancer:{NFLoadBalancer:name=MICROCLOUD-PROVIDER-PRODUCT,current list of Servers=[],Load balancer stats=Zone stats: {},Server stats: []}ServerList:null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10:34:54.524  INFO 424 --- [p-nio-80-exec-1] c.n.l.DynamicServerListLoadBalancer      : Using serverListUpdater PollingServerListUpdater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10:34:54.590  INFO 424 --- [p-nio-80-exec-1] c.n.l.DynamicServerListLoadBalancer      : DynamicServerListLoadBalancer for client MICROCLOUD-PROVIDER-PRODUCT initialized: DynamicServerListLoadBalancer:{NFLoadBalancer:name=MICROCLOUD-PROVIDER-PRODUCT,current list of Servers=[192.168.30.3:8081, 192.168.30.3:8082, 192.168.30.3:8080],Load balancer stats=Zone stats: {defaultzone=[Zone:defaultzone;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Instance count:3;</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Circuit breaker tripped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per server: 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 stats: [[Server:192.168.30.3:8080;</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[Server:192.168.30.3:8081;</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[Server:192.168.30.3:8082;</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]}ServerList:org.springframework.cloud.netflix.ribbon.eureka.DomainExtractingServerList@53c53064</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10:34:55.568 DEBUG 424 --- [p-nio-80-exec-1] cn.enjoy.service.IProductClientService   : [IProductClientService#listProduct] &lt;--- HTTP/1.1 200 (1517ms)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cache-control: no-cache, no-store, max-age=0, must-revalidate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content-type: application/json;charset=UTF-8</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date: Thu, 21 Feb 2019 02:34:55 GMT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expires: 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pragma: no-cache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transfer-encoding: chunked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x-content-type-options: nosniff</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x-frame-options: DENY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x-xss-protection: 1; mode=block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2019-02-21 10:34:55.569 DEBUG 424 --- [p-nio-80-exec-1] cn.enjoy.service.IProductClientService   : [IProductClientService#listProduct] </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productId":1,"productName":"java编程","productDesc":"springcloud"},{"productId":2,"productName":"Springboot","productDesc":"springcloud"},{"productId":3,"productName":"西游记","productDesc":"springcloud"},{"productId":4,"productName":"水浒传","productDesc":"springcloud"},{"productId":5,"productName":"西厢记","productDesc":"springclou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&lt;--- END HTTP (353-byte body)</w:t>
      </w:r>
    </w:p>
    <w:p>
      <w:pPr>
        <w:pBdr>
          <w:top w:val="single" w:color="auto" w:sz="4" w:space="0"/>
          <w:left w:val="single" w:color="auto" w:sz="4" w:space="0"/>
          <w:bottom w:val="single" w:color="auto" w:sz="4" w:space="0"/>
          <w:right w:val="single" w:color="auto" w:sz="4" w:space="0"/>
        </w:pBdr>
        <w:tabs>
          <w:tab w:val="left" w:pos="638"/>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1"/>
        </w:numPr>
        <w:ind w:left="420" w:leftChars="0" w:hanging="420" w:firstLineChars="0"/>
        <w:rPr>
          <w:rFonts w:hint="eastAsia"/>
          <w:lang w:val="en-US" w:eastAsia="zh-CN"/>
        </w:rPr>
      </w:pPr>
      <w:r>
        <w:rPr>
          <w:rFonts w:hint="eastAsia"/>
          <w:lang w:val="en-US" w:eastAsia="zh-CN"/>
        </w:rPr>
        <w:t>当使用 Feign 要通过接口的方法访问 Rest 服务的时候会根据设置的服务类型发出请求，这个请求是发送给 Eureka</w:t>
      </w:r>
    </w:p>
    <w:p>
      <w:pPr>
        <w:numPr>
          <w:ilvl w:val="0"/>
          <w:numId w:val="11"/>
        </w:numPr>
        <w:ind w:left="420" w:leftChars="0" w:hanging="420" w:firstLineChars="0"/>
        <w:rPr>
          <w:rFonts w:hint="eastAsia"/>
          <w:lang w:val="en-US" w:eastAsia="zh-CN"/>
        </w:rPr>
      </w:pPr>
      <w:r>
        <w:rPr>
          <w:rFonts w:hint="eastAsia"/>
          <w:lang w:val="en-US" w:eastAsia="zh-CN"/>
        </w:rPr>
        <w:t>随后由于配置了授权处理，所以继续发送授权信息（“Authorization”）</w:t>
      </w:r>
    </w:p>
    <w:p>
      <w:pPr>
        <w:numPr>
          <w:ilvl w:val="0"/>
          <w:numId w:val="0"/>
        </w:numPr>
        <w:ind w:leftChars="0" w:firstLine="420" w:firstLineChars="0"/>
        <w:rPr>
          <w:rFonts w:hint="eastAsia"/>
          <w:lang w:val="en-US" w:eastAsia="zh-CN"/>
        </w:rPr>
      </w:pPr>
      <w:r>
        <w:rPr>
          <w:rFonts w:hint="eastAsia"/>
          <w:lang w:val="en-US" w:eastAsia="zh-CN"/>
        </w:rPr>
        <w:t>其实在外面使用RestTemplate的时候也是这么做的，可以对应日志的加密内容和直接访问其实是一样的。</w:t>
      </w:r>
    </w:p>
    <w:p>
      <w:pPr>
        <w:numPr>
          <w:ilvl w:val="0"/>
          <w:numId w:val="11"/>
        </w:numPr>
        <w:ind w:left="420" w:leftChars="0" w:hanging="420" w:firstLineChars="0"/>
        <w:rPr>
          <w:rFonts w:hint="eastAsia"/>
          <w:lang w:val="en-US" w:eastAsia="zh-CN"/>
        </w:rPr>
      </w:pPr>
      <w:r>
        <w:rPr>
          <w:rFonts w:hint="eastAsia"/>
          <w:lang w:val="en-US" w:eastAsia="zh-CN"/>
        </w:rPr>
        <w:t>在进行服务调用的时候 Feign 融合了 Ribbon 技术，所以也支持有负载均衡的处理</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Feign = RestTempate + HttpHeader + Ribbon + Eureka 综合体，使用feign大大增加了代码的灵活程度</w:t>
      </w:r>
    </w:p>
    <w:p>
      <w:pPr>
        <w:rPr>
          <w:rFonts w:hint="default"/>
          <w:lang w:val="en-US" w:eastAsia="zh-CN"/>
        </w:rPr>
      </w:pPr>
    </w:p>
    <w:p>
      <w:pPr>
        <w:pStyle w:val="4"/>
        <w:bidi w:val="0"/>
        <w:rPr>
          <w:rFonts w:hint="default"/>
          <w:lang w:val="en-US" w:eastAsia="zh-CN"/>
        </w:rPr>
      </w:pPr>
      <w:r>
        <w:rPr>
          <w:rFonts w:hint="eastAsia"/>
          <w:lang w:val="en-US" w:eastAsia="zh-CN"/>
        </w:rPr>
        <w:t>原理解析</w:t>
      </w:r>
    </w:p>
    <w:p>
      <w:pPr>
        <w:rPr>
          <w:rFonts w:hint="default"/>
          <w:lang w:val="en-US" w:eastAsia="zh-CN"/>
        </w:rPr>
      </w:pPr>
      <w:r>
        <w:rPr>
          <w:rFonts w:hint="default"/>
          <w:lang w:val="en-US" w:eastAsia="zh-CN"/>
        </w:rPr>
        <w:t>在@EnableFeignClients标签中，import了一个FeignClientsRegistrar类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@Target(ElementType.TYPE)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@Documented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@Import(FeignClientsRegistrar.class)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EnableFeignClients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value()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basePackages()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basePackageClasses() default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defaultConfiguration()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clients()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org.springframework.cloud.openfeign.FeignClientsRegistrar#registerBeanDefinitions</w:t>
      </w:r>
      <w:r>
        <w:rPr>
          <w:rFonts w:hint="eastAsia"/>
          <w:lang w:val="en-US" w:eastAsia="zh-CN"/>
        </w:rPr>
        <w:t xml:space="preserve"> 方法不多说，它会再AbstractApplicationContext#refresh()，这个不熟悉的同学好好去看下spring的源代码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//从EnableFeignClients的属性值来构建Feign的Configuration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registerDefaultConfiguration(metadata, registry);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//扫描package,注册被@FeignClient修饰的接口类Bean的信息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registerFeignClients(metadata,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5"/>
        <w:bidi w:val="0"/>
        <w:rPr>
          <w:rFonts w:hint="default"/>
          <w:lang w:val="en-US" w:eastAsia="zh-CN"/>
        </w:rPr>
      </w:pPr>
      <w:r>
        <w:rPr>
          <w:rFonts w:hint="eastAsia"/>
          <w:lang w:val="en-US" w:eastAsia="zh-CN"/>
        </w:rPr>
        <w:t>准备工作</w:t>
      </w:r>
    </w:p>
    <w:p>
      <w:pPr>
        <w:pStyle w:val="19"/>
        <w:bidi w:val="0"/>
        <w:rPr>
          <w:rFonts w:hint="default"/>
          <w:lang w:val="en-US" w:eastAsia="zh-CN"/>
        </w:rPr>
      </w:pPr>
      <w:r>
        <w:rPr>
          <w:rFonts w:hint="eastAsia"/>
          <w:lang w:val="en-US" w:eastAsia="zh-CN"/>
        </w:rPr>
        <w:t>方法registerDefaultConfiguration</w:t>
      </w:r>
    </w:p>
    <w:p>
      <w:pPr>
        <w:rPr>
          <w:rFonts w:hint="eastAsia"/>
          <w:lang w:val="en-US" w:eastAsia="zh-CN"/>
        </w:rPr>
      </w:pPr>
      <w:r>
        <w:rPr>
          <w:rFonts w:hint="eastAsia"/>
          <w:lang w:val="en-US" w:eastAsia="zh-CN"/>
        </w:rPr>
        <w:t>org.springframework.cloud.openfeign.FeignClientsRegistrar#registerDefaultConfiguration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registerDefaultConfiguration(AnnotationMetadata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//获取到metadata中关于EnableFeignClients的属性值键值对。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 Object&gt; defaultAttrs =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.getAnnotationAttributes(EnableFeignClients.class.getName(),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//如果配置了defaultConfiguration 进行配置,如果没有使用默认的configuration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(defaultAttrs != null &amp;&amp; defaultAttrs.containsKey("defaultConfiguration"))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(metadata.hasEnclosingClass())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metadata.getEnclosingClassName();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//进行注册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defaultAttrs.get("defaultConfiguration"));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org.springframework.cloud.openfeign.FeignClientsRegistrar#registerClientConfiguration</w:t>
      </w:r>
    </w:p>
    <w:p>
      <w:pPr>
        <w:rPr>
          <w:rFonts w:hint="eastAsia"/>
          <w:lang w:val="en-US" w:eastAsia="zh-CN"/>
        </w:rPr>
      </w:pPr>
      <w:r>
        <w:rPr>
          <w:rFonts w:hint="eastAsia"/>
          <w:lang w:val="en-US" w:eastAsia="zh-CN"/>
        </w:rPr>
        <w:t>接下来进行注册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registerClientConfiguration(BeanDefinitionRegistry registry, Object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Object configuration)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//使用</w:t>
      </w:r>
      <w:r>
        <w:rPr>
          <w:rFonts w:hint="default"/>
          <w:color w:val="0000FF"/>
          <w:lang w:val="en-US" w:eastAsia="zh-CN"/>
        </w:rPr>
        <w:t xml:space="preserve">BeanDefinitionBuilder </w:t>
      </w:r>
      <w:r>
        <w:rPr>
          <w:rFonts w:hint="eastAsia"/>
          <w:color w:val="0000FF"/>
          <w:lang w:val="en-US" w:eastAsia="zh-CN"/>
        </w:rPr>
        <w:t>来生成</w:t>
      </w:r>
      <w:r>
        <w:rPr>
          <w:rFonts w:hint="default"/>
          <w:color w:val="0000FF"/>
          <w:lang w:val="en-US" w:eastAsia="zh-CN"/>
        </w:rPr>
        <w:t>BeanDefinition</w:t>
      </w:r>
      <w:r>
        <w:rPr>
          <w:rFonts w:hint="eastAsia"/>
          <w:color w:val="0000FF"/>
          <w:lang w:val="en-US" w:eastAsia="zh-CN"/>
        </w:rPr>
        <w:t>,并把它进行注册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.genericBeanDefinition(FeignClientSpecification.class);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registry.registerBeanDefinition(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name + "." + FeignClientSpecification.class.getSimpleName(),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builder.getBeanDefinition());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default"/>
          <w:lang w:val="en-US" w:eastAsia="zh-CN"/>
        </w:rPr>
        <w:t xml:space="preserve">BeanDefinitionRegistry </w:t>
      </w:r>
      <w:r>
        <w:rPr>
          <w:rFonts w:hint="eastAsia"/>
          <w:lang w:val="en-US" w:eastAsia="zh-CN"/>
        </w:rPr>
        <w:t>是pring框架用于动态注册</w:t>
      </w:r>
      <w:r>
        <w:rPr>
          <w:rFonts w:hint="default"/>
          <w:lang w:val="en-US" w:eastAsia="zh-CN"/>
        </w:rPr>
        <w:t>BeanDefinition</w:t>
      </w:r>
      <w:r>
        <w:rPr>
          <w:rFonts w:hint="eastAsia"/>
          <w:lang w:val="en-US" w:eastAsia="zh-CN"/>
        </w:rPr>
        <w:t>信息的接口，调用</w:t>
      </w:r>
      <w:r>
        <w:rPr>
          <w:rFonts w:hint="default"/>
          <w:lang w:val="en-US" w:eastAsia="zh-CN"/>
        </w:rPr>
        <w:t>registerBeanDefinition</w:t>
      </w:r>
      <w:r>
        <w:rPr>
          <w:rFonts w:hint="eastAsia"/>
          <w:lang w:val="en-US" w:eastAsia="zh-CN"/>
        </w:rPr>
        <w:t>方法可以将</w:t>
      </w:r>
      <w:r>
        <w:rPr>
          <w:rFonts w:hint="default"/>
          <w:lang w:val="en-US" w:eastAsia="zh-CN"/>
        </w:rPr>
        <w:t>BeanDefinition</w:t>
      </w:r>
      <w:r>
        <w:rPr>
          <w:rFonts w:hint="eastAsia"/>
          <w:lang w:val="en-US" w:eastAsia="zh-CN"/>
        </w:rPr>
        <w:t>注册到Spring容器中，其中name属性就是注册的</w:t>
      </w:r>
      <w:r>
        <w:rPr>
          <w:rFonts w:hint="default"/>
          <w:lang w:val="en-US" w:eastAsia="zh-CN"/>
        </w:rPr>
        <w:t>BeanDefinition</w:t>
      </w:r>
      <w:r>
        <w:rPr>
          <w:rFonts w:hint="eastAsia"/>
          <w:lang w:val="en-US" w:eastAsia="zh-CN"/>
        </w:rPr>
        <w:t>的名称</w:t>
      </w:r>
    </w:p>
    <w:p>
      <w:pPr>
        <w:rPr>
          <w:rFonts w:hint="eastAsia"/>
          <w:lang w:val="en-US" w:eastAsia="zh-CN"/>
        </w:rPr>
      </w:pPr>
    </w:p>
    <w:p>
      <w:pPr>
        <w:rPr>
          <w:rFonts w:hint="eastAsia"/>
          <w:lang w:val="en-US" w:eastAsia="zh-CN"/>
        </w:rPr>
      </w:pPr>
      <w:r>
        <w:rPr>
          <w:rFonts w:hint="eastAsia"/>
          <w:lang w:val="en-US" w:eastAsia="zh-CN"/>
        </w:rPr>
        <w:t>在这里它注册了一个</w:t>
      </w:r>
      <w:r>
        <w:rPr>
          <w:rFonts w:hint="default"/>
          <w:lang w:val="en-US" w:eastAsia="zh-CN"/>
        </w:rPr>
        <w:t>FeignClientSpecification</w:t>
      </w:r>
      <w:r>
        <w:rPr>
          <w:rFonts w:hint="eastAsia"/>
          <w:lang w:val="en-US" w:eastAsia="zh-CN"/>
        </w:rPr>
        <w:t>的对象</w:t>
      </w:r>
    </w:p>
    <w:p>
      <w:pPr>
        <w:rPr>
          <w:rFonts w:hint="eastAsia"/>
          <w:lang w:val="en-US" w:eastAsia="zh-CN"/>
        </w:rPr>
      </w:pPr>
    </w:p>
    <w:p>
      <w:pPr>
        <w:rPr>
          <w:rFonts w:hint="eastAsia"/>
          <w:lang w:val="en-US" w:eastAsia="zh-CN"/>
        </w:rPr>
      </w:pPr>
      <w:r>
        <w:rPr>
          <w:rFonts w:hint="default"/>
          <w:lang w:val="en-US" w:eastAsia="zh-CN"/>
        </w:rPr>
        <w:t>FeignClientSpecification</w:t>
      </w:r>
      <w:r>
        <w:rPr>
          <w:rFonts w:hint="eastAsia"/>
          <w:lang w:val="en-US" w:eastAsia="zh-CN"/>
        </w:rPr>
        <w:t>实现了NamedContextFactory.Specification接口，它是Feign实例化的重要一环，在上面的方法中，它持有自定义配置的组件实例，Springcloud使用NamedContextFactory创建一些列的运行上下文（ApplicationContext）来让对应的Specification在这些上下文中创建实例对象</w:t>
      </w:r>
    </w:p>
    <w:p>
      <w:pPr>
        <w:rPr>
          <w:rFonts w:hint="eastAsia"/>
          <w:lang w:val="en-US" w:eastAsia="zh-CN"/>
        </w:rPr>
      </w:pPr>
    </w:p>
    <w:p>
      <w:pPr>
        <w:rPr>
          <w:rFonts w:hint="eastAsia"/>
          <w:lang w:val="en-US" w:eastAsia="zh-CN"/>
        </w:rPr>
      </w:pPr>
      <w:r>
        <w:rPr>
          <w:rFonts w:hint="eastAsia"/>
          <w:lang w:val="en-US" w:eastAsia="zh-CN"/>
        </w:rPr>
        <w:t>NamedContextFactory有3个功能</w:t>
      </w:r>
    </w:p>
    <w:p>
      <w:pPr>
        <w:numPr>
          <w:ilvl w:val="0"/>
          <w:numId w:val="12"/>
        </w:numPr>
        <w:rPr>
          <w:rFonts w:hint="eastAsia"/>
          <w:lang w:val="en-US" w:eastAsia="zh-CN"/>
        </w:rPr>
      </w:pPr>
      <w:r>
        <w:rPr>
          <w:rFonts w:hint="eastAsia"/>
          <w:lang w:val="en-US" w:eastAsia="zh-CN"/>
        </w:rPr>
        <w:t>创建AnnotationConfigApplicationContext上下文</w:t>
      </w:r>
    </w:p>
    <w:p>
      <w:pPr>
        <w:numPr>
          <w:ilvl w:val="0"/>
          <w:numId w:val="12"/>
        </w:numPr>
        <w:rPr>
          <w:rFonts w:hint="default"/>
          <w:lang w:val="en-US" w:eastAsia="zh-CN"/>
        </w:rPr>
      </w:pPr>
      <w:r>
        <w:rPr>
          <w:rFonts w:hint="eastAsia"/>
          <w:lang w:val="en-US" w:eastAsia="zh-CN"/>
        </w:rPr>
        <w:t>在上下文中创建并获取bean实例</w:t>
      </w:r>
    </w:p>
    <w:p>
      <w:pPr>
        <w:numPr>
          <w:ilvl w:val="0"/>
          <w:numId w:val="12"/>
        </w:numPr>
        <w:rPr>
          <w:rFonts w:hint="default"/>
          <w:lang w:val="en-US" w:eastAsia="zh-CN"/>
        </w:rPr>
      </w:pPr>
      <w:r>
        <w:rPr>
          <w:rFonts w:hint="eastAsia"/>
          <w:lang w:val="en-US" w:eastAsia="zh-CN"/>
        </w:rPr>
        <w:t>当上下文销毁时清除其中的feign实例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NamedContextFactory有个非常重要的子类FeignContext，用于存储各种OpenFeign的组件实例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FeignContext是哪里构建的呢？</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1610" cy="1229995"/>
            <wp:effectExtent l="0" t="0" r="1524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36"/>
                    <a:stretch>
                      <a:fillRect/>
                    </a:stretch>
                  </pic:blipFill>
                  <pic:spPr>
                    <a:xfrm>
                      <a:off x="0" y="0"/>
                      <a:ext cx="5261610" cy="1229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org.springframework.cloud.openfeign.FeignAutoConfiguration#feignContext</w:t>
      </w:r>
    </w:p>
    <w:p>
      <w:pPr>
        <w:widowControl w:val="0"/>
        <w:numPr>
          <w:ilvl w:val="0"/>
          <w:numId w:val="0"/>
        </w:numPr>
        <w:jc w:val="both"/>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@Autowired(required = 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private List&lt;FeignClientSpecification&gt; configurations = new ArrayList&lt;&gt;();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@Bean</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public FeignContext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new FeignContext();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context.</w:t>
      </w:r>
      <w:r>
        <w:rPr>
          <w:rFonts w:hint="default"/>
          <w:color w:val="0000FF"/>
          <w:lang w:val="en-US" w:eastAsia="zh-CN"/>
        </w:rPr>
        <w:t>setConfigurations</w:t>
      </w:r>
      <w:r>
        <w:rPr>
          <w:rFonts w:hint="default"/>
          <w:lang w:val="en-US" w:eastAsia="zh-CN"/>
        </w:rPr>
        <w:t>(this.configurations);</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public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color w:val="0000FF"/>
          <w:lang w:val="en-US" w:eastAsia="zh-CN"/>
        </w:rPr>
      </w:pPr>
      <w:r>
        <w:rPr>
          <w:rFonts w:hint="eastAsia"/>
          <w:color w:val="0000FF"/>
          <w:lang w:val="en-US" w:eastAsia="zh-CN"/>
        </w:rPr>
        <w:t xml:space="preserve"> //将默认的</w:t>
      </w:r>
      <w:r>
        <w:rPr>
          <w:rFonts w:hint="default"/>
          <w:color w:val="0000FF"/>
          <w:lang w:val="en-US" w:eastAsia="zh-CN"/>
        </w:rPr>
        <w:t>FeignClientsConfiguration</w:t>
      </w:r>
      <w:r>
        <w:rPr>
          <w:rFonts w:hint="eastAsia"/>
          <w:color w:val="0000FF"/>
          <w:lang w:val="en-US" w:eastAsia="zh-CN"/>
        </w:rPr>
        <w:t>作为参数传递给构造函数</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super(FeignClientsConfiguration.class, "feign", "feign.client.name");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创建的时候会将之前</w:t>
      </w:r>
      <w:r>
        <w:rPr>
          <w:rFonts w:hint="default"/>
          <w:lang w:val="en-US" w:eastAsia="zh-CN"/>
        </w:rPr>
        <w:t>FeignClientSpecification</w:t>
      </w:r>
      <w:r>
        <w:rPr>
          <w:rFonts w:hint="eastAsia"/>
          <w:lang w:val="en-US" w:eastAsia="zh-CN"/>
        </w:rPr>
        <w:t>通过setConfigurations设置给context上下文</w:t>
      </w:r>
    </w:p>
    <w:p>
      <w:pPr>
        <w:rPr>
          <w:rFonts w:hint="eastAsia"/>
          <w:lang w:val="en-US" w:eastAsia="zh-CN"/>
        </w:rPr>
      </w:pPr>
    </w:p>
    <w:p>
      <w:pPr>
        <w:rPr>
          <w:rFonts w:hint="eastAsia"/>
          <w:lang w:val="en-US" w:eastAsia="zh-CN"/>
        </w:rPr>
      </w:pPr>
      <w:r>
        <w:rPr>
          <w:rFonts w:hint="eastAsia"/>
          <w:lang w:val="en-US" w:eastAsia="zh-CN"/>
        </w:rPr>
        <w:t>org.springframework.cloud.context.named.NamedContextFactory#createContext</w:t>
      </w:r>
    </w:p>
    <w:p>
      <w:pPr>
        <w:rPr>
          <w:rFonts w:hint="eastAsia"/>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的父类NamedContextFactory的createContext方法会将创建AnnotationConfigApplicationContext实例，这实例将作为当前上下文的子上下文，用于关联feign组件的不同实例</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AnnotationConfigApplicationContext createContext(String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new AnnotationConfigApplicationContext();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//获取name所对应的configuration,如果有就注册到子context中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(this.configurations.containsKey(name))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this.configurations.get(name)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//注册default的Configuration,也就是 FeignClientsRegistrar类中registerDefaultConfiguration方法中注册的Configuration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(Map.Entry&lt;String, C&gt; entry : this.configurations.entrySet())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(entry.getKey().startsWith("default."))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entry.getValue().getConfiguration())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//注册PropertyPlaceholderAutoConfiguration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context.register(PropertyPlaceholderAutoConfiguration.class,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this.defaultConfigType);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//设置Environment的propertySources属性源</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context.getEnvironment().getPropertySources().addFirst(new MapPropertySource(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this.propertySourceName,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Collections.&lt;String, Object&gt; singletonMap(this.propertyName,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(this.parent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Uses Environment from parent as well as beans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context.setParent(this.parent);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context.setDisplayName(generateDisplayName(name));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由于NamedContextFactory实现了 DisposableBean，所以当实例消亡的时候会调用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destroy()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Collection&lt;AnnotationConfigApplicationContext&gt; values = this.contexts.values();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(AnnotationConfigApplicationContext context : values)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context.close();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this.contexts.clear();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总结一下：</w:t>
      </w:r>
    </w:p>
    <w:p>
      <w:pPr>
        <w:rPr>
          <w:rFonts w:hint="default"/>
          <w:lang w:val="en-US" w:eastAsia="zh-CN"/>
        </w:rPr>
      </w:pPr>
      <w:r>
        <w:rPr>
          <w:rFonts w:hint="default"/>
          <w:lang w:val="en-US" w:eastAsia="zh-CN"/>
        </w:rPr>
        <w:t>NamedContextFactory会创建出AnnotationConfigApplicationContext实例,并以name作为唯一标识,然后每个AnnotationConfigApplicationContext实例都会注册部分配置类,从面可以给出一系列的基于配置类生成的组件实例,这样就可以基于name来管理一系列的组件实例,为不同的 FeignClient准备不同配置组件实例</w:t>
      </w:r>
    </w:p>
    <w:p>
      <w:pPr>
        <w:rPr>
          <w:rFonts w:hint="eastAsia"/>
          <w:lang w:val="en-US" w:eastAsia="zh-CN"/>
        </w:rPr>
      </w:pPr>
    </w:p>
    <w:p>
      <w:pPr>
        <w:pStyle w:val="19"/>
        <w:bidi w:val="0"/>
        <w:rPr>
          <w:rFonts w:hint="default"/>
          <w:lang w:val="en-US" w:eastAsia="zh-CN"/>
        </w:rPr>
      </w:pPr>
      <w:r>
        <w:rPr>
          <w:rFonts w:hint="eastAsia"/>
          <w:lang w:val="en-US" w:eastAsia="zh-CN"/>
        </w:rPr>
        <w:t>方法registerFeignClients</w:t>
      </w:r>
    </w:p>
    <w:p>
      <w:pPr>
        <w:rPr>
          <w:rFonts w:hint="default"/>
          <w:lang w:val="en-US" w:eastAsia="zh-CN"/>
        </w:rPr>
      </w:pPr>
      <w:r>
        <w:rPr>
          <w:rFonts w:hint="default"/>
          <w:lang w:val="en-US" w:eastAsia="zh-CN"/>
        </w:rPr>
        <w:t>FeignClientsRegistrar</w:t>
      </w:r>
      <w:r>
        <w:rPr>
          <w:rFonts w:hint="eastAsia"/>
          <w:lang w:val="en-US" w:eastAsia="zh-CN"/>
        </w:rPr>
        <w:t>做的第二件事就是扫描指定包下的类文件，注册@FeignClient修饰的接口类信息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registerFeignClients(AnnotationMetadata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//生成自定义的</w:t>
      </w:r>
      <w:r>
        <w:rPr>
          <w:rFonts w:hint="default"/>
          <w:color w:val="0000FF"/>
          <w:lang w:val="en-US" w:eastAsia="zh-CN"/>
        </w:rPr>
        <w:t>ClassPathScanningCandidateComponentProvider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ClassPathScanningCandidateComponentProvider scanner = getScanner();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scanner.setResourceLoader(this.resourceLoader);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Set&lt;String&gt; basePackages;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//获取EnableFeignClients所有属性的键值对</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attrs =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.getAnnotationAttributes(EnableFeignClients.class.getName());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//依照</w:t>
      </w:r>
      <w:r>
        <w:rPr>
          <w:rFonts w:hint="default"/>
          <w:color w:val="0000FF"/>
          <w:lang w:val="en-US" w:eastAsia="zh-CN"/>
        </w:rPr>
        <w:t xml:space="preserve">AnnotationTypeFilter </w:t>
      </w:r>
      <w:r>
        <w:rPr>
          <w:rFonts w:hint="eastAsia"/>
          <w:color w:val="0000FF"/>
          <w:lang w:val="en-US" w:eastAsia="zh-CN"/>
        </w:rPr>
        <w:t>来进行过滤，只会扫描出EnableFeignClients修饰的类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AnnotationTypeFilter annotationTypeFilter = new 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final Class&lt;?&gt;[] clients = attrs == null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(Class&lt;?&gt;[]) attrs.get("clients");</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//如果没有配置</w:t>
      </w:r>
      <w:r>
        <w:rPr>
          <w:rFonts w:hint="default"/>
          <w:b w:val="0"/>
          <w:bCs w:val="0"/>
          <w:color w:val="0000FF"/>
          <w:lang w:val="en-US" w:eastAsia="zh-CN"/>
        </w:rPr>
        <w:t>clients</w:t>
      </w:r>
      <w:r>
        <w:rPr>
          <w:rFonts w:hint="eastAsia"/>
          <w:b w:val="0"/>
          <w:bCs w:val="0"/>
          <w:color w:val="0000FF"/>
          <w:lang w:val="en-US" w:eastAsia="zh-CN"/>
        </w:rPr>
        <w:t>属性，那么就要扫描</w:t>
      </w:r>
      <w:r>
        <w:rPr>
          <w:rFonts w:hint="default"/>
          <w:b w:val="0"/>
          <w:bCs w:val="0"/>
          <w:color w:val="0000FF"/>
          <w:lang w:val="en-US" w:eastAsia="zh-CN"/>
        </w:rPr>
        <w:t xml:space="preserve">basePackages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(clients == null || clients.length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scanner.addIncludeFilter(annotationTypeFilter);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getBasePackages(metadata);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final Set&lt;String&gt; clientClasses = new HashSet&lt;&gt;();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new HashSet&lt;&gt;();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//遍历上诉过程中获取</w:t>
      </w:r>
      <w:r>
        <w:rPr>
          <w:rFonts w:hint="default"/>
          <w:color w:val="0000FF"/>
          <w:lang w:val="en-US" w:eastAsia="zh-CN"/>
        </w:rPr>
        <w:t xml:space="preserve">basePackages </w:t>
      </w:r>
      <w:r>
        <w:rPr>
          <w:rFonts w:hint="eastAsia"/>
          <w:color w:val="0000FF"/>
          <w:lang w:val="en-US" w:eastAsia="zh-CN"/>
        </w:rPr>
        <w:t>的列表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(String basePackage : basePackages)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//获取</w:t>
      </w:r>
      <w:r>
        <w:rPr>
          <w:rFonts w:hint="default"/>
          <w:color w:val="0000FF"/>
          <w:lang w:val="en-US" w:eastAsia="zh-CN"/>
        </w:rPr>
        <w:t>basePackage</w:t>
      </w:r>
      <w:r>
        <w:rPr>
          <w:rFonts w:hint="eastAsia"/>
          <w:color w:val="0000FF"/>
          <w:lang w:val="en-US" w:eastAsia="zh-CN"/>
        </w:rPr>
        <w:t>中所有的</w:t>
      </w:r>
      <w:r>
        <w:rPr>
          <w:rFonts w:hint="default"/>
          <w:color w:val="0000FF"/>
          <w:lang w:val="en-US" w:eastAsia="zh-CN"/>
        </w:rPr>
        <w: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Set&lt;BeanDefinition&gt; candidateComponents = 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.findCandidateComponents(basePackage);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(BeanDefinition candidateComponent : candidateComponents)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(candidateComponent instanceof AnnotatedBeanDefinition)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verify annotated class is an 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AnnotatedBeanDefinition beanDefinition = (AnnotatedBeanDefinition) candidateComponent;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AnnotationMetadata annotationMetadata = beanDefinition.getMetadata();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Assert.isTrue(annotationMetadata.isInterface(),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 can only be specified on an interface");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//从这些</w:t>
      </w:r>
      <w:r>
        <w:rPr>
          <w:rFonts w:hint="default"/>
          <w:color w:val="0000FF"/>
          <w:lang w:val="en-US" w:eastAsia="zh-CN"/>
        </w:rPr>
        <w:t>BeanDefinition</w:t>
      </w:r>
      <w:r>
        <w:rPr>
          <w:rFonts w:hint="eastAsia"/>
          <w:color w:val="0000FF"/>
          <w:lang w:val="en-US" w:eastAsia="zh-CN"/>
        </w:rPr>
        <w:t>中获取</w:t>
      </w:r>
      <w:r>
        <w:rPr>
          <w:rFonts w:hint="default"/>
          <w:color w:val="0000FF"/>
          <w:lang w:val="en-US" w:eastAsia="zh-CN"/>
        </w:rPr>
        <w:t>FeignClient</w:t>
      </w:r>
      <w:r>
        <w:rPr>
          <w:rFonts w:hint="eastAsia"/>
          <w:color w:val="0000FF"/>
          <w:lang w:val="en-US" w:eastAsia="zh-CN"/>
        </w:rPr>
        <w:t>的属性值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Map&lt;String, Object&gt; attributes = annotationMetadata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FeignClient.class.getCanonicalName());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 = getClientName(attributes);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//对单独的某个</w:t>
      </w:r>
      <w:r>
        <w:rPr>
          <w:rFonts w:hint="default"/>
          <w:color w:val="0000FF"/>
          <w:lang w:val="en-US" w:eastAsia="zh-CN"/>
        </w:rPr>
        <w:t>FeignClient</w:t>
      </w:r>
      <w:r>
        <w:rPr>
          <w:rFonts w:hint="eastAsia"/>
          <w:color w:val="0000FF"/>
          <w:lang w:val="en-US" w:eastAsia="zh-CN"/>
        </w:rPr>
        <w:t>的</w:t>
      </w:r>
      <w:r>
        <w:rPr>
          <w:rFonts w:hint="default"/>
          <w:color w:val="0000FF"/>
          <w:lang w:val="en-US" w:eastAsia="zh-CN"/>
        </w:rPr>
        <w:t>configuration</w:t>
      </w:r>
      <w:r>
        <w:rPr>
          <w:rFonts w:hint="eastAsia"/>
          <w:color w:val="0000FF"/>
          <w:lang w:val="en-US" w:eastAsia="zh-CN"/>
        </w:rPr>
        <w:t>进行配置</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attributes.get("configuration"));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registerFeignClient(registry, annotationMetadata, 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void registerFeignClient(BeanDefinitionRegistry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AnnotationMetadata annotationMetadata, Map&lt;String, Object&gt; attributes)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className = annotationMetadata.getClassName();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BeanDefinitionBuilder definition = BeanDefinitionBuilder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.genericBeanDefinition(FeignClientFactoryBean.class);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validate(attributes);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definition.addPropertyValue("url", getUrl(attributes));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definition.addPropertyValue("path", getPath(attributes));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 = getName(attributes);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definition.addPropertyValue("type",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definition.addPropertyValue("decode404", attributes.get("decode404"));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 attributes.get("fallback"));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definition.addPropertyValue("fallbackFactory", attributes.get("fallbackFactory"));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definition.setAutowireMode(AbstractBeanDefinition.AUTOWIRE_BY_TYPE);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alias = name + "FeignClient";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AbstractBeanDefinition beanDefinition = definition.getBeanDefinition();</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primary = (Boolean)attributes.get("primary"); // has a default, won't be null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beanDefinition.setPrimary(primary);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qualifier = getQualifier(attributes);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(StringUtils.hasText(qualifier))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alias = qualifier;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BeanDefinitionHolder holder = new BeanDefinitionHolder(beanDefinition,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String[] { alias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BeanDefinitionReaderUtils.registerBeanDefinition(holder,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总结</w:t>
      </w:r>
      <w:r>
        <w:rPr>
          <w:rFonts w:hint="default"/>
          <w:lang w:val="en-US" w:eastAsia="zh-CN"/>
        </w:rPr>
        <w:t>FeignClientsRegistrar</w:t>
      </w:r>
      <w:r>
        <w:rPr>
          <w:rFonts w:hint="eastAsia"/>
          <w:lang w:val="en-US" w:eastAsia="zh-CN"/>
        </w:rPr>
        <w:t>方法会依据@EnableFeignClients的属性获取要扫描的包路径信息，然后获取这些包下被@FeignClient注解修饰的接口的</w:t>
      </w:r>
      <w:r>
        <w:rPr>
          <w:rFonts w:hint="default"/>
          <w:lang w:val="en-US" w:eastAsia="zh-CN"/>
        </w:rPr>
        <w:t>BeanDefinition</w:t>
      </w:r>
    </w:p>
    <w:p>
      <w:pPr>
        <w:rPr>
          <w:rFonts w:hint="default"/>
          <w:lang w:val="en-US" w:eastAsia="zh-CN"/>
        </w:rPr>
      </w:pPr>
    </w:p>
    <w:p>
      <w:pPr>
        <w:rPr>
          <w:rFonts w:hint="eastAsia"/>
          <w:lang w:val="en-US" w:eastAsia="zh-CN"/>
        </w:rPr>
      </w:pPr>
      <w:r>
        <w:rPr>
          <w:rFonts w:hint="eastAsia"/>
          <w:lang w:val="en-US" w:eastAsia="zh-CN"/>
        </w:rPr>
        <w:t>FeignClientFactoryBean 是工厂类，Spring容器通过调用它的getObject方法来获取对应的bean实例，被@FeignClient修饰的接口都是通过FeignClientFactoryBean 的getObject方法来进行实例化的。</w:t>
      </w:r>
    </w:p>
    <w:p>
      <w:pPr>
        <w:rPr>
          <w:rFonts w:hint="default"/>
          <w:lang w:val="en-US" w:eastAsia="zh-CN"/>
        </w:rPr>
      </w:pPr>
    </w:p>
    <w:p>
      <w:pPr>
        <w:rPr>
          <w:rFonts w:hint="default"/>
          <w:lang w:val="en-US" w:eastAsia="zh-CN"/>
        </w:rPr>
      </w:pPr>
      <w:r>
        <w:rPr>
          <w:rFonts w:hint="default"/>
          <w:lang w:val="en-US" w:eastAsia="zh-CN"/>
        </w:rPr>
        <w:t>org.springframework.cloud.openfeign.FeignClientFactoryBean#getObject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Object getObject() throws Exception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applicationContext.getBean(FeignContext.class);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Feign.Builder builder = feign(context);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(StringUtils.hasText(this.url) &amp;&amp; !this.url.startsWith("http"))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this.url = "http://" + this.url;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url = this.url + cleanPath();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color w:val="0000FF"/>
          <w:lang w:val="en-US" w:eastAsia="zh-CN"/>
        </w:rPr>
        <w:t>//调用FeignContext的getInstance方法获取Client对象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Client client = </w:t>
      </w:r>
      <w:r>
        <w:rPr>
          <w:rFonts w:hint="default"/>
          <w:color w:val="0000FF"/>
          <w:lang w:val="en-US" w:eastAsia="zh-CN"/>
        </w:rPr>
        <w:t>getOptional</w:t>
      </w:r>
      <w:r>
        <w:rPr>
          <w:rFonts w:hint="default"/>
          <w:lang w:val="en-US" w:eastAsia="zh-CN"/>
        </w:rPr>
        <w:t>(context, 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(client instanceof LoadBalancerFeignClient)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client = ((LoadBalancerFeignClient)client).getDelegate();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builder.client(client);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Targeter targeter = get(context, Targeter.class);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targeter.target(this, builder, context, new HardCodedTarget&lt;&gt;(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this.type, this.name, 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&lt;T&gt; T getInstance(String name, Class&lt;T&gt; 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getContext(name);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(BeanFactoryUtils.beanNamesForTypeIncludingAncestors(context,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type).length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//从对应的context获取bean实例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context.getBean(type);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r>
        <w:rPr>
          <w:rFonts w:hint="default"/>
          <w:lang w:val="en-US" w:eastAsia="zh-CN"/>
        </w:rPr>
        <w:t xml:space="preserve">Targeter </w:t>
      </w:r>
      <w:r>
        <w:rPr>
          <w:rFonts w:hint="eastAsia"/>
          <w:lang w:val="en-US" w:eastAsia="zh-CN"/>
        </w:rPr>
        <w:t>是一个接口，它的target方法会生成对应实例对象，它有两个实现类，分表为DefaultTargeter和Hystrix</w:t>
      </w:r>
      <w:r>
        <w:rPr>
          <w:rFonts w:hint="default"/>
          <w:lang w:val="en-US" w:eastAsia="zh-CN"/>
        </w:rPr>
        <w:t xml:space="preserve">Targeter </w:t>
      </w:r>
      <w:r>
        <w:rPr>
          <w:rFonts w:hint="eastAsia"/>
          <w:lang w:val="en-US" w:eastAsia="zh-CN"/>
        </w:rPr>
        <w:t>,fegign使用Hystrix</w:t>
      </w:r>
      <w:r>
        <w:rPr>
          <w:rFonts w:hint="default"/>
          <w:lang w:val="en-US" w:eastAsia="zh-CN"/>
        </w:rPr>
        <w:t xml:space="preserve">Targeter </w:t>
      </w:r>
      <w:r>
        <w:rPr>
          <w:rFonts w:hint="eastAsia"/>
          <w:lang w:val="en-US" w:eastAsia="zh-CN"/>
        </w:rPr>
        <w:t>这一层抽象来封装关于Hystrix的实现，DefaultTargeter的实现如下所示，只是调用了Feign.Builder的target方法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class DefaultTargeter implements Targeter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target(FeignClientFactoryBean factory, Feign.Builder feign, FeignContext context,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Target.HardCodedTarget&lt;T&gt; target)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feign.target(target);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Feign.Builder</w:t>
      </w:r>
      <w:r>
        <w:rPr>
          <w:rFonts w:hint="eastAsia"/>
          <w:lang w:val="en-US" w:eastAsia="zh-CN"/>
        </w:rPr>
        <w:t>负责生成被@FeignClient修饰的FeignClient接口类实例，它通过JAVA反射机制构建</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&lt;T&gt; T target(Target&lt;T&gt; target)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build().newInstance(target);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Feign build()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SynchronousMethodHandler.Factory synchronousMethodHandlerFactory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SynchronousMethodHandler.Factory(client, retryer, requestInterceptors, logger,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logLevel, 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ParseHandlersByName handlersByName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ParseHandlersByName(contract, options, encoder, decoder,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errorDecoder, synchronousMethodHandlerFactory);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w:t>
      </w:r>
      <w:r>
        <w:rPr>
          <w:rFonts w:hint="eastAsia"/>
          <w:color w:val="0000FF"/>
          <w:lang w:val="en-US" w:eastAsia="zh-CN"/>
        </w:rPr>
        <w:t>ReflectiveFeign</w:t>
      </w:r>
      <w:r>
        <w:rPr>
          <w:rFonts w:hint="eastAsia"/>
          <w:lang w:val="en-US" w:eastAsia="zh-CN"/>
        </w:rPr>
        <w:t>(handlersByName, invocationHandlerFactory);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feign.ReflectiveFeign#newInstance</w:t>
      </w:r>
    </w:p>
    <w:p>
      <w:pPr>
        <w:rPr>
          <w:rFonts w:hint="eastAsia"/>
          <w:lang w:val="en-US" w:eastAsia="zh-CN"/>
        </w:rPr>
      </w:pPr>
      <w:r>
        <w:rPr>
          <w:rFonts w:hint="eastAsia"/>
          <w:lang w:val="en-US" w:eastAsia="zh-CN"/>
        </w:rPr>
        <w:t>这方法主要做两件事、</w:t>
      </w:r>
    </w:p>
    <w:p>
      <w:pPr>
        <w:numPr>
          <w:ilvl w:val="0"/>
          <w:numId w:val="13"/>
        </w:numPr>
        <w:rPr>
          <w:rFonts w:hint="eastAsia"/>
          <w:lang w:val="en-US" w:eastAsia="zh-CN"/>
        </w:rPr>
      </w:pPr>
      <w:r>
        <w:rPr>
          <w:rFonts w:hint="eastAsia"/>
          <w:lang w:val="en-US" w:eastAsia="zh-CN"/>
        </w:rPr>
        <w:t>扫描FeignClient接口类的所有函数，生成对应的Handler</w:t>
      </w:r>
    </w:p>
    <w:p>
      <w:pPr>
        <w:numPr>
          <w:ilvl w:val="0"/>
          <w:numId w:val="13"/>
        </w:numPr>
        <w:rPr>
          <w:rFonts w:hint="default"/>
          <w:lang w:val="en-US" w:eastAsia="zh-CN"/>
        </w:rPr>
      </w:pPr>
      <w:r>
        <w:rPr>
          <w:rFonts w:hint="eastAsia"/>
          <w:lang w:val="en-US" w:eastAsia="zh-CN"/>
        </w:rPr>
        <w:t>使用Proxy生成FeignClient的实例对象</w:t>
      </w:r>
    </w:p>
    <w:p>
      <w:pPr>
        <w:numPr>
          <w:ilvl w:val="0"/>
          <w:numId w:val="0"/>
        </w:num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&lt;T&gt; T newInstance(Target&lt;T&gt; target)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//ParseHandlersByName.appy方法填充信息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nameToHandler = </w:t>
      </w:r>
      <w:r>
        <w:rPr>
          <w:rFonts w:hint="default"/>
          <w:color w:val="0000FF"/>
          <w:lang w:val="en-US" w:eastAsia="zh-CN"/>
        </w:rPr>
        <w:t>targetToHandlersByName.apply(target);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Map&lt;Method, MethodHandler&gt; methodToHandler = new LinkedHashMap&lt;Method,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List&lt;DefaultMethodHandler&gt; defaultMethodHandlers = new LinkedList&lt;DefaultMethodHandler&gt;();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 method : target.type().getMethods())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(method.getDeclaringClass() == Object.class)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if(Util.isDefault(method))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//为每一个默认方法生成一个</w:t>
      </w:r>
      <w:r>
        <w:rPr>
          <w:rFonts w:hint="default"/>
          <w:color w:val="0000FF"/>
          <w:lang w:val="en-US" w:eastAsia="zh-CN"/>
        </w:rPr>
        <w:t>DefaultMethodHandler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 handler = new DefaultMethodHandler(method);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defaultMethodHandlers.add(handler);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nameToHandler.get(Feign.configKey(target.type(), 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 xml:space="preserve">//生成java  </w:t>
      </w:r>
      <w:r>
        <w:rPr>
          <w:rFonts w:hint="default"/>
          <w:color w:val="0000FF"/>
          <w:lang w:val="en-US" w:eastAsia="zh-CN"/>
        </w:rPr>
        <w:t xml:space="preserve">InvocationHandler </w:t>
      </w:r>
      <w:r>
        <w:rPr>
          <w:rFonts w:hint="eastAsia"/>
          <w:color w:val="0000FF"/>
          <w:lang w:val="en-US" w:eastAsia="zh-CN"/>
        </w:rPr>
        <w:t>是个动态代理的类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InvocationHandler handler = factory.create(target, methodToHandler);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 proxy = (T) </w:t>
      </w:r>
      <w:r>
        <w:rPr>
          <w:rFonts w:hint="default"/>
          <w:color w:val="0000FF"/>
          <w:lang w:val="en-US" w:eastAsia="zh-CN"/>
        </w:rPr>
        <w:t>Proxy.newProxyInstance</w:t>
      </w:r>
      <w:r>
        <w:rPr>
          <w:rFonts w:hint="default"/>
          <w:lang w:val="en-US" w:eastAsia="zh-CN"/>
        </w:rPr>
        <w:t>(target.type().getClassLoader(), new Class&lt;?&gt;[]{target.type()}, handler);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for(DefaultMethodHandler defaultMethodHandler : defaultMethodHandlers)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defaultMethodHandler.bindTo(proxy);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20"/>
        <w:bidi w:val="0"/>
        <w:rPr>
          <w:rFonts w:hint="eastAsia"/>
          <w:lang w:val="en-US" w:eastAsia="zh-CN"/>
        </w:rPr>
      </w:pPr>
      <w:r>
        <w:rPr>
          <w:rFonts w:hint="eastAsia"/>
          <w:lang w:val="en-US" w:eastAsia="zh-CN"/>
        </w:rPr>
        <w:t>扫描FeignClient接口类的所有函数，生成对应的Handler</w:t>
      </w:r>
    </w:p>
    <w:p>
      <w:pPr>
        <w:rPr>
          <w:rFonts w:hint="default"/>
          <w:lang w:val="en-US" w:eastAsia="zh-CN"/>
        </w:rPr>
      </w:pPr>
      <w:r>
        <w:rPr>
          <w:rFonts w:hint="eastAsia"/>
          <w:lang w:val="en-US" w:eastAsia="zh-CN"/>
        </w:rPr>
        <w:t xml:space="preserve"> 在扫描FeignClient接口类所有函数生成对应的Handle过程中，feign会生成调用该函数时发送网络请求的模板，也就是RequestTemplate实例,RequestTemplate中包含了发送网络请求的URL和产生填充信息，@RequestMapping,@RequestVariable等注解信息也会包含到RequestTemplate中，这一具体过程就是</w:t>
      </w:r>
      <w:r>
        <w:rPr>
          <w:rFonts w:hint="default"/>
          <w:lang w:val="en-US" w:eastAsia="zh-CN"/>
        </w:rPr>
        <w:t>ParseHandlersByName#apply</w:t>
      </w:r>
      <w:r>
        <w:rPr>
          <w:rFonts w:hint="eastAsia"/>
          <w:lang w:val="en-US" w:eastAsia="zh-CN"/>
        </w:rPr>
        <w:t>来实现的。</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feign.ReflectiveFeign.ParseHandlersByName#apply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Map&lt;String, MethodHandler&gt; apply(Target key)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//获取type中所有的方法信息，会根据注解生成每个方法的RequestTemplate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List&lt;MethodMetadata&gt; metadata = </w:t>
      </w:r>
      <w:r>
        <w:rPr>
          <w:rFonts w:hint="default"/>
          <w:color w:val="0000FF"/>
          <w:lang w:val="en-US" w:eastAsia="zh-CN"/>
        </w:rPr>
        <w:t>contract</w:t>
      </w:r>
      <w:r>
        <w:rPr>
          <w:rFonts w:hint="default"/>
          <w:lang w:val="en-US" w:eastAsia="zh-CN"/>
        </w:rPr>
        <w:t>.</w:t>
      </w:r>
      <w:r>
        <w:rPr>
          <w:rFonts w:hint="default"/>
          <w:color w:val="0000FF"/>
          <w:lang w:val="en-US" w:eastAsia="zh-CN"/>
        </w:rPr>
        <w:t>parseAndValidatateMetadata</w:t>
      </w:r>
      <w:r>
        <w:rPr>
          <w:rFonts w:hint="default"/>
          <w:lang w:val="en-US" w:eastAsia="zh-CN"/>
        </w:rPr>
        <w:t>(key.type());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result = new LinkedHashMap&lt;String,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(MethodMetadata md : metadata)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BuildTemplateByResolvingArgs buildTemplate;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(!md.formParams().isEmpty() &amp;&amp; md.template().bodyTemplate()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BuildFormEncodedTemplateFromArgs(md,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(md.bodyIndex()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BuildTemplateByResolvingArgs(md);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result.put(md.configKey(),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factory.create(key, md, buildTemplate, options, decoder, errorDecoder));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Contract的默认实现是org.springframework.cloud.openfeign.support.SpringMvcContract</w:t>
      </w:r>
    </w:p>
    <w:p>
      <w:pPr>
        <w:numPr>
          <w:ilvl w:val="0"/>
          <w:numId w:val="0"/>
        </w:numPr>
        <w:rPr>
          <w:rFonts w:hint="eastAsia"/>
          <w:lang w:val="en-US" w:eastAsia="zh-CN"/>
        </w:rPr>
      </w:pPr>
      <w:r>
        <w:rPr>
          <w:rFonts w:hint="eastAsia"/>
          <w:lang w:val="en-US" w:eastAsia="zh-CN"/>
        </w:rPr>
        <w:t>其基类为Contract.BaseContract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org.springframework.cloud.openfeign.support.SpringMvcContract#parseAndValidateMetadata</w:t>
      </w:r>
    </w:p>
    <w:p>
      <w:pPr>
        <w:numPr>
          <w:ilvl w:val="0"/>
          <w:numId w:val="0"/>
        </w:numPr>
        <w:rPr>
          <w:rFonts w:hint="eastAsia"/>
          <w:lang w:val="en-US" w:eastAsia="zh-CN"/>
        </w:rPr>
      </w:pPr>
      <w:r>
        <w:rPr>
          <w:rFonts w:hint="eastAsia"/>
          <w:lang w:val="en-US" w:eastAsia="zh-CN"/>
        </w:rPr>
        <w:t>方法会解析与HTTP请求相关的所有函数的基本信息和注解信息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this.processedMethods.put(Feign.configKey(targetType, method), method);</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//调用父类BaseContract的函数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MethodMetadata md = super.parseAndValidateMetadata(targetType,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RequestMapping classAnnotation = findMergedAnnotation(targetType,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RequestMapping.class);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//处理RequestMapping注解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(classAnnotation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produces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(!md.template().headers().containsKey(ACCEPT))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parseProduces(md,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consumes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(!md.template().headers().containsKey(CONTENT_TYPE))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parseConsumes(md,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headers -- class annotation is inherited to methods, always write these if</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present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parseHeaders(md,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feign.Contract.BaseContract#parseAndValidateMetadata 父类的parseAndValidateMetadata 方法会依次解析接口类中的注解，方法中的注解，和各种参数注解，并将这些注解包含的信息封装到MethodMetadata 对象中，然后返回。</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MethodMetadata data = new MethodMetadata();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//函数的返回值</w:t>
      </w: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data.returnType(Types.resolve(targetType, targetType, method.getGenericReturnType()));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data.configKey(Feign.configKey(targetType, method));</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//获取并处理修饰class的注解信息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if(targetType.getInterfaces().length == 1)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targetType.getInterfaces()[0]);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//调用子类processAnnotationOnClass的实现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//处理修饰method的注解信息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(Annotation methodAnnotation : method.getAnnotations())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processAnnotationOnMethod(data, methodAnnotation,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checkState(data.template().method() != null,</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%s not annotated with HTTP method type (ex. GET, POST)",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method.getName());</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//方法参数的类型</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Class&lt;?&gt;[] parameterTypes = method.getParameterTypes();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genericParameterTypes = method.getGenericParameterTypes();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Annotation[][] parameterAnnotations = method.getParameterAnnotations();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parameterAnnotations.length;</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//依次处理各个函数参数的注解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count; i++)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isHttpAnnotation = false;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(parameterAnnotations[i]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isHttpAnnotation = processAnnotationsOnParameter(data, parameterAnnotations[i], 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(parameterTypes[i] == URI.class)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data.urlIndex(i);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(!isHttpAnnotation)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checkState(data.formParams().isEmpty(),</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 parameters cannot be used with form parameters.");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checkState(data.bodyIndex() == null, "Method has too many Body parameters: %s",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data.bodyType(Types.resolve(targetType, targetType, genericParameterTypes[i]));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(data.headerMapIndex()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checkMapString("HeaderMap", parameterTypes[data.headerMapIndex()], genericParameterTypes[data.headerMapIndex()]);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(data.queryMapIndex()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checkMapString("QueryMap", parameterTypes[data.queryMapIndex()], genericParameterTypes[data.queryMapIndex()]);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rPr>
          <w:rFonts w:hint="default"/>
          <w:lang w:val="en-US" w:eastAsia="zh-CN"/>
        </w:rPr>
      </w:pPr>
    </w:p>
    <w:p>
      <w:pPr>
        <w:pStyle w:val="20"/>
        <w:bidi w:val="0"/>
        <w:rPr>
          <w:rFonts w:hint="default"/>
          <w:lang w:val="en-US" w:eastAsia="zh-CN"/>
        </w:rPr>
      </w:pPr>
      <w:r>
        <w:rPr>
          <w:rFonts w:hint="eastAsia"/>
          <w:lang w:val="en-US" w:eastAsia="zh-CN"/>
        </w:rPr>
        <w:t>使用Proxy生成FeignClient的实例对象</w:t>
      </w:r>
    </w:p>
    <w:p>
      <w:pPr>
        <w:rPr>
          <w:rFonts w:hint="default"/>
          <w:lang w:val="en-US" w:eastAsia="zh-CN"/>
        </w:rPr>
      </w:pPr>
      <w:r>
        <w:rPr>
          <w:rFonts w:hint="default"/>
          <w:lang w:val="en-US" w:eastAsia="zh-CN"/>
        </w:rPr>
        <w:t>feign.ReflectiveFeign#newInstance</w:t>
      </w:r>
    </w:p>
    <w:p>
      <w:pPr>
        <w:rPr>
          <w:rFonts w:hint="default"/>
          <w:lang w:val="en-US" w:eastAsia="zh-CN"/>
        </w:rPr>
      </w:pPr>
    </w:p>
    <w:p>
      <w:r>
        <w:rPr>
          <w:rFonts w:hint="default"/>
        </w:rPr>
        <w:t>InvocationHandler handler = factory.create(target, methodToHandler);</w:t>
      </w:r>
    </w:p>
    <w:p>
      <w:pPr>
        <w:rPr>
          <w:rFonts w:hint="default"/>
          <w:lang w:val="en-US" w:eastAsia="zh-CN"/>
        </w:rPr>
      </w:pPr>
    </w:p>
    <w:p>
      <w:pPr>
        <w:rPr>
          <w:rFonts w:hint="default"/>
          <w:lang w:val="en-US" w:eastAsia="zh-CN"/>
        </w:rPr>
      </w:pPr>
      <w:r>
        <w:rPr>
          <w:rFonts w:hint="eastAsia"/>
          <w:lang w:val="en-US" w:eastAsia="zh-CN"/>
        </w:rPr>
        <w:t>中另外一件事情是</w:t>
      </w:r>
    </w:p>
    <w:p>
      <w:pPr>
        <w:rPr>
          <w:rFonts w:hint="default"/>
          <w:lang w:val="en-US" w:eastAsia="zh-CN"/>
        </w:rPr>
      </w:pPr>
    </w:p>
    <w:p>
      <w:pPr>
        <w:rPr>
          <w:rFonts w:hint="eastAsia"/>
          <w:lang w:val="en-US" w:eastAsia="zh-CN"/>
        </w:rPr>
      </w:pPr>
      <w:r>
        <w:rPr>
          <w:rFonts w:hint="eastAsia"/>
          <w:lang w:val="en-US" w:eastAsia="zh-CN"/>
        </w:rPr>
        <w:t>OpenFeign使用</w:t>
      </w:r>
      <w:r>
        <w:rPr>
          <w:rFonts w:hint="default"/>
          <w:lang w:val="en-US" w:eastAsia="zh-CN"/>
        </w:rPr>
        <w:t>Proxy.newProxyInstance</w:t>
      </w:r>
      <w:r>
        <w:rPr>
          <w:rFonts w:hint="eastAsia"/>
          <w:lang w:val="en-US" w:eastAsia="zh-CN"/>
        </w:rPr>
        <w:t>方法来创建FeignClient接口类的实例，然后讲InvocationHandle绑定到接口实例上，用于处理接口类函数调用</w:t>
      </w:r>
    </w:p>
    <w:p>
      <w:pPr>
        <w:rPr>
          <w:rFonts w:hint="eastAsia"/>
          <w:lang w:val="en-US" w:eastAsia="zh-CN"/>
        </w:rPr>
      </w:pPr>
    </w:p>
    <w:p>
      <w:pPr>
        <w:rPr>
          <w:rFonts w:hint="eastAsia"/>
          <w:lang w:val="en-US" w:eastAsia="zh-CN"/>
        </w:rPr>
      </w:pPr>
      <w:r>
        <w:rPr>
          <w:rFonts w:hint="eastAsia"/>
          <w:lang w:val="en-US" w:eastAsia="zh-CN"/>
        </w:rPr>
        <w:t>feign.InvocationHandlerFactory.Default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final class Default implements InvocationHandlerFactory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InvocationHandler create(Target target, Map&lt;Method, MethodHandler&gt; dispatch)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ReflectiveFeign.FeignInvocationHandler(target, dispatch);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default"/>
          <w:lang w:val="en-US" w:eastAsia="zh-CN"/>
        </w:rPr>
        <w:t xml:space="preserve">Default </w:t>
      </w:r>
      <w:r>
        <w:rPr>
          <w:rFonts w:hint="eastAsia"/>
          <w:lang w:val="en-US" w:eastAsia="zh-CN"/>
        </w:rPr>
        <w:t>实现了</w:t>
      </w:r>
      <w:r>
        <w:rPr>
          <w:rFonts w:hint="default"/>
          <w:lang w:val="en-US" w:eastAsia="zh-CN"/>
        </w:rPr>
        <w:t xml:space="preserve">InvocationHandlerFactory </w:t>
      </w:r>
      <w:r>
        <w:rPr>
          <w:rFonts w:hint="eastAsia"/>
          <w:lang w:val="en-US" w:eastAsia="zh-CN"/>
        </w:rPr>
        <w:t>接口，</w:t>
      </w:r>
      <w:r>
        <w:rPr>
          <w:rFonts w:hint="default"/>
          <w:lang w:val="en-US" w:eastAsia="zh-CN"/>
        </w:rPr>
        <w:t>create</w:t>
      </w:r>
      <w:r>
        <w:rPr>
          <w:rFonts w:hint="eastAsia"/>
          <w:lang w:val="en-US" w:eastAsia="zh-CN"/>
        </w:rPr>
        <w:t>方法其实返回</w:t>
      </w:r>
      <w:r>
        <w:rPr>
          <w:rFonts w:hint="default"/>
          <w:lang w:val="en-US" w:eastAsia="zh-CN"/>
        </w:rPr>
        <w:t>ReflectiveFeign.FeignInvocationHandler</w:t>
      </w:r>
      <w:r>
        <w:rPr>
          <w:rFonts w:hint="eastAsia"/>
          <w:lang w:val="en-US" w:eastAsia="zh-CN"/>
        </w:rPr>
        <w:t>的实例</w:t>
      </w:r>
    </w:p>
    <w:p>
      <w:pPr>
        <w:rPr>
          <w:rFonts w:hint="eastAsia"/>
          <w:lang w:val="en-US" w:eastAsia="zh-CN"/>
        </w:rPr>
      </w:pPr>
      <w:r>
        <w:rPr>
          <w:rFonts w:hint="default"/>
          <w:lang w:val="en-US" w:eastAsia="zh-CN"/>
        </w:rPr>
        <w:t>ReflectiveFeign.FeignInvocationHandler</w:t>
      </w:r>
      <w:r>
        <w:rPr>
          <w:rFonts w:hint="eastAsia"/>
          <w:lang w:val="en-US" w:eastAsia="zh-CN"/>
        </w:rPr>
        <w:t>.invoke方法</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proxy, Method method, Object[] args)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("equals".equals(method.getName()))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otherHandler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args.length &gt; 0 &amp;&amp; args[0] != null ? Proxy.getInvocationHandler(args[0])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equals(otherHandler);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(IllegalArgumentException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("hashCode".equals(method.getName()))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("toString".equals(method.getName()))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toString();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dispatch.get(method).invoke(args);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Invoke方法会根据函数名称来调用不同的MethodHandle实例invoke方法</w:t>
      </w:r>
    </w:p>
    <w:p>
      <w:pPr>
        <w:rPr>
          <w:rFonts w:hint="default"/>
          <w:lang w:val="en-US" w:eastAsia="zh-CN"/>
        </w:rPr>
      </w:pPr>
    </w:p>
    <w:p>
      <w:pPr>
        <w:pStyle w:val="19"/>
        <w:bidi w:val="0"/>
        <w:rPr>
          <w:rFonts w:hint="default"/>
          <w:lang w:val="en-US" w:eastAsia="zh-CN"/>
        </w:rPr>
      </w:pPr>
      <w:r>
        <w:rPr>
          <w:rFonts w:hint="eastAsia"/>
          <w:lang w:val="en-US" w:eastAsia="zh-CN"/>
        </w:rPr>
        <w:t>网络请求</w:t>
      </w:r>
    </w:p>
    <w:p>
      <w:pPr>
        <w:rPr>
          <w:rFonts w:hint="eastAsia"/>
          <w:lang w:val="en-US" w:eastAsia="zh-CN"/>
        </w:rPr>
      </w:pPr>
      <w:r>
        <w:rPr>
          <w:rFonts w:hint="eastAsia"/>
          <w:lang w:val="en-US" w:eastAsia="zh-CN"/>
        </w:rPr>
        <w:t>接下来就直接使用FeignClient接口类的实例，调用它的函数来发送网络请求，</w:t>
      </w:r>
    </w:p>
    <w:p>
      <w:pPr>
        <w:rPr>
          <w:rFonts w:hint="eastAsia"/>
          <w:lang w:val="en-US" w:eastAsia="zh-CN"/>
        </w:rPr>
      </w:pPr>
    </w:p>
    <w:p>
      <w:pPr>
        <w:rPr>
          <w:rFonts w:hint="eastAsia"/>
          <w:lang w:val="en-US" w:eastAsia="zh-CN"/>
        </w:rPr>
      </w:pPr>
      <w:r>
        <w:rPr>
          <w:rFonts w:hint="eastAsia"/>
          <w:lang w:val="en-US" w:eastAsia="zh-CN"/>
        </w:rPr>
        <w:t>发送网络请求可以分为3个阶段</w:t>
      </w:r>
    </w:p>
    <w:p>
      <w:pPr>
        <w:numPr>
          <w:ilvl w:val="0"/>
          <w:numId w:val="14"/>
        </w:numPr>
        <w:rPr>
          <w:rFonts w:hint="eastAsia"/>
          <w:lang w:val="en-US" w:eastAsia="zh-CN"/>
        </w:rPr>
      </w:pPr>
      <w:r>
        <w:rPr>
          <w:rFonts w:hint="eastAsia"/>
          <w:lang w:val="en-US" w:eastAsia="zh-CN"/>
        </w:rPr>
        <w:t>是将函数实际参数添加到RequestTemplate中</w:t>
      </w:r>
    </w:p>
    <w:p>
      <w:pPr>
        <w:numPr>
          <w:ilvl w:val="0"/>
          <w:numId w:val="14"/>
        </w:numPr>
        <w:rPr>
          <w:rFonts w:hint="default"/>
          <w:lang w:val="en-US" w:eastAsia="zh-CN"/>
        </w:rPr>
      </w:pPr>
      <w:r>
        <w:rPr>
          <w:rFonts w:hint="eastAsia"/>
          <w:lang w:val="en-US" w:eastAsia="zh-CN"/>
        </w:rPr>
        <w:t>调用Target生成具体的Request对象</w:t>
      </w:r>
    </w:p>
    <w:p>
      <w:pPr>
        <w:numPr>
          <w:ilvl w:val="0"/>
          <w:numId w:val="14"/>
        </w:numPr>
        <w:rPr>
          <w:rFonts w:hint="default"/>
          <w:lang w:val="en-US" w:eastAsia="zh-CN"/>
        </w:rPr>
      </w:pPr>
      <w:r>
        <w:rPr>
          <w:rFonts w:hint="eastAsia"/>
          <w:lang w:val="en-US" w:eastAsia="zh-CN"/>
        </w:rPr>
        <w:t>调用Client来发送网络请求，将Response转化为对象返回</w:t>
      </w:r>
    </w:p>
    <w:p>
      <w:pPr>
        <w:numPr>
          <w:ilvl w:val="0"/>
          <w:numId w:val="0"/>
        </w:numPr>
        <w:rPr>
          <w:rFonts w:hint="default"/>
          <w:lang w:val="en-US" w:eastAsia="zh-CN"/>
        </w:rPr>
      </w:pPr>
    </w:p>
    <w:p>
      <w:pPr>
        <w:rPr>
          <w:rFonts w:hint="default"/>
          <w:lang w:val="en-US" w:eastAsia="zh-CN"/>
        </w:rPr>
      </w:pPr>
      <w:r>
        <w:rPr>
          <w:rFonts w:hint="default"/>
          <w:lang w:val="en-US" w:eastAsia="zh-CN"/>
        </w:rPr>
        <w:t>feign.SynchronousMethodHandler#invoke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argv)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//根据函数参数创建</w:t>
      </w:r>
      <w:r>
        <w:rPr>
          <w:rFonts w:hint="default"/>
          <w:color w:val="0000FF"/>
          <w:lang w:val="en-US" w:eastAsia="zh-CN"/>
        </w:rPr>
        <w:t xml:space="preserve">RequestTemplate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RequestTemplate template = buildTemplateFromArgs</w:t>
      </w:r>
      <w:r>
        <w:rPr>
          <w:rFonts w:hint="default"/>
          <w:color w:val="0000FF"/>
          <w:lang w:val="en-US" w:eastAsia="zh-CN"/>
        </w:rPr>
        <w:t>.create(argv);</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 retryer = this.retryer.clone();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executeAndDecode(template);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(RetryableException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retryer.continueOrPropagate(e);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logger.logRetry(metadata.configKey(), logLevel);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RequestTemplate create(Object[] argv)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mutable = new RequestTemplate(metadata.template());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(metadata.urlIndex()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urlIndex = metadata.urlIndex();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checkArgument(argv[urlIndex] != null, "URI parameter %s was null", 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mutable.insert(0, String.valueOf(argv[urlIndex]));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Object&gt; varBuilder = new LinkedHashMap&lt;String, Object&gt;();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//遍历MethodMetadata中关于参数的所以以及对应名称的配置信息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(Entry&lt;Integer, Collection&lt;String&gt;&gt; entry : metadata.indexToName().entrySet())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 = entry.getKey();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//entry.getKey就是参数的索引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value = argv[entry.getKey()];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(value != null) { // Null values are skipped.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//indexToExpander保存着将各种类型参数的值转化为String类型的Expander转换器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(indexToExpander.containsKey(i))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//将Value值为String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value = expandElements(indexToExpander.get(i),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name : entry.getValue())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varBuilder.put(name,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template = </w:t>
      </w:r>
      <w:r>
        <w:rPr>
          <w:rFonts w:hint="eastAsia"/>
          <w:color w:val="0000FF"/>
          <w:lang w:val="en-US" w:eastAsia="zh-CN"/>
        </w:rPr>
        <w:t>resolve</w:t>
      </w:r>
      <w:r>
        <w:rPr>
          <w:rFonts w:hint="eastAsia"/>
          <w:lang w:val="en-US" w:eastAsia="zh-CN"/>
        </w:rPr>
        <w:t>(argv, mutable, varBuilder);</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//设置queryMap参数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(metadata.queryMapIndex()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add query map parameters after initial resolve so that they take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precedence over any predefined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addQueryMapQueryParameters((Map&lt;String, Object&gt;) argv[metadata.queryMapIndex()],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//设置headersMap参数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(metadata.headerMapIndex()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addHeaderMapHeaders((Map&lt;String, Object&gt;) argv[metadata.headerMapIndex()],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feign.RequestTemplate#resolve(java.util.Map&lt;java.lang.String,?&gt;, java.util.Map&lt;java.lang.String,java.lang.Boolean&gt;)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RequestTemplate resolve(Map&lt;String, ?&gt; unencoded, Map&lt;String, Boolean&gt; alreadyEncoded)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//替换query数值，将{queryVariable} 替换成实际的值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replaceQueryValues(unencoded,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String&gt; encoded = new LinkedHashMap&lt;String, String&gt;();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for (Entry&lt;String, ?&gt; entry : unencoded.entrySet())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//把所有参数进行编码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key = 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Object objectValue = entry.getValue();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encodedValue = encodeValueIfNotEncoded(key, objectValue,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encoded.put(key, encodedValue);</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//编码URL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resolvedUrl = expand(url.toString(), encoded).replace("+",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(decodeSlash)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resolvedUrl = resolvedUrl.replace("%2F",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 new StringBuilder(resolvedUrl);</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//把头部信息进行传串行化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Collection&lt;String&gt;&gt; resolvedHeaders = new LinkedHashMap&lt;String, Collection&lt;String&gt;&gt;();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field : headers.keySet())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Collection&lt;String&gt; resolvedValues = new ArrayList&lt;String&gt;();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value : valuesOrEmpty(headers, field))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 = expand(value, unencoded);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resolvedValues.add(resolved);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resolvedHeaders.put(field, resolvedValues);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headers.clear();</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headers.putAll(resolvedHeaders);</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//处理body信息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(bodyTemplate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body(urlDecode(expand(bodyTemplate, 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feign.SynchronousMethodHandler#invoke</w:t>
      </w:r>
    </w:p>
    <w:p>
      <w:pPr>
        <w:rPr>
          <w:rFonts w:hint="default"/>
          <w:lang w:val="en-US" w:eastAsia="zh-CN"/>
        </w:rPr>
      </w:pPr>
    </w:p>
    <w:p>
      <w:pPr>
        <w:rPr>
          <w:rFonts w:hint="eastAsia"/>
          <w:lang w:val="en-US" w:eastAsia="zh-CN"/>
        </w:rPr>
      </w:pPr>
      <w:r>
        <w:rPr>
          <w:rFonts w:hint="default"/>
          <w:lang w:val="en-US" w:eastAsia="zh-CN"/>
        </w:rPr>
        <w:t>executeAndDecode()</w:t>
      </w:r>
      <w:r>
        <w:rPr>
          <w:rFonts w:hint="eastAsia"/>
          <w:lang w:val="en-US" w:eastAsia="zh-CN"/>
        </w:rPr>
        <w:t>方法会根据RequestTemplate生成Request对象，然后交给Client实例发送网络请求，最后返回对应的函数返回类型的实例。</w:t>
      </w:r>
    </w:p>
    <w:p>
      <w:pPr>
        <w:rPr>
          <w:rFonts w:hint="eastAsia"/>
          <w:lang w:val="en-US" w:eastAsia="zh-CN"/>
        </w:rPr>
      </w:pPr>
      <w:r>
        <w:rPr>
          <w:rFonts w:hint="eastAsia"/>
          <w:lang w:val="en-US" w:eastAsia="zh-CN"/>
        </w:rPr>
        <w:t>这里的client为</w:t>
      </w:r>
    </w:p>
    <w:p>
      <w:pPr>
        <w:rPr>
          <w:rFonts w:hint="default"/>
          <w:lang w:val="en-US" w:eastAsia="zh-CN"/>
        </w:rPr>
      </w:pPr>
      <w:r>
        <w:rPr>
          <w:rFonts w:hint="default"/>
          <w:lang w:val="en-US" w:eastAsia="zh-CN"/>
        </w:rPr>
        <w:t>org.springframework.cloud.openfeign.ribbon.LoadBalancerFeignClient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executeAndDecode(RequestTemplate template)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//根据</w:t>
      </w:r>
      <w:r>
        <w:rPr>
          <w:rFonts w:hint="default"/>
          <w:lang w:val="en-US" w:eastAsia="zh-CN"/>
        </w:rPr>
        <w:t>RequestTemplate</w:t>
      </w:r>
      <w:r>
        <w:rPr>
          <w:rFonts w:hint="eastAsia"/>
          <w:lang w:val="en-US" w:eastAsia="zh-CN"/>
        </w:rPr>
        <w:t>生成Request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Request request = targetRequest(template);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logger.logRequest(metadata.configKey(), logLevel,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start = System.nanoTime();</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try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//client发送网络请求</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 client.execute(request, options);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elapsedTime(start));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errorExecuting(request,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elapsedTime = TimeUnit.NANOSECONDS.toMillis(System.nanoTime() - start);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shouldClose =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logger.logAndRebufferResponse(metadata.configKey(), logLevel, response,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//如果是response返回类型就可以直接返回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bCs/>
          <w:color w:val="0000FF"/>
          <w:lang w:val="en-US" w:eastAsia="zh-CN"/>
        </w:rPr>
      </w:pPr>
      <w:r>
        <w:rPr>
          <w:rFonts w:hint="eastAsia"/>
          <w:color w:val="0000FF"/>
          <w:lang w:val="en-US" w:eastAsia="zh-CN"/>
        </w:rPr>
        <w:t>//设置b</w:t>
      </w:r>
      <w:r>
        <w:rPr>
          <w:rFonts w:hint="eastAsia"/>
          <w:b/>
          <w:bCs/>
          <w:color w:val="0000FF"/>
          <w:lang w:val="en-US" w:eastAsia="zh-CN"/>
        </w:rPr>
        <w:t>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(response.body().length()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response.body().length() &gt; MAX_RESPONSE_BUFFER_SIZE)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shouldClose =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response body is disconnected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byte[] bodyData = Util.toByteArray(response.body().asInputStream());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response.toBuilder().body(bodyData).build();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(response.status() &gt;= 200 &amp;&amp; response.status() &lt; 300)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(decode404 &amp;&amp; response.status() == 404 &amp;&amp;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errorDecoder.decode(metadata.configKey(),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errorReading(request, response,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(shouldClose)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ensureClosed(response.body());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pStyle w:val="2"/>
        <w:rPr>
          <w:rFonts w:hint="eastAsia"/>
          <w:lang w:val="en-US" w:eastAsia="zh-CN"/>
        </w:rPr>
      </w:pPr>
      <w:r>
        <w:rPr>
          <w:rFonts w:hint="eastAsia"/>
          <w:lang w:val="en-US" w:eastAsia="zh-CN"/>
        </w:rPr>
        <w:t>Hystrix 熔断机制</w:t>
      </w:r>
    </w:p>
    <w:p>
      <w:pPr>
        <w:rPr>
          <w:rFonts w:hint="eastAsia"/>
          <w:lang w:val="en-US" w:eastAsia="zh-CN"/>
        </w:rPr>
      </w:pPr>
      <w:r>
        <w:rPr>
          <w:rFonts w:hint="eastAsia"/>
          <w:lang w:val="en-US" w:eastAsia="zh-CN"/>
        </w:rPr>
        <w:t xml:space="preserve"> 在分布式环境下，微服务之间不可避免的发生互相调用的情况，但是没有一个系统是能保证自身绝对正确的，在服务的调用过程中，很可能面临服务失败的问题，因此需要一个公共组件能够在服务通过网络请求访问其他微服务时，能对服务失效情况下有很强的容错能力，对微服务提供保护和监控。</w:t>
      </w:r>
    </w:p>
    <w:p>
      <w:pPr>
        <w:rPr>
          <w:rFonts w:hint="eastAsia"/>
          <w:lang w:val="en-US" w:eastAsia="zh-CN"/>
        </w:rPr>
      </w:pPr>
    </w:p>
    <w:p>
      <w:pPr>
        <w:rPr>
          <w:rFonts w:hint="eastAsia"/>
          <w:lang w:val="en-US" w:eastAsia="zh-CN"/>
        </w:rPr>
      </w:pPr>
      <w:r>
        <w:rPr>
          <w:rFonts w:hint="eastAsia"/>
          <w:lang w:val="en-US" w:eastAsia="zh-CN"/>
        </w:rPr>
        <w:t>Hystrix是netflix的一个开源项目，他能够在依赖服务失效的情况下，通过隔离系统依赖的方式，防止服务的级联失败（服务的雪崩）</w:t>
      </w:r>
    </w:p>
    <w:p>
      <w:r>
        <w:drawing>
          <wp:inline distT="0" distB="0" distL="114300" distR="114300">
            <wp:extent cx="4548505" cy="2027555"/>
            <wp:effectExtent l="0" t="0" r="4445"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7"/>
                    <a:stretch>
                      <a:fillRect/>
                    </a:stretch>
                  </pic:blipFill>
                  <pic:spPr>
                    <a:xfrm>
                      <a:off x="0" y="0"/>
                      <a:ext cx="4548505" cy="2027555"/>
                    </a:xfrm>
                    <a:prstGeom prst="rect">
                      <a:avLst/>
                    </a:prstGeom>
                    <a:noFill/>
                    <a:ln w="9525">
                      <a:noFill/>
                    </a:ln>
                  </pic:spPr>
                </pic:pic>
              </a:graphicData>
            </a:graphic>
          </wp:inline>
        </w:drawing>
      </w:r>
    </w:p>
    <w:p>
      <w:pPr>
        <w:rPr>
          <w:rFonts w:hint="eastAsia"/>
          <w:lang w:val="en-US" w:eastAsia="zh-CN"/>
        </w:rPr>
      </w:pPr>
      <w:r>
        <w:rPr>
          <w:rFonts w:hint="eastAsia"/>
          <w:lang w:val="en-US" w:eastAsia="zh-CN"/>
        </w:rPr>
        <w:t>对于服务的熔断机制，其实需要考虑两种情况</w:t>
      </w:r>
    </w:p>
    <w:p>
      <w:pPr>
        <w:numPr>
          <w:ilvl w:val="0"/>
          <w:numId w:val="15"/>
        </w:numPr>
        <w:rPr>
          <w:rFonts w:hint="eastAsia"/>
          <w:lang w:val="en-US" w:eastAsia="zh-CN"/>
        </w:rPr>
      </w:pPr>
      <w:r>
        <w:rPr>
          <w:rFonts w:hint="eastAsia"/>
          <w:lang w:val="en-US" w:eastAsia="zh-CN"/>
        </w:rPr>
        <w:t>服务提供方存活，但调用接口报错</w:t>
      </w:r>
    </w:p>
    <w:p>
      <w:pPr>
        <w:numPr>
          <w:ilvl w:val="0"/>
          <w:numId w:val="15"/>
        </w:numPr>
        <w:rPr>
          <w:rFonts w:hint="eastAsia"/>
          <w:lang w:val="en-US" w:eastAsia="zh-CN"/>
        </w:rPr>
      </w:pPr>
      <w:r>
        <w:rPr>
          <w:rFonts w:hint="eastAsia"/>
          <w:lang w:val="en-US" w:eastAsia="zh-CN"/>
        </w:rPr>
        <w:t>服务提供方本身就出问题了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服务提供方报错</w:t>
      </w:r>
    </w:p>
    <w:p>
      <w:pPr>
        <w:rPr>
          <w:rFonts w:hint="eastAsia"/>
          <w:lang w:val="en-US" w:eastAsia="zh-CN"/>
        </w:rPr>
      </w:pPr>
      <w:r>
        <w:rPr>
          <w:rFonts w:hint="eastAsia"/>
          <w:lang w:val="en-US" w:eastAsia="zh-CN"/>
        </w:rPr>
        <w:t>其实这种情况类似于异常捕获机制，当出现异常，返回一个通用的接口报文</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复制一份成为【</w:t>
      </w:r>
      <w:r>
        <w:rPr>
          <w:rFonts w:hint="default"/>
        </w:rPr>
        <w:t>microcloud-provider-product-hystrix</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】修改pom文件，增加 Hystrix依赖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修改ProductController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@HystrixCommand(fallbackMethod = "getFallback")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this.iProductService.get(id);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if(product == null)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throw new RuntimeException("该产品已下架！")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public Object  getFallback(@PathVariable("id") long 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product.setProductName("HystrixName");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product.setProductDesc("HystrixDesc");</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product.setProductId(0L);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一旦 get()方法上抛出了错误的信息，那么就认为该服务有问题</w:t>
      </w:r>
    </w:p>
    <w:p>
      <w:pPr>
        <w:rPr>
          <w:rFonts w:hint="eastAsia"/>
          <w:lang w:val="en-US" w:eastAsia="zh-CN"/>
        </w:rPr>
      </w:pPr>
      <w:r>
        <w:rPr>
          <w:rFonts w:hint="eastAsia"/>
          <w:lang w:val="en-US" w:eastAsia="zh-CN"/>
        </w:rPr>
        <w:t>会默认使用“@HystrixCommand”注解之中配置好的fallbackMethod 调用类中的指定方法，返回相应数据</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】修改启动类，增加对熔断的支持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@EnableDiscoveryClient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ProductHystrixApp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SpringApplication.run(ProductHystrixApp.class,args);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测试：localhost:8080/prodcut/get/100 访问</w:t>
      </w:r>
    </w:p>
    <w:p>
      <w:pPr>
        <w:pStyle w:val="3"/>
        <w:rPr>
          <w:rFonts w:hint="eastAsia"/>
          <w:lang w:val="en-US" w:eastAsia="zh-CN"/>
        </w:rPr>
      </w:pPr>
      <w:r>
        <w:rPr>
          <w:rFonts w:hint="eastAsia"/>
          <w:lang w:val="en-US" w:eastAsia="zh-CN"/>
        </w:rPr>
        <w:t>服务器失连</w:t>
      </w:r>
    </w:p>
    <w:p>
      <w:pPr>
        <w:rPr>
          <w:rFonts w:hint="eastAsia"/>
          <w:lang w:val="en-US" w:eastAsia="zh-CN"/>
        </w:rPr>
      </w:pPr>
      <w:r>
        <w:rPr>
          <w:rFonts w:hint="eastAsia"/>
          <w:lang w:val="en-US" w:eastAsia="zh-CN"/>
        </w:rPr>
        <w:t xml:space="preserve"> 在某些情况下，服务提供方并没有失效，但可能由于网络原因，服务的消费方并不能调用到服务接口，在这种情况下，直接在服务的提供方提供熔断机制依然还是不够的，这方面的处理需要在服务的消费方进行服务的回退（服务的降级）处理</w:t>
      </w:r>
    </w:p>
    <w:p>
      <w:pPr>
        <w:rPr>
          <w:rFonts w:hint="eastAsia"/>
          <w:lang w:val="en-US" w:eastAsia="zh-CN"/>
        </w:rPr>
      </w:pPr>
    </w:p>
    <w:p>
      <w:pPr>
        <w:rPr>
          <w:rFonts w:hint="eastAsia"/>
          <w:lang w:val="en-US" w:eastAsia="zh-CN"/>
        </w:rPr>
      </w:pPr>
      <w:r>
        <w:rPr>
          <w:rFonts w:hint="eastAsia"/>
          <w:b/>
          <w:bCs/>
          <w:lang w:val="en-US" w:eastAsia="zh-CN"/>
        </w:rPr>
        <w:t>服务的熔断：熔断</w:t>
      </w:r>
      <w:r>
        <w:rPr>
          <w:rFonts w:hint="eastAsia"/>
          <w:lang w:val="en-US" w:eastAsia="zh-CN"/>
        </w:rPr>
        <w:t>指的是当服务的提供方不可使用的时候，程序不会出现异常，而会出现本地的操作调用，服务的熔断是在服务消费方实现的，在断网情况下服务提供方的任何处理都是没有意义的。</w:t>
      </w:r>
    </w:p>
    <w:p>
      <w:pPr>
        <w:rPr>
          <w:rFonts w:hint="eastAsia"/>
          <w:lang w:val="en-US" w:eastAsia="zh-CN"/>
        </w:rPr>
      </w:pPr>
    </w:p>
    <w:p>
      <w:pPr>
        <w:rPr>
          <w:rFonts w:hint="eastAsia"/>
          <w:lang w:val="en-US" w:eastAsia="zh-CN"/>
        </w:rPr>
      </w:pPr>
      <w:r>
        <w:rPr>
          <w:rFonts w:hint="eastAsia"/>
          <w:lang w:val="en-US" w:eastAsia="zh-CN"/>
        </w:rPr>
        <w:t>【microcloud-service】新增一个IProductClientService的失败调用(降级处理)</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cn.enjoy.service.fallback;</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feign.hystrix.FallbackFactory;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@Component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IProductClientServiceFallbackFactory implements FallbackFactory&lt;IProductClientService&gt;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IProductClientService create(Throwable throwable)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IProductClientService()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Product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product.setProductId(999999L);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product.setProductName("feign-hystrixName");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product.setProductDesc("feign-hystrixDesc");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【microcloud-service】 修改IProductClientService，增加fallback配置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fallbackFactory = IProductClientServiceFallbackFactory.class)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interface IProductClientService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@RequestMapping("/prodcut/get/{id}")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523"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复制一份成为【microcloud-consumer-hystrix】模块</w:t>
      </w:r>
    </w:p>
    <w:p>
      <w:pPr>
        <w:ind w:firstLine="523" w:firstLineChars="0"/>
        <w:jc w:val="left"/>
        <w:rPr>
          <w:rFonts w:hint="eastAsia"/>
          <w:lang w:val="en-US" w:eastAsia="zh-CN"/>
        </w:rPr>
      </w:pPr>
    </w:p>
    <w:p>
      <w:pPr>
        <w:ind w:firstLine="523" w:firstLineChars="0"/>
        <w:jc w:val="left"/>
        <w:rPr>
          <w:rFonts w:hint="eastAsia"/>
          <w:lang w:val="en-US" w:eastAsia="zh-CN"/>
        </w:rPr>
      </w:pPr>
      <w:r>
        <w:rPr>
          <w:rFonts w:hint="eastAsia"/>
          <w:lang w:val="en-US" w:eastAsia="zh-CN"/>
        </w:rPr>
        <w:t>【microcloud-consumer-hystrix】 修改application.yml配置文件，启用hystrix配置</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hystrix:</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ind w:firstLine="42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启动，服务提供者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http://localhost/consumer/product/get?id=1，能正常访问</w:t>
      </w:r>
      <w:r>
        <w:rPr>
          <w:rFonts w:hint="eastAsia"/>
          <w:lang w:val="en-US" w:eastAsia="zh-CN"/>
        </w:rPr>
        <w:fldChar w:fldCharType="end"/>
      </w:r>
    </w:p>
    <w:p>
      <w:pPr>
        <w:ind w:firstLine="401" w:firstLineChars="0"/>
        <w:jc w:val="left"/>
        <w:rPr>
          <w:rFonts w:hint="eastAsia"/>
          <w:lang w:val="en-US" w:eastAsia="zh-CN"/>
        </w:rPr>
      </w:pPr>
      <w:r>
        <w:rPr>
          <w:rFonts w:hint="eastAsia"/>
          <w:lang w:val="en-US" w:eastAsia="zh-CN"/>
        </w:rPr>
        <w:t>关闭，服务提供者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http://localhost/consumer/product/get?id=1，也能正常访问</w:t>
      </w:r>
      <w:r>
        <w:rPr>
          <w:rFonts w:hint="eastAsia"/>
          <w:lang w:val="en-US" w:eastAsia="zh-CN"/>
        </w:rPr>
        <w:fldChar w:fldCharType="end"/>
      </w:r>
    </w:p>
    <w:p>
      <w:pPr>
        <w:ind w:firstLine="401" w:firstLineChars="0"/>
        <w:jc w:val="left"/>
        <w:rPr>
          <w:rFonts w:hint="eastAsia"/>
          <w:lang w:val="en-US" w:eastAsia="zh-CN"/>
        </w:rPr>
      </w:pPr>
    </w:p>
    <w:p>
      <w:pPr>
        <w:pStyle w:val="3"/>
        <w:rPr>
          <w:rFonts w:hint="eastAsia"/>
          <w:lang w:val="en-US" w:eastAsia="zh-CN"/>
        </w:rPr>
      </w:pPr>
      <w:r>
        <w:rPr>
          <w:rFonts w:hint="eastAsia"/>
          <w:lang w:val="en-US" w:eastAsia="zh-CN"/>
        </w:rPr>
        <w:t>HystrixDashboard</w:t>
      </w:r>
    </w:p>
    <w:p>
      <w:pPr>
        <w:rPr>
          <w:rFonts w:hint="eastAsia"/>
          <w:lang w:val="en-US" w:eastAsia="zh-CN"/>
        </w:rPr>
      </w:pPr>
      <w:r>
        <w:rPr>
          <w:rFonts w:hint="eastAsia"/>
          <w:lang w:val="en-US" w:eastAsia="zh-CN"/>
        </w:rPr>
        <w:t>在hystrix里面提供一个Dashboard（仪表盘）的功能，他是一种监控的功能，可以利用它来进行整体服务的监控</w:t>
      </w:r>
    </w:p>
    <w:p>
      <w:pPr>
        <w:ind w:firstLine="401" w:firstLineChars="0"/>
        <w:jc w:val="left"/>
        <w:rPr>
          <w:rFonts w:hint="eastAsia"/>
          <w:lang w:val="en-US" w:eastAsia="zh-CN"/>
        </w:rPr>
      </w:pPr>
      <w:r>
        <w:rPr>
          <w:rFonts w:hint="eastAsia"/>
          <w:lang w:val="en-US" w:eastAsia="zh-CN"/>
        </w:rPr>
        <w:t>新建一个模块【microcloud-consumer-hystrix-dashboard】</w:t>
      </w:r>
    </w:p>
    <w:p>
      <w:pPr>
        <w:jc w:val="left"/>
        <w:rPr>
          <w:rFonts w:hint="eastAsia"/>
          <w:lang w:val="en-US" w:eastAsia="zh-CN"/>
        </w:rPr>
      </w:pPr>
      <w:r>
        <w:rPr>
          <w:rFonts w:hint="eastAsia"/>
          <w:lang w:val="en-US" w:eastAsia="zh-CN"/>
        </w:rPr>
        <w:t xml:space="preserve">    </w:t>
      </w:r>
    </w:p>
    <w:p>
      <w:pPr>
        <w:ind w:firstLine="420" w:firstLineChars="200"/>
        <w:jc w:val="left"/>
        <w:rPr>
          <w:rFonts w:hint="eastAsia"/>
          <w:lang w:val="en-US" w:eastAsia="zh-CN"/>
        </w:rPr>
      </w:pPr>
      <w:r>
        <w:rPr>
          <w:rFonts w:hint="eastAsia"/>
          <w:lang w:val="en-US" w:eastAsia="zh-CN"/>
        </w:rPr>
        <w:t>【microcloud-consumer-hystrix-dashboard】pom文件如下</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&lt;artifactId&gt;microcloud-consumer-hystrix-dashboard&lt;/artifactId&gt;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ind w:firstLine="401" w:firstLineChars="0"/>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pom文件确保里面有健康检查模块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79" w:firstLineChars="0"/>
        <w:jc w:val="left"/>
        <w:rPr>
          <w:rFonts w:hint="eastAsia"/>
          <w:lang w:val="en-US" w:eastAsia="zh-CN"/>
        </w:rPr>
      </w:pPr>
      <w:r>
        <w:rPr>
          <w:rFonts w:hint="eastAsia"/>
          <w:lang w:val="en-US" w:eastAsia="zh-CN"/>
        </w:rPr>
        <w:t>【microcloud-consumer-hystrix-dashboard】 修改application.yml配置文件</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 xml:space="preserve">  port: 9001</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【microcloud-consumer-hystrix-dashboard】 创建一个启动类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org.springframework.cloud.netflix.hystrix.dashboard.EnableHystrixDashboard;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HystrixDashboardApp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SpringApplication.run(HystrixDashboardApp.class,args);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启动运行：</w:t>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jc w:val="left"/>
      </w:pPr>
      <w:r>
        <w:drawing>
          <wp:inline distT="0" distB="0" distL="114300" distR="114300">
            <wp:extent cx="3723005" cy="2258695"/>
            <wp:effectExtent l="0" t="0" r="10795"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8"/>
                    <a:stretch>
                      <a:fillRect/>
                    </a:stretch>
                  </pic:blipFill>
                  <pic:spPr>
                    <a:xfrm>
                      <a:off x="0" y="0"/>
                      <a:ext cx="3723005" cy="22586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修改applcation.yml文件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】启动</w:t>
      </w:r>
    </w:p>
    <w:p>
      <w:pPr>
        <w:jc w:val="left"/>
        <w:rPr>
          <w:rFonts w:hint="eastAsia"/>
          <w:lang w:val="en-US" w:eastAsia="zh-CN"/>
        </w:rPr>
      </w:pPr>
      <w:r>
        <w:rPr>
          <w:rFonts w:hint="eastAsia"/>
          <w:lang w:val="en-US" w:eastAsia="zh-CN"/>
        </w:rPr>
        <w:t>访问：localhost:8080/actuator/hystrix.stream</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r>
        <w:rPr>
          <w:rFonts w:hint="eastAsia"/>
          <w:lang w:val="en-US" w:eastAsia="zh-CN"/>
        </w:rPr>
        <w:t xml:space="preserve"> 填写信息如下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"http://admin:enjoy@localhost:8080/actuator/hystrix.stream" </w:instrText>
      </w:r>
      <w:r>
        <w:rPr>
          <w:rFonts w:hint="eastAsia"/>
          <w:lang w:val="en-US" w:eastAsia="zh-CN"/>
        </w:rPr>
        <w:fldChar w:fldCharType="separate"/>
      </w:r>
      <w:r>
        <w:rPr>
          <w:rFonts w:hint="eastAsia"/>
          <w:lang w:val="en-US" w:eastAsia="zh-CN"/>
        </w:rPr>
        <w:t>http://admin:enjoy@localhost:8080/actuator/hystrix.stream</w:t>
      </w:r>
      <w:r>
        <w:rPr>
          <w:rFonts w:hint="eastAsia"/>
          <w:lang w:val="en-US" w:eastAsia="zh-CN"/>
        </w:rPr>
        <w:fldChar w:fldCharType="end"/>
      </w:r>
    </w:p>
    <w:p>
      <w:pPr>
        <w:jc w:val="left"/>
      </w:pPr>
      <w:r>
        <w:drawing>
          <wp:inline distT="0" distB="0" distL="114300" distR="114300">
            <wp:extent cx="5270500" cy="32766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9"/>
                    <a:stretch>
                      <a:fillRect/>
                    </a:stretch>
                  </pic:blipFill>
                  <pic:spPr>
                    <a:xfrm>
                      <a:off x="0" y="0"/>
                      <a:ext cx="5270500" cy="327660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这个时候对localhost:8080的访问都可以被监控到</w:t>
      </w:r>
    </w:p>
    <w:p>
      <w:pPr>
        <w:jc w:val="left"/>
        <w:rPr>
          <w:rFonts w:hint="eastAsia"/>
          <w:lang w:val="en-US" w:eastAsia="zh-CN"/>
        </w:rPr>
      </w:pPr>
    </w:p>
    <w:p>
      <w:pPr>
        <w:pStyle w:val="3"/>
        <w:rPr>
          <w:rFonts w:hint="eastAsia"/>
          <w:lang w:val="en-US" w:eastAsia="zh-CN"/>
        </w:rPr>
      </w:pPr>
      <w:r>
        <w:rPr>
          <w:rFonts w:hint="eastAsia"/>
          <w:lang w:val="en-US" w:eastAsia="zh-CN"/>
        </w:rPr>
        <w:t xml:space="preserve">Turbine </w:t>
      </w:r>
    </w:p>
    <w:p>
      <w:pPr>
        <w:rPr>
          <w:rFonts w:hint="eastAsia"/>
          <w:lang w:val="en-US" w:eastAsia="zh-CN"/>
        </w:rPr>
      </w:pPr>
      <w:r>
        <w:rPr>
          <w:rFonts w:hint="eastAsia"/>
          <w:lang w:val="en-US" w:eastAsia="zh-CN"/>
        </w:rPr>
        <w:t>HystrixDashboard 前面已经知道了，它的主要功能是可以对某一项微服务进行监控，但真实情况下，不可能只对某一个服务进行监控，更多的是对很多服务进行一个整体的监控，这个时候就需要使用到turbine来完成了。</w:t>
      </w:r>
    </w:p>
    <w:p>
      <w:pPr>
        <w:rPr>
          <w:rFonts w:hint="eastAsia"/>
          <w:lang w:val="en-US" w:eastAsia="zh-CN"/>
        </w:rPr>
      </w:pPr>
    </w:p>
    <w:p>
      <w:pPr>
        <w:rPr>
          <w:rFonts w:hint="eastAsia"/>
          <w:lang w:val="en-US" w:eastAsia="zh-CN"/>
        </w:rPr>
      </w:pPr>
      <w:r>
        <w:rPr>
          <w:rFonts w:hint="eastAsia"/>
          <w:lang w:val="en-US" w:eastAsia="zh-CN"/>
        </w:rPr>
        <w:t>为了演示监控多个服务模块，这个时候新建一个模块【</w:t>
      </w:r>
      <w:r>
        <w:rPr>
          <w:rFonts w:hint="default"/>
        </w:rPr>
        <w:t>microcloud</w:t>
      </w:r>
      <w:r>
        <w:rPr>
          <w:rFonts w:hint="eastAsia"/>
          <w:lang w:val="en-US" w:eastAsia="zh-CN"/>
        </w:rPr>
        <w:t>-</w:t>
      </w:r>
      <w:r>
        <w:rPr>
          <w:rFonts w:hint="default"/>
        </w:rPr>
        <w:t>provider</w:t>
      </w:r>
      <w:r>
        <w:rPr>
          <w:rFonts w:hint="eastAsia"/>
          <w:lang w:val="en-US" w:eastAsia="zh-CN"/>
        </w:rPr>
        <w:t>-user-hystrix】,为简单起见，这个模块并不连接数据库，也不做安全控制。</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&lt;artifactId&gt;microcloud-provider-user-hystrix&lt;/artifactId&gt;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26" w:firstLineChars="0"/>
        <w:jc w:val="left"/>
        <w:rPr>
          <w:rFonts w:hint="eastAsia"/>
          <w:lang w:val="en-US" w:eastAsia="zh-CN"/>
        </w:rPr>
      </w:pPr>
      <w:r>
        <w:rPr>
          <w:rFonts w:hint="eastAsia"/>
          <w:lang w:val="en-US" w:eastAsia="zh-CN"/>
        </w:rPr>
        <w:t>【microcloud-api】新增一个VO类：Users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 implements Serializable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int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this.name =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setAge(int 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this.age =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setSex(String 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this.sex =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 新建一个UserController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@RequestMapping("/get/{name}")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get(@PathVariable("name")String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 users = new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users.setName(name);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users.setAge(18);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users.setSex("F");</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-user-hystrix】新增启动类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SpringApplication.run(UsersApp.class,args);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8090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w:t>
      </w: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访问地址：http://localhost:8090/users/get/enjoy</w:t>
      </w:r>
    </w:p>
    <w:p>
      <w:pPr>
        <w:ind w:firstLine="210" w:firstLineChars="100"/>
        <w:rPr>
          <w:rFonts w:hint="eastAsia"/>
          <w:lang w:val="en-US" w:eastAsia="zh-CN"/>
        </w:rPr>
      </w:pPr>
      <w:r>
        <w:rPr>
          <w:rFonts w:hint="eastAsia"/>
          <w:lang w:val="en-US" w:eastAsia="zh-CN"/>
        </w:rPr>
        <w:t>hystrix监控地址：</w:t>
      </w:r>
      <w:r>
        <w:rPr>
          <w:rFonts w:hint="eastAsia"/>
          <w:lang w:val="en-US" w:eastAsia="zh-CN"/>
        </w:rPr>
        <w:fldChar w:fldCharType="begin"/>
      </w:r>
      <w:r>
        <w:rPr>
          <w:rFonts w:hint="eastAsia"/>
          <w:lang w:val="en-US" w:eastAsia="zh-CN"/>
        </w:rPr>
        <w:instrText xml:space="preserve"> HYPERLINK "http://localhost:8090/actuator/hystrix.stream" </w:instrText>
      </w:r>
      <w:r>
        <w:rPr>
          <w:rFonts w:hint="eastAsia"/>
          <w:lang w:val="en-US" w:eastAsia="zh-CN"/>
        </w:rPr>
        <w:fldChar w:fldCharType="separate"/>
      </w:r>
      <w:r>
        <w:rPr>
          <w:rFonts w:hint="eastAsia"/>
          <w:lang w:val="en-US" w:eastAsia="zh-CN"/>
        </w:rPr>
        <w:t>http://localhost:8090/actuator/hystrix.stream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前面准备工作完成后，如果想要实现 turbine 的配置，准备一个turbine模块</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新增【microcloud-consumer-turbine】模块，pom文件如下</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&lt;artifactId&gt;microcloud-consumer-turbine&lt;/artifactId&gt;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&lt;artifactId&gt;spring-cloud-starter-netflix-turbine&lt;/artifactId&gt;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&lt;/project&gt;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【microcloud-consumer-turbine】修改application.yml配置文件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9101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turbine: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app-config: MICROCLOUD-PROVIDER-PRODUCT,MICROCLOUD-PROVIDER-USERS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cluster-name-expression: new String("default")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可以发现对于turbine，其实是从eureka配置在app-config中服务，然后进行监控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 新建一个启动类</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org.springframework.cloud.netflix.turbine.EnableTurbine;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TurbineApp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SpringApplication.run(TurbineApp.class,args);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ind w:firstLine="210" w:firstLineChars="100"/>
      </w:pPr>
    </w:p>
    <w:p>
      <w:pPr>
        <w:ind w:firstLine="210" w:firstLineChars="100"/>
        <w:rPr>
          <w:rFonts w:hint="default"/>
          <w:lang w:val="en-US" w:eastAsia="zh-CN"/>
        </w:rPr>
      </w:pPr>
      <w:r>
        <w:rPr>
          <w:rFonts w:hint="eastAsia"/>
          <w:lang w:val="en-US" w:eastAsia="zh-CN"/>
        </w:rPr>
        <w:t xml:space="preserve">turbine监控地址：                                                                          </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 xml:space="preserve"> 在Dashboard里面填上 turbine监控地址</w:t>
      </w:r>
    </w:p>
    <w:p>
      <w:pPr>
        <w:ind w:firstLine="210" w:firstLineChars="100"/>
        <w:jc w:val="left"/>
        <w:rPr>
          <w:rFonts w:hint="eastAsia"/>
          <w:lang w:val="en-US" w:eastAsia="zh-CN"/>
        </w:rPr>
      </w:pPr>
    </w:p>
    <w:p>
      <w:pPr>
        <w:ind w:firstLine="210" w:firstLineChars="100"/>
        <w:jc w:val="left"/>
        <w:rPr>
          <w:rFonts w:hint="eastAsia"/>
          <w:lang w:val="en-US" w:eastAsia="zh-CN"/>
        </w:rPr>
      </w:pPr>
    </w:p>
    <w:p>
      <w:pPr>
        <w:ind w:firstLine="210" w:firstLineChars="100"/>
        <w:jc w:val="left"/>
      </w:pPr>
      <w:r>
        <w:rPr>
          <w:rFonts w:hint="eastAsia"/>
          <w:lang w:val="en-US" w:eastAsia="zh-CN"/>
        </w:rPr>
        <w:t xml:space="preserve">    </w:t>
      </w:r>
      <w:r>
        <w:drawing>
          <wp:inline distT="0" distB="0" distL="114300" distR="114300">
            <wp:extent cx="3484245" cy="1630045"/>
            <wp:effectExtent l="0" t="0" r="1905" b="825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3484245" cy="1630045"/>
                    </a:xfrm>
                    <a:prstGeom prst="rect">
                      <a:avLst/>
                    </a:prstGeom>
                    <a:noFill/>
                    <a:ln w="9525">
                      <a:noFill/>
                    </a:ln>
                  </pic:spPr>
                </pic:pic>
              </a:graphicData>
            </a:graphic>
          </wp:inline>
        </w:drawing>
      </w:r>
    </w:p>
    <w:p>
      <w:pPr>
        <w:ind w:firstLine="210" w:firstLineChars="100"/>
        <w:jc w:val="left"/>
        <w:rPr>
          <w:rFonts w:hint="eastAsia" w:eastAsiaTheme="minorEastAsia"/>
          <w:lang w:val="en-US" w:eastAsia="zh-CN"/>
        </w:rPr>
      </w:pPr>
    </w:p>
    <w:p>
      <w:pPr>
        <w:ind w:firstLine="210" w:firstLineChars="100"/>
        <w:jc w:val="left"/>
        <w:rPr>
          <w:rFonts w:hint="eastAsia"/>
          <w:lang w:val="en-US" w:eastAsia="zh-CN"/>
        </w:rPr>
      </w:pPr>
      <w:r>
        <w:rPr>
          <w:rFonts w:hint="eastAsia"/>
          <w:lang w:val="en-US" w:eastAsia="zh-CN"/>
        </w:rPr>
        <w:t>发现目前turbine只监控了UserController的信息，看下turbine后台发现报错</w:t>
      </w:r>
    </w:p>
    <w:p>
      <w:pPr>
        <w:ind w:firstLine="210" w:firstLineChars="100"/>
        <w:rPr>
          <w:rFonts w:hint="eastAsia"/>
          <w:lang w:val="en-US" w:eastAsia="zh-CN"/>
        </w:rPr>
      </w:pPr>
      <w:r>
        <w:drawing>
          <wp:inline distT="0" distB="0" distL="114300" distR="114300">
            <wp:extent cx="5272405" cy="455930"/>
            <wp:effectExtent l="0" t="0" r="4445"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1"/>
                    <a:stretch>
                      <a:fillRect/>
                    </a:stretch>
                  </pic:blipFill>
                  <pic:spPr>
                    <a:xfrm>
                      <a:off x="0" y="0"/>
                      <a:ext cx="5272405" cy="455930"/>
                    </a:xfrm>
                    <a:prstGeom prst="rect">
                      <a:avLst/>
                    </a:prstGeom>
                    <a:noFill/>
                    <a:ln w="9525">
                      <a:noFill/>
                    </a:ln>
                  </pic:spPr>
                </pic:pic>
              </a:graphicData>
            </a:graphic>
          </wp:inline>
        </w:drawing>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其实原因也很简单，User服务并不需要用户验证，所以能正常访问，但对于Product服务，配置了用户名密码的，turbine肯定无法访问</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【microcloud-security】如果现在需要turbine进行加密服务的访问，那么只能折衷处理，让访问/actuator/hystrix.stream与/turbine.stream这两个地址的时候不需要用户密码验证</w:t>
      </w:r>
    </w:p>
    <w:p>
      <w:pPr>
        <w:ind w:firstLine="210" w:firstLineChars="100"/>
        <w:rPr>
          <w:rFonts w:hint="eastAsia"/>
          <w:lang w:val="en-US" w:eastAsia="zh-CN"/>
        </w:rPr>
      </w:pPr>
      <w:r>
        <w:rPr>
          <w:rFonts w:hint="eastAsia"/>
          <w:lang w:val="en-US" w:eastAsia="zh-CN"/>
        </w:rPr>
        <w:t xml:space="preserve">【microcloud-security】 修改WebSecurityConfiguration </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lang w:val="en-US" w:eastAsia="zh-CN"/>
        </w:rPr>
        <w:t xml:space="preserve">  </w:t>
      </w:r>
      <w:r>
        <w:rPr>
          <w:rFonts w:hint="eastAsia"/>
          <w:color w:val="0000FF"/>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public void configure(WebSecurity web) throws Exception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web.ignoring().antMatchers("/actuator/hystrix.stream","/turbine.stream")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10" w:firstLineChars="100"/>
        <w:rPr>
          <w:rFonts w:hint="eastAsia"/>
          <w:lang w:val="en-US" w:eastAsia="zh-CN"/>
        </w:rPr>
      </w:pPr>
      <w:r>
        <w:rPr>
          <w:rFonts w:hint="eastAsia" w:cstheme="minorBidi"/>
          <w:kern w:val="2"/>
          <w:sz w:val="21"/>
          <w:szCs w:val="24"/>
          <w:lang w:val="en-US" w:eastAsia="zh-CN" w:bidi="ar-SA"/>
        </w:rPr>
        <w:tab/>
      </w:r>
      <w:r>
        <w:rPr>
          <w:rFonts w:hint="eastAsia"/>
          <w:lang w:val="en-US" w:eastAsia="zh-CN"/>
        </w:rPr>
        <w:t>turbine监控地址：</w:t>
      </w:r>
      <w:r>
        <w:rPr>
          <w:rFonts w:hint="eastAsia"/>
          <w:lang w:val="en-US" w:eastAsia="zh-CN"/>
        </w:rPr>
        <w:fldChar w:fldCharType="begin"/>
      </w:r>
      <w:r>
        <w:rPr>
          <w:rFonts w:hint="eastAsia"/>
          <w:lang w:val="en-US" w:eastAsia="zh-CN"/>
        </w:rPr>
        <w:instrText xml:space="preserve"> HYPERLINK "http://localhost:9101/turbine.stream" </w:instrText>
      </w:r>
      <w:r>
        <w:rPr>
          <w:rFonts w:hint="eastAsia"/>
          <w:lang w:val="en-US" w:eastAsia="zh-CN"/>
        </w:rPr>
        <w:fldChar w:fldCharType="separate"/>
      </w:r>
      <w:r>
        <w:rPr>
          <w:rFonts w:hint="eastAsia"/>
          <w:lang w:val="en-US" w:eastAsia="zh-CN"/>
        </w:rPr>
        <w:t>http://localhost:9101/turbine.stream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在Dashboard里面填上 turbine监控地址</w:t>
      </w:r>
    </w:p>
    <w:p>
      <w:pPr>
        <w:ind w:firstLine="210" w:firstLineChars="100"/>
        <w:jc w:val="left"/>
        <w:rPr>
          <w:rFonts w:hint="eastAsia"/>
          <w:lang w:val="en-US" w:eastAsia="zh-CN"/>
        </w:rPr>
      </w:pPr>
    </w:p>
    <w:p>
      <w:pPr>
        <w:rPr>
          <w:rFonts w:hint="eastAsia"/>
          <w:lang w:val="en-US" w:eastAsia="zh-CN"/>
        </w:rPr>
      </w:pPr>
      <w:r>
        <w:rPr>
          <w:rFonts w:hint="eastAsia"/>
          <w:lang w:val="en-US" w:eastAsia="zh-CN"/>
        </w:rPr>
        <w:t>刷新：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4318635" cy="2268220"/>
            <wp:effectExtent l="0" t="0" r="5715"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2"/>
                    <a:stretch>
                      <a:fillRect/>
                    </a:stretch>
                  </pic:blipFill>
                  <pic:spPr>
                    <a:xfrm>
                      <a:off x="0" y="0"/>
                      <a:ext cx="4318635" cy="2268220"/>
                    </a:xfrm>
                    <a:prstGeom prst="rect">
                      <a:avLst/>
                    </a:prstGeom>
                    <a:noFill/>
                    <a:ln w="9525">
                      <a:noFill/>
                    </a:ln>
                  </pic:spPr>
                </pic:pic>
              </a:graphicData>
            </a:graphic>
          </wp:inline>
        </w:drawing>
      </w:r>
    </w:p>
    <w:p>
      <w:pPr>
        <w:ind w:firstLine="840" w:firstLineChars="400"/>
        <w:jc w:val="left"/>
        <w:rPr>
          <w:rFonts w:hint="eastAsia"/>
          <w:lang w:val="en-US" w:eastAsia="zh-CN"/>
        </w:rPr>
      </w:pPr>
    </w:p>
    <w:p>
      <w:pPr>
        <w:pStyle w:val="3"/>
        <w:bidi w:val="0"/>
        <w:rPr>
          <w:rFonts w:hint="eastAsia"/>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Hystrix 的AOP</w:t>
      </w:r>
    </w:p>
    <w:p>
      <w:pPr>
        <w:rPr>
          <w:rFonts w:hint="eastAsia"/>
          <w:lang w:val="en-US" w:eastAsia="zh-CN"/>
        </w:rPr>
      </w:pPr>
      <w:r>
        <w:drawing>
          <wp:inline distT="0" distB="0" distL="114300" distR="114300">
            <wp:extent cx="5269865" cy="713105"/>
            <wp:effectExtent l="0" t="0" r="6985" b="1079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43"/>
                    <a:stretch>
                      <a:fillRect/>
                    </a:stretch>
                  </pic:blipFill>
                  <pic:spPr>
                    <a:xfrm>
                      <a:off x="0" y="0"/>
                      <a:ext cx="5269865" cy="713105"/>
                    </a:xfrm>
                    <a:prstGeom prst="rect">
                      <a:avLst/>
                    </a:prstGeom>
                    <a:noFill/>
                    <a:ln>
                      <a:noFill/>
                    </a:ln>
                  </pic:spPr>
                </pic:pic>
              </a:graphicData>
            </a:graphic>
          </wp:inline>
        </w:drawing>
      </w:r>
    </w:p>
    <w:p>
      <w:pPr>
        <w:ind w:firstLine="309" w:firstLineChars="0"/>
        <w:jc w:val="left"/>
        <w:rPr>
          <w:rFonts w:hint="default"/>
          <w:lang w:val="en-US" w:eastAsia="zh-CN"/>
        </w:rPr>
      </w:pP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color w:val="0000FF"/>
          <w:lang w:val="en-US" w:eastAsia="zh-CN"/>
        </w:rPr>
        <w:t>//注入一个AOP的切面</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public HystrixCommandAspect hystrixCommandAspect() {</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 xml:space="preserve">    return new HystrixCommandAspect();</w:t>
      </w:r>
    </w:p>
    <w:p>
      <w:pPr>
        <w:pBdr>
          <w:top w:val="single" w:color="auto" w:sz="4" w:space="0"/>
          <w:left w:val="single" w:color="auto" w:sz="4" w:space="0"/>
          <w:bottom w:val="single" w:color="auto" w:sz="4" w:space="0"/>
          <w:right w:val="single" w:color="auto" w:sz="4" w:space="0"/>
        </w:pBdr>
        <w:ind w:firstLine="309" w:firstLineChars="0"/>
        <w:jc w:val="left"/>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HystrixCommandAspect 用于处理被注解 @HystrixCommand 标记的方法。通过名字可以知道，Hystrix 基于 AOP 机制实现，对目标方法做了代理，然后实现了自己一系列功能特性。</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@Pointcut("@annotation(com.netflix.hystrix.contrib.javanica.annotation.HystrixCommand)")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hystrixCommandAnnotationPointcut()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p>
    <w:p>
      <w:pPr>
        <w:rPr>
          <w:rFonts w:hint="default"/>
          <w:lang w:val="en-US" w:eastAsia="zh-CN"/>
        </w:rPr>
      </w:pPr>
      <w:r>
        <w:rPr>
          <w:rFonts w:hint="eastAsia"/>
          <w:lang w:val="en-US" w:eastAsia="zh-CN"/>
        </w:rPr>
        <w:t>methodsAnnotatedWithHystrixCommand用来执行目标方法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@Around("hystrixCommandAnnotationPointcut() || hystrixCollapserAnnotationPointcut()")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public Object methodsAnnotatedWithHystrixCommand(ProceedingJoinPoint joinPoint) throws Throwable {</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lang w:val="en-US" w:eastAsia="zh-CN"/>
        </w:rPr>
        <w:t xml:space="preserve">   </w:t>
      </w:r>
      <w:r>
        <w:rPr>
          <w:rFonts w:hint="eastAsia"/>
          <w:color w:val="0000FF"/>
          <w:lang w:val="en-US" w:eastAsia="zh-CN"/>
        </w:rPr>
        <w:t>//根据切点获取Method（被@HystrixCommand标记方法）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method = AopUtils.getMethodFromTarget(joinPoint);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Validate.notNull(method, "failed to get method from joinPoint: %s", new Object[]{joinPoint});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if(method.isAnnotationPresent(HystrixCommand.class) &amp;&amp; method.isAnnotationPresent(HystrixCollapser.class))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IllegalStateException("method cannot be annotated with HystrixCommand and HystrixCollapser annotations at the same 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HystrixCommandAspect.MetaHolderFactory metaHolderFactory = (HystrixCommandAspect.MetaHolderFactory)META_HOLDER_FACTORY_MAP.get(HystrixCommandAspect.HystrixPointcutType.of(method));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metaHolderFactory.create(joinPoint);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准备各种材料后，创建HystrixInvokable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HystrixInvokable invokable = </w:t>
      </w:r>
      <w:r>
        <w:rPr>
          <w:rFonts w:hint="eastAsia"/>
          <w:color w:val="0000FF"/>
          <w:lang w:val="en-US" w:eastAsia="zh-CN"/>
        </w:rPr>
        <w:t>HystrixCommandFactory.getInstance().create(metaHolder);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ExecutionType executionType = metaHolder.isCollapserAnnotationPresent()?metaHolder.getCollapserExecutionType():metaHolder.getExecutionType();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if(!metaHolder.isObservable())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 利用工具CommandExecutor来执行</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result = </w:t>
      </w:r>
      <w:r>
        <w:rPr>
          <w:rFonts w:hint="eastAsia"/>
          <w:color w:val="0000FF"/>
          <w:lang w:val="en-US" w:eastAsia="zh-CN"/>
        </w:rPr>
        <w:t>CommandExecutor.execute(invokable,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result = this.executeObservable(invokable, executionType, 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(HystrixBadRequestException var9)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(Throwable)(var9.getCause() != null?var9.getCause():var9);</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(HystrixRuntimeException var10)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this.hystrixRuntimeExceptionToThrowable(metaHolder,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HystrixInvokable 只是一个空接口，没有任何方法，只是用来标记具备可执行的能力。</w:t>
      </w:r>
    </w:p>
    <w:p>
      <w:pPr>
        <w:pStyle w:val="5"/>
        <w:bidi w:val="0"/>
        <w:rPr>
          <w:rFonts w:hint="default"/>
          <w:lang w:val="en-US" w:eastAsia="zh-CN"/>
        </w:rPr>
      </w:pPr>
      <w:r>
        <w:rPr>
          <w:rFonts w:hint="eastAsia"/>
          <w:lang w:val="en-US" w:eastAsia="zh-CN"/>
        </w:rPr>
        <w:t>创建 HystrixInvokable</w:t>
      </w:r>
    </w:p>
    <w:p>
      <w:pPr>
        <w:rPr>
          <w:rFonts w:hint="eastAsia"/>
          <w:lang w:val="en-US" w:eastAsia="zh-CN"/>
        </w:rPr>
      </w:pPr>
      <w:r>
        <w:rPr>
          <w:rFonts w:hint="eastAsia"/>
          <w:lang w:val="en-US" w:eastAsia="zh-CN"/>
        </w:rPr>
        <w:t>那 HystrixInvokable 又是如何创建的？它具体的实现类又是什么？先看看 HystrixCommandFactory.getInstance().create() 的代码。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HystrixInvokable create(MetaHolder metaHolder)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if(metaHolder.isCollapserAnnotationPresent())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CommandCollapser(metaHolder);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if(metaHolder.isObservable())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executable = new GenericObservableCommand(HystrixCommandBuilderFactory.getInstance().create(metaHolder));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executable = new GenericCommand(HystrixCommandBuilderFactory.getInstance().create(metaHolder));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(HystrixInvokable)executable;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rPr>
      </w:pPr>
      <w:r>
        <w:rPr>
          <w:rFonts w:hint="eastAsia"/>
          <w:lang w:val="en-US" w:eastAsia="zh-CN"/>
        </w:rPr>
        <w:t>这里可以看到</w:t>
      </w:r>
      <w:r>
        <w:rPr>
          <w:rFonts w:hint="eastAsia"/>
        </w:rPr>
        <w:t>实现类是 GenericCommand</w:t>
      </w:r>
    </w:p>
    <w:p>
      <w:pPr>
        <w:rPr>
          <w:rFonts w:hint="eastAsia"/>
        </w:rPr>
      </w:pPr>
    </w:p>
    <w:p>
      <w:pPr>
        <w:rPr>
          <w:rFonts w:hint="eastAsia"/>
          <w:lang w:val="en-US" w:eastAsia="zh-CN"/>
        </w:rPr>
      </w:pPr>
      <w:r>
        <w:rPr>
          <w:rFonts w:ascii="宋体" w:hAnsi="宋体" w:eastAsia="宋体" w:cs="宋体"/>
          <w:sz w:val="24"/>
          <w:szCs w:val="24"/>
        </w:rPr>
        <w:drawing>
          <wp:inline distT="0" distB="0" distL="114300" distR="114300">
            <wp:extent cx="4083050" cy="4881880"/>
            <wp:effectExtent l="0" t="0" r="12700" b="13970"/>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44"/>
                    <a:stretch>
                      <a:fillRect/>
                    </a:stretch>
                  </pic:blipFill>
                  <pic:spPr>
                    <a:xfrm>
                      <a:off x="0" y="0"/>
                      <a:ext cx="4083050" cy="4881880"/>
                    </a:xfrm>
                    <a:prstGeom prst="rect">
                      <a:avLst/>
                    </a:prstGeom>
                    <a:noFill/>
                    <a:ln w="9525">
                      <a:noFill/>
                    </a:ln>
                  </pic:spPr>
                </pic:pic>
              </a:graphicData>
            </a:graphic>
          </wp:inline>
        </w:drawing>
      </w:r>
    </w:p>
    <w:p>
      <w:pPr>
        <w:rPr>
          <w:rFonts w:hint="eastAsia"/>
          <w:lang w:val="en-US" w:eastAsia="zh-CN"/>
        </w:rPr>
      </w:pPr>
      <w:r>
        <w:rPr>
          <w:rFonts w:hint="eastAsia"/>
          <w:lang w:val="en-US" w:eastAsia="zh-CN"/>
        </w:rPr>
        <w:t>三个抽象父类 AbstractHystrixCommand、HystrixCommand、AbstractCommand 帮助 GenericCommand 做了不少公共的事情，而 负责执行具体的方法和fallback时的方法。</w:t>
      </w:r>
    </w:p>
    <w:p>
      <w:pPr>
        <w:rPr>
          <w:rFonts w:hint="eastAsia"/>
          <w:lang w:val="en-US" w:eastAsia="zh-CN"/>
        </w:rPr>
      </w:pPr>
    </w:p>
    <w:p>
      <w:pPr>
        <w:rPr>
          <w:rFonts w:hint="eastAsia"/>
          <w:lang w:val="en-US" w:eastAsia="zh-CN"/>
        </w:rPr>
      </w:pPr>
      <w:r>
        <w:rPr>
          <w:rFonts w:hint="eastAsia"/>
          <w:lang w:val="en-US" w:eastAsia="zh-CN"/>
        </w:rPr>
        <w:t>com.netflix.hystrix.contrib.javanica.command.GenericCommand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执行具体的方法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Object run()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LOGGER.debug("execute command: {}", this.getCommandKey().name());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GenericCommand.this.getCommandAction().execute(GenericCommand.this.getExecutionType());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执行fallback方法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Object getFallback()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CommandAction commandAction = this.getFallbackAction();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if(commandAction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this.process(new AbstractHystrixCommand&lt;Object&gt;.Action()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MetaHolder metaHolder = commandAction.getMetaHolder();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args = CommonUtils.createArgsForFallback(metaHolder, GenericCommand.this.getExecutionException());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commandAction.executeWithArgs(metaHolder.getFallbackExecutionType(), 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var3)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LOGGER.error(FallbackErrorMessageBuilder.create().append(commandAction, var3).build());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FallbackInvocationException(ExceptionUtils.unwrapCause(var3));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super.getFallback();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pStyle w:val="5"/>
        <w:bidi w:val="0"/>
        <w:rPr>
          <w:rFonts w:hint="eastAsia"/>
          <w:lang w:val="en-US" w:eastAsia="zh-CN"/>
        </w:rPr>
      </w:pPr>
      <w:r>
        <w:rPr>
          <w:rFonts w:hint="eastAsia"/>
          <w:lang w:val="en-US" w:eastAsia="zh-CN"/>
        </w:rPr>
        <w:t>利用工具CommandExecutor来执行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Object execute(HystrixInvokable invokable, ExecutionType executionType, MetaHolder metaHolder) throws RuntimeException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Validate.notNull(metaHolder);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 (executionType)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//以同步方式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SYNCHRONOUS: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default"/>
          <w:color w:val="0000FF"/>
          <w:lang w:val="en-US" w:eastAsia="zh-CN"/>
        </w:rPr>
        <w:t>// 转为 HystrixExecutable 并执行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castToExecutable(invokable, executionType).execute();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//以异步方式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ASYNCHRONOUS: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HystrixExecutable executable = castToExecutable(invokable,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(metaHolder.hasFallbackMethodCommand()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&amp;&amp; ExecutionType.ASYNCHRONOUS == metaHolder.getFallbackExecutionType())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FutureDecorator(executable.queue());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executable.queue();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HystrixObservable observable = castToObservable(invokable);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ObservableExecutionMode.EAGER == metaHolder.getObservableExecutionMode() ? observable.observe() : observable.toObservable();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new RuntimeException("unsupported execution type: " + executionType);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com.netflix.hystrix.HystrixCommand#execute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 execute()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queue().get();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Exceptions.sneakyThrow(decomposeException(e));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Future&lt;R&gt; 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delegate = toObservable().toBlocking().toFuture();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//利用 JUC 的 Future 来异步执行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Future&lt;R&gt; f = new Future&lt;R&gt;()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(f.isDone())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//执行正常的业务方法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//异常处理</w:t>
      </w:r>
    </w:p>
    <w:p>
      <w:pPr>
        <w:pBdr>
          <w:top w:val="single" w:color="auto" w:sz="4" w:space="0"/>
          <w:left w:val="single" w:color="auto" w:sz="4" w:space="0"/>
          <w:bottom w:val="single" w:color="auto" w:sz="4" w:space="0"/>
          <w:right w:val="single" w:color="auto" w:sz="4" w:space="0"/>
        </w:pBdr>
        <w:ind w:firstLine="1260" w:firstLineChars="600"/>
        <w:rPr>
          <w:rFonts w:hint="default"/>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rPr>
      </w:pPr>
      <w:r>
        <w:rPr>
          <w:rFonts w:hint="eastAsia"/>
        </w:rPr>
        <w:t>GenericCommand.run()</w:t>
      </w:r>
    </w:p>
    <w:p>
      <w:pPr>
        <w:rPr>
          <w:rFonts w:hint="eastAsia"/>
        </w:rPr>
      </w:pPr>
    </w:p>
    <w:p>
      <w:pPr>
        <w:rPr>
          <w:rFonts w:hint="eastAsia"/>
          <w:lang w:val="en-US" w:eastAsia="zh-CN"/>
        </w:rPr>
      </w:pPr>
      <w:r>
        <w:rPr>
          <w:rFonts w:hint="eastAsia"/>
          <w:lang w:val="en-US" w:eastAsia="zh-CN"/>
        </w:rPr>
        <w:t>其实上述过程算是总览，可以知道Hystrix是通过AOP来实现的。</w:t>
      </w:r>
    </w:p>
    <w:p>
      <w:pPr>
        <w:rPr>
          <w:rFonts w:hint="eastAsia"/>
          <w:lang w:val="en-US" w:eastAsia="zh-CN"/>
        </w:rPr>
      </w:pPr>
    </w:p>
    <w:p>
      <w:pPr>
        <w:pStyle w:val="4"/>
        <w:bidi w:val="0"/>
        <w:rPr>
          <w:rFonts w:hint="default"/>
          <w:lang w:val="en-US" w:eastAsia="zh-CN"/>
        </w:rPr>
      </w:pPr>
      <w:r>
        <w:rPr>
          <w:rFonts w:hint="eastAsia"/>
          <w:lang w:val="en-US" w:eastAsia="zh-CN"/>
        </w:rPr>
        <w:t>工作原理</w:t>
      </w:r>
    </w:p>
    <w:p>
      <w:pPr>
        <w:rPr>
          <w:rFonts w:hint="default"/>
          <w:lang w:val="en-US" w:eastAsia="zh-CN"/>
        </w:rPr>
      </w:pPr>
      <w:r>
        <w:rPr>
          <w:rFonts w:ascii="宋体" w:hAnsi="宋体" w:eastAsia="宋体" w:cs="宋体"/>
          <w:sz w:val="24"/>
          <w:szCs w:val="24"/>
        </w:rPr>
        <w:drawing>
          <wp:inline distT="0" distB="0" distL="114300" distR="114300">
            <wp:extent cx="5110480" cy="2484755"/>
            <wp:effectExtent l="0" t="0" r="13970" b="10795"/>
            <wp:docPr id="7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IMG_256"/>
                    <pic:cNvPicPr>
                      <a:picLocks noChangeAspect="1"/>
                    </pic:cNvPicPr>
                  </pic:nvPicPr>
                  <pic:blipFill>
                    <a:blip r:embed="rId45"/>
                    <a:stretch>
                      <a:fillRect/>
                    </a:stretch>
                  </pic:blipFill>
                  <pic:spPr>
                    <a:xfrm>
                      <a:off x="0" y="0"/>
                      <a:ext cx="5110480" cy="248475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1.构建命令</w:t>
      </w:r>
    </w:p>
    <w:p>
      <w:pPr>
        <w:rPr>
          <w:rFonts w:hint="default"/>
          <w:lang w:val="en-US" w:eastAsia="zh-CN"/>
        </w:rPr>
      </w:pPr>
      <w:r>
        <w:rPr>
          <w:rFonts w:hint="default"/>
          <w:lang w:val="en-US" w:eastAsia="zh-CN"/>
        </w:rPr>
        <w:t xml:space="preserve">    @HystrixCommand </w:t>
      </w:r>
    </w:p>
    <w:p>
      <w:pPr>
        <w:rPr>
          <w:rFonts w:hint="default"/>
          <w:lang w:val="en-US" w:eastAsia="zh-CN"/>
        </w:rPr>
      </w:pPr>
      <w:r>
        <w:rPr>
          <w:rFonts w:hint="default"/>
          <w:lang w:val="en-US" w:eastAsia="zh-CN"/>
        </w:rPr>
        <w:t>2.执行命令</w:t>
      </w:r>
    </w:p>
    <w:p>
      <w:pPr>
        <w:rPr>
          <w:rFonts w:hint="default"/>
          <w:lang w:val="en-US" w:eastAsia="zh-CN"/>
        </w:rPr>
      </w:pPr>
      <w:r>
        <w:rPr>
          <w:rFonts w:hint="default"/>
          <w:lang w:val="en-US" w:eastAsia="zh-CN"/>
        </w:rPr>
        <w:t xml:space="preserve">  @com.netflix.hystrix.HystrixCommand#execute</w:t>
      </w:r>
    </w:p>
    <w:p>
      <w:pPr>
        <w:rPr>
          <w:rFonts w:hint="default"/>
          <w:lang w:val="en-US" w:eastAsia="zh-CN"/>
        </w:rPr>
      </w:pPr>
      <w:r>
        <w:rPr>
          <w:rFonts w:hint="default"/>
          <w:lang w:val="en-US" w:eastAsia="zh-CN"/>
        </w:rPr>
        <w:t>3.检查缓存</w:t>
      </w:r>
    </w:p>
    <w:p>
      <w:pPr>
        <w:rPr>
          <w:rFonts w:hint="default"/>
          <w:lang w:val="en-US" w:eastAsia="zh-CN"/>
        </w:rPr>
      </w:pPr>
      <w:r>
        <w:rPr>
          <w:rFonts w:hint="default"/>
          <w:lang w:val="en-US" w:eastAsia="zh-CN"/>
        </w:rPr>
        <w:tab/>
      </w:r>
      <w:r>
        <w:rPr>
          <w:rFonts w:hint="default"/>
          <w:lang w:val="en-US" w:eastAsia="zh-CN"/>
        </w:rPr>
        <w:t>如果启用了 Hystrix Cache，任务执行前将先判断是否有相同命令执行的缓存。如果有则直接返回缓存的结果；如果没有缓存的结果，但启动了缓存，将缓存本次执行结果以供后续使用。</w:t>
      </w:r>
    </w:p>
    <w:p>
      <w:pPr>
        <w:rPr>
          <w:rFonts w:hint="default"/>
          <w:lang w:val="en-US" w:eastAsia="zh-CN"/>
        </w:rPr>
      </w:pPr>
    </w:p>
    <w:p>
      <w:pPr>
        <w:rPr>
          <w:rFonts w:hint="default"/>
          <w:lang w:val="en-US" w:eastAsia="zh-CN"/>
        </w:rPr>
      </w:pPr>
      <w:r>
        <w:rPr>
          <w:rFonts w:hint="default"/>
          <w:lang w:val="en-US" w:eastAsia="zh-CN"/>
        </w:rPr>
        <w:t>4.检查断路器是否打开</w:t>
      </w:r>
    </w:p>
    <w:p>
      <w:pPr>
        <w:rPr>
          <w:rFonts w:hint="default"/>
          <w:lang w:val="en-US" w:eastAsia="zh-CN"/>
        </w:rPr>
      </w:pPr>
      <w:r>
        <w:rPr>
          <w:rFonts w:hint="default"/>
          <w:lang w:val="en-US" w:eastAsia="zh-CN"/>
        </w:rPr>
        <w:t>断路器(circuit-breaker)和保险丝类似，保险丝在发生危险时将会烧断以保护电路，而断路器可以在达到我们设定的阀值时触发短路(比如请求失败率达到50%)，拒绝执行任何请求。</w:t>
      </w:r>
    </w:p>
    <w:p>
      <w:pPr>
        <w:rPr>
          <w:rFonts w:hint="default"/>
          <w:lang w:val="en-US" w:eastAsia="zh-CN"/>
        </w:rPr>
      </w:pPr>
      <w:r>
        <w:rPr>
          <w:rFonts w:hint="default"/>
          <w:lang w:val="en-US" w:eastAsia="zh-CN"/>
        </w:rPr>
        <w:t>如果断路器被打开，Hystrix 将不会执行命令，直接进入Fallback处理逻辑</w:t>
      </w:r>
    </w:p>
    <w:p>
      <w:pPr>
        <w:rPr>
          <w:rFonts w:hint="default"/>
          <w:lang w:val="en-US" w:eastAsia="zh-CN"/>
        </w:rPr>
      </w:pPr>
    </w:p>
    <w:p>
      <w:pPr>
        <w:rPr>
          <w:rFonts w:hint="default"/>
          <w:lang w:val="en-US" w:eastAsia="zh-CN"/>
        </w:rPr>
      </w:pPr>
      <w:r>
        <w:rPr>
          <w:rFonts w:hint="default"/>
          <w:lang w:val="en-US" w:eastAsia="zh-CN"/>
        </w:rPr>
        <w:t>5.检查线程池/信号量情况</w:t>
      </w:r>
    </w:p>
    <w:p>
      <w:pPr>
        <w:rPr>
          <w:rFonts w:hint="default"/>
          <w:lang w:val="en-US" w:eastAsia="zh-CN"/>
        </w:rPr>
      </w:pPr>
      <w:r>
        <w:rPr>
          <w:rFonts w:hint="default"/>
          <w:lang w:val="en-US" w:eastAsia="zh-CN"/>
        </w:rPr>
        <w:t>Hystrix 隔离方式有线程池隔离和信号量隔离。当使用Hystrix线程池时，Hystrix 默认为每个依赖服务分配10个线程，当10个线程都繁忙时，将拒绝执行命令。信号量同理</w:t>
      </w:r>
    </w:p>
    <w:p>
      <w:pPr>
        <w:rPr>
          <w:rFonts w:hint="default"/>
          <w:lang w:val="en-US" w:eastAsia="zh-CN"/>
        </w:rPr>
      </w:pPr>
    </w:p>
    <w:p>
      <w:pPr>
        <w:rPr>
          <w:rFonts w:hint="default"/>
          <w:lang w:val="en-US" w:eastAsia="zh-CN"/>
        </w:rPr>
      </w:pPr>
      <w:r>
        <w:rPr>
          <w:rFonts w:hint="default"/>
          <w:lang w:val="en-US" w:eastAsia="zh-CN"/>
        </w:rPr>
        <w:t>6.执行具体的任务</w:t>
      </w:r>
    </w:p>
    <w:p>
      <w:pPr>
        <w:rPr>
          <w:rFonts w:hint="default"/>
          <w:lang w:val="en-US" w:eastAsia="zh-CN"/>
        </w:rPr>
      </w:pPr>
      <w:r>
        <w:rPr>
          <w:rFonts w:hint="default"/>
          <w:lang w:val="en-US" w:eastAsia="zh-CN"/>
        </w:rPr>
        <w:t>HystrixCommand.run() 来运行用户真正的任务</w:t>
      </w:r>
    </w:p>
    <w:p>
      <w:pPr>
        <w:rPr>
          <w:rFonts w:hint="default"/>
          <w:lang w:val="en-US" w:eastAsia="zh-CN"/>
        </w:rPr>
      </w:pPr>
    </w:p>
    <w:p>
      <w:pPr>
        <w:rPr>
          <w:rFonts w:hint="default"/>
          <w:lang w:val="en-US" w:eastAsia="zh-CN"/>
        </w:rPr>
      </w:pPr>
      <w:r>
        <w:rPr>
          <w:rFonts w:hint="default"/>
          <w:lang w:val="en-US" w:eastAsia="zh-CN"/>
        </w:rPr>
        <w:t>7.计算链路健康情况</w:t>
      </w:r>
    </w:p>
    <w:p>
      <w:pPr>
        <w:rPr>
          <w:rFonts w:hint="default"/>
          <w:lang w:val="en-US" w:eastAsia="zh-CN"/>
        </w:rPr>
      </w:pPr>
      <w:r>
        <w:rPr>
          <w:rFonts w:hint="default"/>
          <w:lang w:val="en-US" w:eastAsia="zh-CN"/>
        </w:rPr>
        <w:t>每次开始执行command、结束执行command以及发生异常等情况时，都会记录执行情况，例如：成功、失败、拒绝以及超时等情况，会定期处理这些数据，再根据设定的条件来判断是否开启断路器。</w:t>
      </w:r>
    </w:p>
    <w:p>
      <w:pPr>
        <w:rPr>
          <w:rFonts w:hint="default"/>
          <w:lang w:val="en-US" w:eastAsia="zh-CN"/>
        </w:rPr>
      </w:pPr>
    </w:p>
    <w:p>
      <w:pPr>
        <w:rPr>
          <w:rFonts w:hint="default"/>
          <w:lang w:val="en-US" w:eastAsia="zh-CN"/>
        </w:rPr>
      </w:pPr>
      <w:r>
        <w:rPr>
          <w:rFonts w:hint="default"/>
          <w:lang w:val="en-US" w:eastAsia="zh-CN"/>
        </w:rPr>
        <w:t>8.命令失败时执行 Fallback 逻辑</w:t>
      </w:r>
    </w:p>
    <w:p>
      <w:pPr>
        <w:rPr>
          <w:rFonts w:hint="default"/>
          <w:lang w:val="en-US" w:eastAsia="zh-CN"/>
        </w:rPr>
      </w:pPr>
      <w:r>
        <w:rPr>
          <w:rFonts w:hint="default"/>
          <w:lang w:val="en-US" w:eastAsia="zh-CN"/>
        </w:rPr>
        <w:t>在命令失败时执行用户指定的 Fallback 逻辑。上图中的断路、线程池拒绝、信号量拒绝、执行执行、执行超时都会进入 Fallback 处理。</w:t>
      </w:r>
    </w:p>
    <w:p>
      <w:pPr>
        <w:rPr>
          <w:rFonts w:hint="default"/>
          <w:lang w:val="en-US" w:eastAsia="zh-CN"/>
        </w:rPr>
      </w:pPr>
    </w:p>
    <w:p>
      <w:pPr>
        <w:rPr>
          <w:rFonts w:hint="default"/>
          <w:lang w:val="en-US" w:eastAsia="zh-CN"/>
        </w:rPr>
      </w:pPr>
      <w:r>
        <w:rPr>
          <w:rFonts w:hint="default"/>
          <w:lang w:val="en-US" w:eastAsia="zh-CN"/>
        </w:rPr>
        <w:t>9.返回执行结果</w:t>
      </w:r>
    </w:p>
    <w:p>
      <w:pPr>
        <w:rPr>
          <w:rFonts w:hint="default"/>
          <w:lang w:val="en-US" w:eastAsia="zh-CN"/>
        </w:rPr>
      </w:pPr>
      <w:r>
        <w:rPr>
          <w:rFonts w:hint="default"/>
          <w:lang w:val="en-US" w:eastAsia="zh-CN"/>
        </w:rPr>
        <w:t>原始结果将以Observable形式返回，在返回给用户之前，会根据调用方式的不同做一些处理。</w:t>
      </w:r>
    </w:p>
    <w:p>
      <w:pPr>
        <w:rPr>
          <w:rFonts w:hint="default"/>
          <w:lang w:val="en-US" w:eastAsia="zh-CN"/>
        </w:rPr>
      </w:pPr>
      <w:r>
        <w:rPr>
          <w:rFonts w:ascii="宋体" w:hAnsi="宋体" w:eastAsia="宋体" w:cs="宋体"/>
          <w:sz w:val="24"/>
          <w:szCs w:val="24"/>
        </w:rPr>
        <w:drawing>
          <wp:inline distT="0" distB="0" distL="114300" distR="114300">
            <wp:extent cx="5161280" cy="1718310"/>
            <wp:effectExtent l="0" t="0" r="1270" b="15240"/>
            <wp:docPr id="7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IMG_256"/>
                    <pic:cNvPicPr>
                      <a:picLocks noChangeAspect="1"/>
                    </pic:cNvPicPr>
                  </pic:nvPicPr>
                  <pic:blipFill>
                    <a:blip r:embed="rId46"/>
                    <a:stretch>
                      <a:fillRect/>
                    </a:stretch>
                  </pic:blipFill>
                  <pic:spPr>
                    <a:xfrm>
                      <a:off x="0" y="0"/>
                      <a:ext cx="5161280" cy="17183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com.netflix.hystrix.AbstractCommand#toObservable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Observable&lt;R&gt; toObservable()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AbstractCommand&lt;R&gt; _cmd = this;</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命令执行结束后的清理者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terminateCommandCleanup = 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取消订阅时处理者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unsubscribeCommandCleanup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Hystrix 核心逻辑: 断路器、隔离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发射数据(OnNext表示发射数据)时的Hook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Func1&lt;R, R&gt; wrapWithAllOnNextHooks = new Func1&lt;R, 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命令执行完成的Hook</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Action0 fireOnCompletedHook = new Action0() {...};</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通过Observable.defer()创建一个Observable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boolean requestCacheEnabled = isRequestCachingEnabled();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cacheKey = 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首先尝试从请求缓存中获取结果</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HystrixCommandResponseFromCache&lt;R&gt; fromCache = (HystrixCommandResponseFromCache&lt;R&gt;) requestCache.get(cacheKey);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(fromCache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isResponseFromCache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handleRequestCacheHitAndEmitValues(fromCache,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使用上面的Func0：applyHystrixSemantics 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如果启用请求缓存，将Observable包装成HystrixCachedObservable并进行相关处理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(requestCacheEnabled &amp;&amp; cacheKey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HystrixCachedObservable&lt;R&gt; toCache = HystrixCachedObservable.from(hystrixObservable, 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afterCache = hystrixObservable;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返回Observable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.doOnUnsubscribe(unsubscribeCommandCleanup)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解释下Action0、Func1这种对象。Action、Func和Runnable、Callable类似，是一个可以被执行的实体。Action没有返回值，Action0…ActionN表示有0..N个参数，Action0就表示没有参数；Func有返值，0..N一样表示参数。</w:t>
      </w:r>
    </w:p>
    <w:p>
      <w:pPr>
        <w:rPr>
          <w:rFonts w:hint="eastAsia"/>
          <w:lang w:val="en-US" w:eastAsia="zh-CN"/>
        </w:rPr>
      </w:pPr>
    </w:p>
    <w:p>
      <w:pPr>
        <w:rPr>
          <w:rFonts w:hint="eastAsia"/>
          <w:lang w:val="en-US" w:eastAsia="zh-CN"/>
        </w:rPr>
      </w:pPr>
      <w:r>
        <w:rPr>
          <w:rFonts w:hint="eastAsia"/>
          <w:lang w:val="en-US" w:eastAsia="zh-CN"/>
        </w:rPr>
        <w:t>下面用核心的 applyHystrixSemantics 来阐述一下。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applyHystrixSemantics 是一个Func0(理解为执行实体或处理者),表示没有参数,返回值是Observable。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final Func0&lt;Observable&lt;R&gt;&gt; applyHystrixSemantics = 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如果未订阅,返回一个"哑炮" Observable, 即一个不会发射任何数据的Observable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(commandState.get().equals(CommandState.UNSUBSCRIBED))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Observable.never();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调用applyHystrixSemantics()来创建Observable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applyHystrixSemantics(_cmd);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default"/>
          <w:lang w:val="en-US" w:eastAsia="zh-CN"/>
        </w:rPr>
        <w:t>toObservable</w:t>
      </w:r>
      <w:r>
        <w:rPr>
          <w:rFonts w:hint="eastAsia"/>
          <w:lang w:val="en-US" w:eastAsia="zh-CN"/>
        </w:rPr>
        <w:t xml:space="preserve"> 到底做了什么？ </w:t>
      </w:r>
    </w:p>
    <w:p>
      <w:pPr>
        <w:rPr>
          <w:rFonts w:hint="eastAsia"/>
          <w:lang w:val="en-US" w:eastAsia="zh-CN"/>
        </w:rPr>
      </w:pPr>
      <w:r>
        <w:rPr>
          <w:rFonts w:hint="eastAsia"/>
          <w:lang w:val="en-US" w:eastAsia="zh-CN"/>
        </w:rPr>
        <w:t>其实就是主备大量的处理中（观察者），实际使用时是最后的Observable.defer(new Func0&gt;(){…}</w:t>
      </w:r>
    </w:p>
    <w:p>
      <w:pPr>
        <w:rPr>
          <w:rFonts w:hint="eastAsia"/>
          <w:lang w:val="en-US" w:eastAsia="zh-CN"/>
        </w:rPr>
      </w:pPr>
    </w:p>
    <w:p>
      <w:pPr>
        <w:rPr>
          <w:rFonts w:hint="default"/>
          <w:lang w:val="en-US" w:eastAsia="zh-CN"/>
        </w:rPr>
      </w:pPr>
      <w:r>
        <w:rPr>
          <w:rFonts w:hint="default"/>
          <w:lang w:val="en-US" w:eastAsia="zh-CN"/>
        </w:rPr>
        <w:t>Observable.defer</w:t>
      </w:r>
    </w:p>
    <w:p>
      <w:pPr>
        <w:rPr>
          <w:rFonts w:hint="default"/>
          <w:lang w:val="en-US" w:eastAsia="zh-CN"/>
        </w:rPr>
      </w:pPr>
      <w:r>
        <w:rPr>
          <w:rFonts w:hint="default"/>
          <w:lang w:val="en-US" w:eastAsia="zh-CN"/>
        </w:rPr>
        <w:t>defer译为延迟，表示演讲者会等有观众来时才开始分享。Observable.defer() 就是说：必须有观察者订阅时，Observable 才开始发射数据。而defer()的参数是个Func0，是一个会返回Observable的执行实体。下面看看defer()：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return Observable.defer(new Func0&lt;Observable&lt;R&gt;&gt;()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再一次使用Observable.defer()技能，这次用的是applyHystrixSemantics这个Func0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hystrixObservable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Observable.defer(applyHystrixSemantics)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.map(wrapWithAllOnNextHooks);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 此处忽略了请求缓存处理,上面已有提及</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Observable&lt;R&gt;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为Observable绑定几个特定事件的处理者,这都是上门创建的Action0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afterCache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.doOnTerminate(terminateCommandCleanup)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.doOnUnsubscribe(unsubscribeCommandCleanup)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.doOnCompleted(fireOnCompletedHook);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applyHystrixSemantics(final AbstractCommand&lt;R&gt; _cmd)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源码中有很多executionHook、eventNotifier的操作，这是Hystrix拓展性的一种体现。这里面啥事也没做，留了个口子，开发人员可以拓展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executionHook.onStart(_cmd);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判断断路器是否开启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(circuitBreaker.attemptExecution())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获取执行信号</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TryableSemaphore executionSemaphore = getExecutionSemaphore();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AtomicBoolean semaphoreHasBeenReleased = new AtomicBoolean(false);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singleSemaphoreRelease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Action1&lt;Throwable&gt; markExceptionThrown = new Action1&lt;Throwable&gt;()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判断是否信号量拒绝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(executionSemaphore.tryAcquire())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 </w:t>
      </w:r>
      <w:r>
        <w:rPr>
          <w:rFonts w:hint="eastAsia"/>
          <w:color w:val="0000FF"/>
          <w:lang w:val="en-US" w:eastAsia="zh-CN"/>
        </w:rPr>
        <w:t>处理隔离策略和Fallback策略</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executeCommandAndObserve(_cmd)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.doOnError(markExceptionThrown)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.doOnUnsubscribe(singleSemaphoreRelease);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(RuntimeException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handleSemaphoreRejectionViaFallback();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开启了断路器,执行Fallback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handleShortCircuitViaFallback();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executeCommandAndObserve(final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HystrixRequestContext currentRequestContext = HystrixRequestContext.getContextForCurrentThread();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Action1&lt;R&gt; markEmits = new Action1&lt;R&gt;()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Action0 markOnCompleted = 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 利用Func1获取处理Fallback的 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Func1&lt;Throwable, Observable&lt;R&gt;&gt; handleFallback = new Func1&lt;Throwable, 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circuitBreaker.markNonSuccess();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Exception e = getExceptionFromThrowable(t);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executionResult = executionResult.setExecutionException(e);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拒绝处理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(e instanceof RejectedExecutionException)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handleThreadPoolRejectionViaFallback(e);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超时处理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HystrixTimeoutException)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handleTimeoutViaFallback();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(t instanceof HystrixBadRequestException)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handleBadRequestByEmittingError(e);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handleFailureViaFallback(e);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Action1&lt;Notification&lt;? super R&gt;&gt; setRequestContext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Observable&lt;R&gt; execution;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利用特定的隔离策略来处理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(properties.executionTimeoutEnabled().get())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.lift(new HystrixObservableTimeoutOperator&lt;R&gt;(_cmd));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 = executeCommandWithSpecifiedIsolation(_cmd);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execution.doOnNext(markEmits)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.doOnCompleted(markOnCompleted)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绑定Fallback的处理者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.onErrorResumeNext(handleFallback)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.doOnEach(setRequestContext);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Observable&lt;R&gt; executeCommandWithSpecifiedIsolation(final AbstractCommand&lt;R&gt; _cmd)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线程池隔离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(properties.executionIsolationStrategy().get() == ExecutionIsolationStrategy.THREAD)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再次使用 Observable.defer(), 通过执行Func0来得到Observable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Observable&lt;R&gt; call()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收集metric信息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metrics.markCommandStart(commandKey, threadPoolKey, ExecutionIsolationStrategy.THREAD);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 获取包裹实际Task的Observable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getUserExecutionObservable(_cmd);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ex)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Observable.error(ex);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 绑定各种处理者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}).doOnTerminate(new Action0()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.doOnUnsubscribe(new Action0()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绑定超时处理者</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.subscribeOn(threadPool.getScheduler(new Func0&lt;Boolean&gt;()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ind w:firstLine="420"/>
        <w:rPr>
          <w:rFonts w:hint="eastAsia"/>
          <w:color w:val="0000FF"/>
          <w:lang w:val="en-US" w:eastAsia="zh-CN"/>
        </w:rPr>
      </w:pPr>
      <w:r>
        <w:rPr>
          <w:rFonts w:hint="eastAsia"/>
          <w:color w:val="0000FF"/>
          <w:lang w:val="en-US" w:eastAsia="zh-CN"/>
        </w:rPr>
        <w:t>// 信号量隔离，和线程池大同小异</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 xml:space="preserve">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Observable.defer(new Func0&lt;Observable&lt;R&gt;&gt;()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这里出现了两种隔离方式</w:t>
      </w:r>
    </w:p>
    <w:p>
      <w:pPr>
        <w:rPr>
          <w:rFonts w:hint="eastAsia"/>
          <w:lang w:val="en-US" w:eastAsia="zh-CN"/>
        </w:rPr>
      </w:pPr>
    </w:p>
    <w:p>
      <w:pPr>
        <w:rPr>
          <w:rFonts w:hint="default"/>
          <w:lang w:val="en-US" w:eastAsia="zh-CN"/>
        </w:rPr>
      </w:pPr>
      <w:r>
        <w:rPr>
          <w:rFonts w:hint="default"/>
          <w:lang w:val="en-US" w:eastAsia="zh-CN"/>
        </w:rPr>
        <w:t>Thread Pools(线程池)</w:t>
      </w:r>
    </w:p>
    <w:p>
      <w:pPr>
        <w:rPr>
          <w:rFonts w:hint="default"/>
          <w:lang w:val="en-US" w:eastAsia="zh-CN"/>
        </w:rPr>
      </w:pPr>
      <w:r>
        <w:rPr>
          <w:rFonts w:hint="default"/>
          <w:lang w:val="en-US" w:eastAsia="zh-CN"/>
        </w:rPr>
        <w:t>将各依赖服务的访问交由独立的线程池来处理，会为每个依赖服务创建一个线程池。</w:t>
      </w:r>
    </w:p>
    <w:p>
      <w:pPr>
        <w:rPr>
          <w:rFonts w:hint="default"/>
          <w:lang w:val="en-US" w:eastAsia="zh-CN"/>
        </w:rPr>
      </w:pPr>
      <w:r>
        <w:rPr>
          <w:rFonts w:hint="default"/>
          <w:lang w:val="en-US" w:eastAsia="zh-CN"/>
        </w:rPr>
        <w:t>虽然可以起到很好的隔离作用，但也增加了计算开</w:t>
      </w:r>
    </w:p>
    <w:p>
      <w:pPr>
        <w:rPr>
          <w:rFonts w:hint="default"/>
          <w:lang w:val="en-US" w:eastAsia="zh-CN"/>
        </w:rPr>
      </w:pPr>
    </w:p>
    <w:p>
      <w:pPr>
        <w:rPr>
          <w:rFonts w:hint="default"/>
          <w:lang w:val="en-US" w:eastAsia="zh-CN"/>
        </w:rPr>
      </w:pPr>
      <w:r>
        <w:rPr>
          <w:rFonts w:hint="default"/>
          <w:lang w:val="en-US" w:eastAsia="zh-CN"/>
        </w:rPr>
        <w:t>Semaphores(信号量)</w:t>
      </w:r>
    </w:p>
    <w:p>
      <w:pPr>
        <w:rPr>
          <w:rFonts w:hint="default"/>
          <w:lang w:val="en-US" w:eastAsia="zh-CN"/>
        </w:rPr>
      </w:pPr>
      <w:r>
        <w:rPr>
          <w:rFonts w:hint="default"/>
          <w:lang w:val="en-US" w:eastAsia="zh-CN"/>
        </w:rPr>
        <w:t>通过为各依赖服务设置信号量(或计数器)来限制并发调用，相当于对各依赖服务做限流。信号量模式下任务由当前线程直接处理，不涉及到线程切换，自然也就没有超时控制。</w:t>
      </w:r>
    </w:p>
    <w:p>
      <w:pPr>
        <w:rPr>
          <w:rFonts w:hint="default"/>
          <w:lang w:val="en-US" w:eastAsia="zh-CN"/>
        </w:rPr>
      </w:pPr>
    </w:p>
    <w:p>
      <w:pPr>
        <w:rPr>
          <w:rFonts w:hint="eastAsia"/>
        </w:rPr>
      </w:pPr>
    </w:p>
    <w:p>
      <w:pPr>
        <w:rPr>
          <w:rFonts w:hint="eastAsia"/>
        </w:rPr>
      </w:pPr>
      <w:r>
        <w:rPr>
          <w:rFonts w:hint="eastAsia"/>
        </w:rPr>
        <w:t>线程池模式核心代码是这句：</w:t>
      </w:r>
    </w:p>
    <w:p>
      <w:pPr>
        <w:rPr>
          <w:rFonts w:hint="default"/>
          <w:lang w:val="en-US" w:eastAsia="zh-CN"/>
        </w:rPr>
      </w:pPr>
      <w:r>
        <w:rPr>
          <w:rFonts w:hint="default"/>
          <w:lang w:val="en-US" w:eastAsia="zh-CN"/>
        </w:rPr>
        <w:t>subscribeOn(threadPool.getScheduler(new Func0&lt;Boolean&gt;()...</w:t>
      </w:r>
    </w:p>
    <w:p>
      <w:pPr>
        <w:rPr>
          <w:rFonts w:hint="eastAsia"/>
        </w:rPr>
      </w:pPr>
      <w:r>
        <w:rPr>
          <w:rFonts w:hint="eastAsia"/>
        </w:rPr>
        <w:t>使用Scheduler来处理当前任务</w:t>
      </w:r>
    </w:p>
    <w:p>
      <w:r>
        <w:drawing>
          <wp:inline distT="0" distB="0" distL="114300" distR="114300">
            <wp:extent cx="5272405" cy="500380"/>
            <wp:effectExtent l="0" t="0" r="4445" b="1397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47"/>
                    <a:stretch>
                      <a:fillRect/>
                    </a:stretch>
                  </pic:blipFill>
                  <pic:spPr>
                    <a:xfrm>
                      <a:off x="0" y="0"/>
                      <a:ext cx="5272405" cy="500380"/>
                    </a:xfrm>
                    <a:prstGeom prst="rect">
                      <a:avLst/>
                    </a:prstGeom>
                    <a:noFill/>
                    <a:ln>
                      <a:noFill/>
                    </a:ln>
                  </pic:spPr>
                </pic:pic>
              </a:graphicData>
            </a:graphic>
          </wp:inline>
        </w:drawing>
      </w:r>
    </w:p>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.subscribeOn(</w:t>
      </w:r>
      <w:r>
        <w:rPr>
          <w:rFonts w:hint="default"/>
          <w:color w:val="0000FF"/>
          <w:lang w:val="en-US" w:eastAsia="zh-CN"/>
        </w:rPr>
        <w:t>threadPool</w:t>
      </w:r>
      <w:r>
        <w:rPr>
          <w:rFonts w:hint="default"/>
          <w:lang w:val="en-US" w:eastAsia="zh-CN"/>
        </w:rPr>
        <w:t>.getScheduler(new Func0&lt;Boolean&gt;()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call()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properties.executionIsolationThreadInterruptOnTimeout().get() &amp;&amp; _cmd.isCommandTimedOut.get() == TimedOutStatus.TIMED_OUT;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default"/>
          <w:color w:val="0000FF"/>
          <w:lang w:val="en-US" w:eastAsia="zh-CN"/>
        </w:rPr>
        <w:t>threadPool</w:t>
      </w:r>
      <w:r>
        <w:rPr>
          <w:rFonts w:hint="eastAsia"/>
          <w:color w:val="0000FF"/>
          <w:lang w:val="en-US" w:eastAsia="zh-CN"/>
        </w:rPr>
        <w:t xml:space="preserve"> </w:t>
      </w:r>
      <w:r>
        <w:rPr>
          <w:rFonts w:hint="eastAsia"/>
          <w:lang w:val="en-US" w:eastAsia="zh-CN"/>
        </w:rPr>
        <w:t>为</w:t>
      </w:r>
      <w:r>
        <w:rPr>
          <w:rFonts w:hint="default"/>
          <w:lang w:val="en-US" w:eastAsia="zh-CN"/>
        </w:rPr>
        <w:t>HystrixThreadPool</w:t>
      </w:r>
      <w:r>
        <w:rPr>
          <w:rFonts w:hint="eastAsia"/>
          <w:lang w:val="en-US" w:eastAsia="zh-CN"/>
        </w:rPr>
        <w:t xml:space="preserve">类型 </w:t>
      </w:r>
    </w:p>
    <w:p>
      <w:pPr>
        <w:rPr>
          <w:rFonts w:hint="eastAsia"/>
          <w:lang w:val="en-US" w:eastAsia="zh-CN"/>
        </w:rPr>
      </w:pPr>
      <w:r>
        <w:rPr>
          <w:rFonts w:hint="default"/>
          <w:lang w:val="en-US" w:eastAsia="zh-CN"/>
        </w:rPr>
        <w:t>com.netflix.hystrix.AbstractCommand#initThreadPool</w:t>
      </w:r>
      <w:r>
        <w:rPr>
          <w:rFonts w:hint="eastAsia"/>
          <w:lang w:val="en-US" w:eastAsia="zh-CN"/>
        </w:rPr>
        <w:t xml:space="preserve"> 里面初始化的</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static HystrixThreadPool initThreadPool(HystrixThreadPool fromConstructor, HystrixThreadPoolKey threadPoolKey, HystrixThreadPoolProperties.Setter threadPoolPropertiesDefaults)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(fromConstructor == null)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 每个threadPoolKey会维护一个HystrixThreadPoo</w:t>
      </w:r>
      <w:r>
        <w:rPr>
          <w:rFonts w:hint="eastAsia"/>
          <w:color w:val="0000FF"/>
          <w:lang w:val="en-US" w:eastAsia="zh-CN"/>
        </w:rPr>
        <w:t>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HystrixThreadPool.</w:t>
      </w:r>
      <w:r>
        <w:rPr>
          <w:rFonts w:hint="default"/>
          <w:color w:val="0000FF"/>
          <w:lang w:val="en-US" w:eastAsia="zh-CN"/>
        </w:rPr>
        <w:t>Factory</w:t>
      </w:r>
      <w:r>
        <w:rPr>
          <w:rFonts w:hint="default"/>
          <w:lang w:val="en-US" w:eastAsia="zh-CN"/>
        </w:rPr>
        <w:t>.getInstance(threadPoolKey, threadPoolPropertiesDefaults);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fromConstructor;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class 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static ConcurrentHashMap&lt;String, HystrixThreadPool&gt; threadPools = new ConcurrentHashMap&lt;String, HystrixThreadPool&gt;();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static HystrixThreadPool getInstance(HystrixThreadPoolKey threadPoolKey, HystrixThreadPoolProperties.Setter propertiesBuilder)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key = threadPoolKey.name();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this should find it for all but the first 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HystrixThreadPool previouslyCached =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(previouslyCached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previouslyCached;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we get here this is the first time so we need to initialize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synchronized (HystrixThreadPool.class)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(!threadPools.containsKey(key))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threadPools.put(key, new HystrixThreadPoolDefault(threadPoolKey, propertiesBuilder));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threadPools.get(key);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com.netflix.hystrix.AbstractCommand#applyHystrixSemantics</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获取信号量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final TryableSemaphore executionSemaphore = getExecutionSemaphore();</w:t>
      </w:r>
    </w:p>
    <w:p>
      <w:pPr>
        <w:rPr>
          <w:rFonts w:hint="default"/>
          <w:lang w:val="en-US" w:eastAsia="zh-CN"/>
        </w:rPr>
      </w:pPr>
    </w:p>
    <w:p>
      <w:pPr>
        <w:rPr>
          <w:rFonts w:hint="default"/>
          <w:lang w:val="en-US" w:eastAsia="zh-CN"/>
        </w:rPr>
      </w:pPr>
      <w:r>
        <w:rPr>
          <w:rFonts w:hint="default"/>
          <w:lang w:val="en-US" w:eastAsia="zh-CN"/>
        </w:rPr>
        <w:t>com.netflix.hystrix.AbstractCommand#getExecutionSemaphore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protected TryableSemaphore getExecutionSemaphore()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(properties.executionIsolationStrategy().get() == ExecutionIsolationStrategy.SEMAPHORE)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(executionSemaphoreOverride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TryableSemaphore _s =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(_s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we didn't find one cache so setup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executionSemaphorePerCircuit.putIfAbsent(commandKey.name(), </w:t>
      </w:r>
      <w:r>
        <w:rPr>
          <w:rFonts w:hint="default"/>
          <w:b/>
          <w:bCs/>
          <w:lang w:val="en-US" w:eastAsia="zh-CN"/>
        </w:rPr>
        <w:t xml:space="preserve">new </w:t>
      </w:r>
      <w:r>
        <w:rPr>
          <w:rFonts w:hint="default"/>
          <w:color w:val="0000FF"/>
          <w:lang w:val="en-US" w:eastAsia="zh-CN"/>
        </w:rPr>
        <w:t>TryableSemaphoreActual</w:t>
      </w:r>
      <w:r>
        <w:rPr>
          <w:rFonts w:hint="default"/>
          <w:lang w:val="en-US" w:eastAsia="zh-CN"/>
        </w:rPr>
        <w:t>(properties.executionIsolationSemaphoreMaxConcurrentRequests()));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assign whatever got set (this or another thread)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executionSemaphorePerCircuit.get(commandKey.name());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_s;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executionSemaphoreOverride;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return NoOp implementation since we're not using SEMAPHORE isolation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TryableSemaphoreNoOp.DEFAULT;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只有在隔离策略为SEMAPHORE时，才会创建TryableSemaphoreActual，否则返回一个什么也不做的TryableSemaphoreNoOp(tryAcquire()将永远返回true)。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static class TryableSemaphoreActual implements TryableSemaphore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final HystrixProperty&lt;Integer&gt;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final AtomicInteger count = new AtomicInteger(0);</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TryableSemaphoreActual(HystrixProperty&lt;Integer&gt; numberOfPermits)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ascii="Consolas" w:hAnsi="Consolas" w:eastAsia="Consolas" w:cs="Consolas"/>
          <w:i w:val="0"/>
          <w:caps w:val="0"/>
          <w:color w:val="0000FF"/>
          <w:spacing w:val="0"/>
          <w:sz w:val="21"/>
          <w:szCs w:val="21"/>
          <w:shd w:val="clear" w:fill="EEEEEE"/>
        </w:rPr>
        <w:t>// 每个HystrixCommandKey默认信号量数量，默认10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this.numberOfPermits = numberOfPermits;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tryAcquire()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currentCount = count.incrementAndGet();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如果信号量超过设定的信号量，则启动信号量拒绝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(currentCount &gt; numberOfPermits.get())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release()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count.decrementAndGet();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getNumberOfPermitsUsed()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Style w:val="2"/>
        <w:tabs>
          <w:tab w:val="left" w:pos="282"/>
          <w:tab w:val="left" w:pos="356"/>
        </w:tabs>
        <w:rPr>
          <w:rFonts w:hint="eastAsia"/>
          <w:lang w:val="en-US" w:eastAsia="zh-CN"/>
        </w:rPr>
      </w:pPr>
      <w:r>
        <w:rPr>
          <w:rFonts w:hint="eastAsia"/>
          <w:lang w:val="en-US" w:eastAsia="zh-CN"/>
        </w:rPr>
        <w:t>Zuul路由</w:t>
      </w:r>
    </w:p>
    <w:p>
      <w:pPr>
        <w:rPr>
          <w:rFonts w:hint="eastAsia"/>
          <w:lang w:val="en-US" w:eastAsia="zh-CN"/>
        </w:rPr>
      </w:pPr>
      <w:r>
        <w:rPr>
          <w:rFonts w:hint="eastAsia"/>
          <w:lang w:val="en-US" w:eastAsia="zh-CN"/>
        </w:rPr>
        <w:t>前面所有的微服务都是通过Eureka找到的，但是在很多开发中为了规范微服务的使用，提供有一个处理控制器Zuul</w:t>
      </w:r>
    </w:p>
    <w:p>
      <w:pPr>
        <w:rPr>
          <w:rFonts w:hint="eastAsia"/>
          <w:lang w:val="en-US" w:eastAsia="zh-CN"/>
        </w:rPr>
      </w:pPr>
    </w:p>
    <w:p>
      <w:pPr>
        <w:rPr>
          <w:rFonts w:hint="eastAsia"/>
          <w:lang w:val="en-US" w:eastAsia="zh-CN"/>
        </w:rPr>
      </w:pPr>
      <w:r>
        <w:rPr>
          <w:rFonts w:hint="eastAsia"/>
          <w:lang w:val="en-US" w:eastAsia="zh-CN"/>
        </w:rPr>
        <w:t>Zuul其实是一个API网关，类似于设计模式里面的Facade门面模式，他的存在就像是整个微服务的门面，所有的外部客户端访问都需要经过它来进行调度与过滤</w:t>
      </w:r>
    </w:p>
    <w:p>
      <w:pPr>
        <w:rPr>
          <w:rFonts w:hint="eastAsia"/>
          <w:lang w:val="en-US" w:eastAsia="zh-CN"/>
        </w:rPr>
      </w:pPr>
    </w:p>
    <w:p>
      <w:pPr>
        <w:pStyle w:val="3"/>
        <w:rPr>
          <w:rFonts w:hint="eastAsia"/>
          <w:lang w:val="en-US" w:eastAsia="zh-CN"/>
        </w:rPr>
      </w:pPr>
      <w:r>
        <w:rPr>
          <w:rFonts w:hint="eastAsia"/>
          <w:lang w:val="en-US" w:eastAsia="zh-CN"/>
        </w:rPr>
        <w:t>基本使用</w:t>
      </w:r>
    </w:p>
    <w:p>
      <w:pPr>
        <w:rPr>
          <w:rFonts w:hint="eastAsia"/>
          <w:lang w:val="en-US" w:eastAsia="zh-CN"/>
        </w:rPr>
      </w:pPr>
      <w:r>
        <w:rPr>
          <w:rFonts w:hint="eastAsia"/>
          <w:lang w:val="en-US" w:eastAsia="zh-CN"/>
        </w:rPr>
        <w:t>新建立一个模块【microcloud-zuul-gateway】</w:t>
      </w:r>
    </w:p>
    <w:p>
      <w:pPr>
        <w:rPr>
          <w:rFonts w:hint="eastAsia"/>
          <w:lang w:val="en-US" w:eastAsia="zh-CN"/>
        </w:rPr>
      </w:pPr>
      <w:r>
        <w:rPr>
          <w:rFonts w:hint="eastAsia"/>
          <w:lang w:val="en-US" w:eastAsia="zh-CN"/>
        </w:rPr>
        <w:t>【microcloud-zuul-gateway】 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&lt;artifactId&gt;microcloud-zuul-gateway&lt;/artifactId&gt;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&lt;artifactId&gt;spring-cloud-starter-netflix-zuul&lt;/artifactId&gt;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9501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lang w:val="en-US" w:eastAsia="zh-CN"/>
        </w:rPr>
      </w:pPr>
      <w:r>
        <w:rPr>
          <w:rFonts w:hint="eastAsia"/>
          <w:lang w:val="en-US" w:eastAsia="zh-CN"/>
        </w:rPr>
        <w:t>【microcloud-zuul-gateway】 创建启动类</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org.springframework.cloud.netflix.zuul.EnableZuulProxy;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@EnableZuulProxy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ZuulApp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SpringApplication.run(ZuulApp.class,args);</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w:t>
      </w:r>
    </w:p>
    <w:p>
      <w:pPr>
        <w:jc w:val="left"/>
      </w:pPr>
      <w:r>
        <w:drawing>
          <wp:inline distT="0" distB="0" distL="114300" distR="114300">
            <wp:extent cx="5265420" cy="1275080"/>
            <wp:effectExtent l="0" t="0" r="11430" b="127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8"/>
                    <a:stretch>
                      <a:fillRect/>
                    </a:stretch>
                  </pic:blipFill>
                  <pic:spPr>
                    <a:xfrm>
                      <a:off x="0" y="0"/>
                      <a:ext cx="5265420" cy="127508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发现启动报错，其实这是因为zuul目前对springboot2.1.2支持并不好，这也是zuul最近一直被人诟病的地方。</w:t>
      </w:r>
    </w:p>
    <w:p>
      <w:pPr>
        <w:jc w:val="left"/>
        <w:rPr>
          <w:rFonts w:hint="eastAsia"/>
          <w:lang w:val="en-US" w:eastAsia="zh-CN"/>
        </w:rPr>
      </w:pPr>
    </w:p>
    <w:p>
      <w:pPr>
        <w:jc w:val="left"/>
        <w:rPr>
          <w:rFonts w:hint="eastAsia"/>
          <w:lang w:val="en-US" w:eastAsia="zh-CN"/>
        </w:rPr>
      </w:pPr>
      <w:r>
        <w:rPr>
          <w:rFonts w:hint="eastAsia"/>
          <w:lang w:val="en-US" w:eastAsia="zh-CN"/>
        </w:rPr>
        <w:t>【springcloud】修改父工程pom文件，降低springboot版本为2.0.7.RELEASE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&lt;version&gt;2.0.7.RELEASE&lt;/version&gt;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 xml:space="preserve">重新启动ZuulApp </w:t>
      </w:r>
    </w:p>
    <w:p>
      <w:pPr>
        <w:jc w:val="left"/>
        <w:rPr>
          <w:rFonts w:hint="eastAsia"/>
          <w:lang w:val="en-US" w:eastAsia="zh-CN"/>
        </w:rPr>
      </w:pPr>
    </w:p>
    <w:p>
      <w:pPr>
        <w:jc w:val="left"/>
        <w:rPr>
          <w:rFonts w:hint="eastAsia"/>
          <w:lang w:val="en-US" w:eastAsia="zh-CN"/>
        </w:rPr>
      </w:pPr>
      <w:r>
        <w:rPr>
          <w:rFonts w:hint="eastAsia"/>
          <w:lang w:val="en-US" w:eastAsia="zh-CN"/>
        </w:rPr>
        <w:t>正常访问用户服务：</w:t>
      </w: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jc w:val="left"/>
        <w:rPr>
          <w:rFonts w:hint="eastAsia"/>
          <w:lang w:val="en-US" w:eastAsia="zh-CN"/>
        </w:rPr>
      </w:pPr>
      <w:r>
        <w:rPr>
          <w:rFonts w:hint="eastAsia"/>
          <w:lang w:val="en-US" w:eastAsia="zh-CN"/>
        </w:rPr>
        <w:t>使用zuul代理访问用户服务：http://localhost:9501/</w:t>
      </w:r>
      <w:r>
        <w:rPr>
          <w:rFonts w:hint="eastAsia"/>
          <w:color w:val="0000FF"/>
          <w:lang w:val="en-US" w:eastAsia="zh-CN"/>
        </w:rPr>
        <w:t>microcloud-provider-users</w:t>
      </w:r>
      <w:r>
        <w:rPr>
          <w:rFonts w:hint="eastAsia"/>
          <w:lang w:val="en-US" w:eastAsia="zh-CN"/>
        </w:rPr>
        <w:t>/users/get/1</w:t>
      </w:r>
    </w:p>
    <w:p>
      <w:pPr>
        <w:jc w:val="left"/>
        <w:rPr>
          <w:rFonts w:hint="eastAsia"/>
          <w:lang w:val="en-US" w:eastAsia="zh-CN"/>
        </w:rPr>
      </w:pPr>
    </w:p>
    <w:p>
      <w:pPr>
        <w:pStyle w:val="3"/>
        <w:rPr>
          <w:rFonts w:hint="eastAsia"/>
          <w:lang w:val="en-US" w:eastAsia="zh-CN"/>
        </w:rPr>
      </w:pPr>
      <w:r>
        <w:rPr>
          <w:rFonts w:hint="eastAsia"/>
          <w:lang w:val="en-US" w:eastAsia="zh-CN"/>
        </w:rPr>
        <w:t>Zuul配置路由</w:t>
      </w:r>
    </w:p>
    <w:p>
      <w:pPr>
        <w:rPr>
          <w:rFonts w:hint="eastAsia"/>
          <w:lang w:val="en-US" w:eastAsia="zh-CN"/>
        </w:rPr>
      </w:pPr>
      <w:r>
        <w:rPr>
          <w:rFonts w:hint="eastAsia"/>
          <w:lang w:val="en-US" w:eastAsia="zh-CN"/>
        </w:rPr>
        <w:t>前面以及简单的使用了zuul，但你会发现访问地址还必须知道程序的名称，如果不知道这个名称是无法访问的，但如果让用户知道了这名称，那么使用zuul就是去它的实际意义的，我们可以通过名称直接调用</w:t>
      </w:r>
    </w:p>
    <w:p>
      <w:pPr>
        <w:rPr>
          <w:rFonts w:hint="eastAsia"/>
          <w:lang w:val="en-US" w:eastAsia="zh-CN"/>
        </w:rPr>
      </w:pPr>
    </w:p>
    <w:p>
      <w:pPr>
        <w:rPr>
          <w:rFonts w:hint="eastAsia"/>
          <w:lang w:val="en-US" w:eastAsia="zh-CN"/>
        </w:rPr>
      </w:pPr>
      <w:r>
        <w:rPr>
          <w:rFonts w:hint="eastAsia"/>
          <w:lang w:val="en-US" w:eastAsia="zh-CN"/>
        </w:rPr>
        <w:t>既然是使用代理，那么代理的功能就是不能让用户看到真实的操作，屏蔽真实的调用地址，这个时候就需要自己增加zuul的路由规则配置了。</w:t>
      </w:r>
    </w:p>
    <w:p>
      <w:pPr>
        <w:rPr>
          <w:rFonts w:hint="eastAsia"/>
          <w:lang w:val="en-US" w:eastAsia="zh-CN"/>
        </w:rPr>
      </w:pPr>
    </w:p>
    <w:p>
      <w:pPr>
        <w:rPr>
          <w:rFonts w:hint="eastAsia"/>
          <w:lang w:val="en-US" w:eastAsia="zh-CN"/>
        </w:rPr>
      </w:pPr>
    </w:p>
    <w:p>
      <w:pPr>
        <w:jc w:val="left"/>
        <w:rPr>
          <w:rFonts w:hint="eastAsia"/>
          <w:lang w:val="en-US" w:eastAsia="zh-CN"/>
        </w:rPr>
      </w:pPr>
      <w:r>
        <w:rPr>
          <w:rFonts w:hint="eastAsia"/>
          <w:lang w:val="en-US" w:eastAsia="zh-CN"/>
        </w:rPr>
        <w:t>【microcloud-zuul-gateway】修改application.yml配置文件，增加路由配置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lang w:val="en-US" w:eastAsia="zh-CN"/>
        </w:rPr>
      </w:pPr>
      <w:r>
        <w:rPr>
          <w:rFonts w:hint="eastAsia"/>
          <w:lang w:val="en-US" w:eastAsia="zh-CN"/>
        </w:rPr>
        <w:t>这个时候就可以通过/users-proxy 来访问microcloud-provider-users服务</w:t>
      </w:r>
    </w:p>
    <w:p>
      <w:pPr>
        <w:pBdr>
          <w:top w:val="single" w:color="auto" w:sz="4" w:space="0"/>
          <w:left w:val="single" w:color="auto" w:sz="4" w:space="0"/>
          <w:bottom w:val="single" w:color="auto" w:sz="4" w:space="0"/>
          <w:right w:val="single" w:color="auto" w:sz="4" w:space="0"/>
        </w:pBdr>
        <w:ind w:firstLine="206" w:firstLineChars="0"/>
        <w:jc w:val="left"/>
        <w:rPr>
          <w:rFonts w:hint="eastAsia"/>
          <w:lang w:val="en-US" w:eastAsia="zh-CN"/>
        </w:rPr>
      </w:pPr>
      <w:r>
        <w:rPr>
          <w:rFonts w:hint="eastAsia"/>
          <w:lang w:val="en-US" w:eastAsia="zh-CN"/>
        </w:rPr>
        <w:t>http://localhost:9501/users-proxy/users/get/1</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但是还会发现，虽然现在以及开启了路由访问的支持，但依然通过应用程序的名称还是能访问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"http://localhost:9501/microcloud-provider-users/users/get/1" </w:instrText>
      </w:r>
      <w:r>
        <w:rPr>
          <w:rFonts w:hint="eastAsia"/>
          <w:lang w:val="en-US" w:eastAsia="zh-CN"/>
        </w:rPr>
        <w:fldChar w:fldCharType="separate"/>
      </w:r>
      <w:r>
        <w:rPr>
          <w:rFonts w:hint="eastAsia"/>
          <w:lang w:val="en-US" w:eastAsia="zh-CN"/>
        </w:rPr>
        <w:t>http://localhost:9501/microcloud-provider-users/users/get/1</w:t>
      </w:r>
      <w:r>
        <w:rPr>
          <w:rFonts w:hint="eastAsia"/>
          <w:lang w:val="en-US" w:eastAsia="zh-CN"/>
        </w:rPr>
        <w:fldChar w:fldCharType="end"/>
      </w:r>
    </w:p>
    <w:p>
      <w:pPr>
        <w:jc w:val="left"/>
      </w:pPr>
    </w:p>
    <w:p>
      <w:pPr>
        <w:jc w:val="left"/>
      </w:pPr>
      <w:r>
        <w:drawing>
          <wp:inline distT="0" distB="0" distL="114300" distR="114300">
            <wp:extent cx="5273675" cy="767080"/>
            <wp:effectExtent l="0" t="0" r="3175" b="1397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5273675" cy="767080"/>
                    </a:xfrm>
                    <a:prstGeom prst="rect">
                      <a:avLst/>
                    </a:prstGeom>
                    <a:noFill/>
                    <a:ln w="9525">
                      <a:noFill/>
                    </a:ln>
                  </pic:spPr>
                </pic:pic>
              </a:graphicData>
            </a:graphic>
          </wp:inline>
        </w:drawing>
      </w:r>
    </w:p>
    <w:p>
      <w:pPr>
        <w:ind w:firstLine="394" w:firstLineChars="0"/>
        <w:jc w:val="left"/>
        <w:rPr>
          <w:rFonts w:hint="eastAsia"/>
          <w:lang w:val="en-US" w:eastAsia="zh-CN"/>
        </w:rPr>
      </w:pPr>
      <w:r>
        <w:rPr>
          <w:rFonts w:hint="eastAsia"/>
          <w:lang w:val="en-US" w:eastAsia="zh-CN"/>
        </w:rPr>
        <w:t>【microcloud-zuul-gateway】修改application.yml文件，忽略掉用户服务的名称</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ind w:firstLine="394" w:firstLineChars="0"/>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ignored-services:</w:t>
      </w:r>
    </w:p>
    <w:p>
      <w:pPr>
        <w:pBdr>
          <w:top w:val="single" w:color="auto" w:sz="4" w:space="0"/>
          <w:left w:val="single" w:color="auto" w:sz="4" w:space="0"/>
          <w:bottom w:val="single" w:color="auto" w:sz="4" w:space="0"/>
          <w:right w:val="single" w:color="auto" w:sz="4" w:space="0"/>
        </w:pBdr>
        <w:ind w:firstLine="394" w:firstLineChars="0"/>
        <w:jc w:val="left"/>
        <w:rPr>
          <w:rFonts w:hint="eastAsia"/>
          <w:color w:val="0000FF"/>
          <w:lang w:val="en-US" w:eastAsia="zh-CN"/>
        </w:rPr>
      </w:pPr>
      <w:r>
        <w:rPr>
          <w:rFonts w:hint="eastAsia"/>
          <w:color w:val="0000FF"/>
          <w:lang w:val="en-US" w:eastAsia="zh-CN"/>
        </w:rPr>
        <w:t xml:space="preserve">    microcloud-provider-users</w:t>
      </w:r>
    </w:p>
    <w:p>
      <w:pPr>
        <w:rPr>
          <w:rFonts w:hint="eastAsia" w:asciiTheme="minorHAnsi" w:hAnsiTheme="minorHAnsi" w:eastAsiaTheme="minorEastAsia" w:cstheme="minorBidi"/>
          <w:color w:val="0000FF"/>
          <w:kern w:val="2"/>
          <w:sz w:val="21"/>
          <w:szCs w:val="24"/>
          <w:lang w:val="en-US" w:eastAsia="zh-CN" w:bidi="ar-SA"/>
        </w:rPr>
      </w:pPr>
    </w:p>
    <w:p>
      <w:pPr>
        <w:ind w:firstLine="553" w:firstLineChars="0"/>
        <w:jc w:val="left"/>
        <w:rPr>
          <w:rFonts w:hint="eastAsia"/>
          <w:lang w:val="en-US" w:eastAsia="zh-CN"/>
        </w:rPr>
      </w:pPr>
      <w:r>
        <w:rPr>
          <w:rFonts w:hint="eastAsia"/>
          <w:lang w:val="en-US" w:eastAsia="zh-CN"/>
        </w:rPr>
        <w:t>做完后，就可以进行代理的安全使用，但真实情况下，一般会有很多微服务，如果完全按照上面的配置方式会非常的麻烦，所有最加到的做法是可以采用一个通配符“*”的模式来统一完成。</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microcloud-provider-users: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除开上面这一种访问模式以外，在zuul中还有另外一种配置方式</w:t>
      </w:r>
    </w:p>
    <w:p>
      <w:pPr>
        <w:ind w:firstLine="553" w:firstLineChars="0"/>
        <w:jc w:val="left"/>
        <w:rPr>
          <w:rFonts w:hint="eastAsia"/>
          <w:lang w:val="en-US" w:eastAsia="zh-CN"/>
        </w:rPr>
      </w:pPr>
      <w:r>
        <w:rPr>
          <w:rFonts w:hint="eastAsia"/>
          <w:lang w:val="en-US" w:eastAsia="zh-CN"/>
        </w:rPr>
        <w:t>【microcloud-zuul-gateway】修改application.yml文件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users</w:t>
      </w:r>
      <w:r>
        <w:rPr>
          <w:rFonts w:hint="eastAsia"/>
          <w:lang w:val="en-US" w:eastAsia="zh-CN"/>
        </w:rPr>
        <w:t>.serviceId: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ind w:firstLine="48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其中在配置文件中出现的users其实是一个逻辑名称，这个名称主要作用是将path与serviceId绑定在一起</w:t>
      </w:r>
    </w:p>
    <w:p>
      <w:pPr>
        <w:ind w:firstLine="488" w:firstLineChars="0"/>
        <w:jc w:val="left"/>
        <w:rPr>
          <w:rFonts w:hint="eastAsia" w:cstheme="minorBidi"/>
          <w:kern w:val="2"/>
          <w:sz w:val="21"/>
          <w:szCs w:val="24"/>
          <w:lang w:val="en-US" w:eastAsia="zh-CN" w:bidi="ar-SA"/>
        </w:rPr>
      </w:pPr>
    </w:p>
    <w:p>
      <w:pPr>
        <w:ind w:firstLine="488" w:firstLineChars="0"/>
        <w:jc w:val="left"/>
        <w:rPr>
          <w:rFonts w:hint="eastAsia"/>
          <w:lang w:val="en-US" w:eastAsia="zh-CN"/>
        </w:rPr>
      </w:pPr>
      <w:r>
        <w:rPr>
          <w:rFonts w:hint="eastAsia"/>
          <w:lang w:val="en-US" w:eastAsia="zh-CN"/>
        </w:rPr>
        <w:t>【microcloud-zuul-gateway】如果说不想通过eureka进行访问，对于zuul来说也是可以实现的，但是在真实的开发环境中，基本不会使用</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rPr>
          <w:rFonts w:hint="eastAsia" w:asciiTheme="minorHAnsi" w:hAnsiTheme="minorHAnsi" w:eastAsiaTheme="minorEastAsia" w:cstheme="minorBidi"/>
          <w:kern w:val="2"/>
          <w:sz w:val="21"/>
          <w:szCs w:val="24"/>
          <w:lang w:val="en-US" w:eastAsia="zh-CN" w:bidi="ar-SA"/>
        </w:rPr>
      </w:pPr>
    </w:p>
    <w:p>
      <w:pPr>
        <w:tabs>
          <w:tab w:val="left" w:pos="609"/>
        </w:tabs>
        <w:jc w:val="left"/>
        <w:rPr>
          <w:rFonts w:hint="eastAsia"/>
          <w:lang w:val="en-US" w:eastAsia="zh-CN"/>
        </w:rPr>
      </w:pPr>
      <w:r>
        <w:rPr>
          <w:rFonts w:hint="eastAsia" w:cstheme="minorBidi"/>
          <w:kern w:val="2"/>
          <w:sz w:val="21"/>
          <w:szCs w:val="24"/>
          <w:lang w:val="en-US" w:eastAsia="zh-CN" w:bidi="ar-SA"/>
        </w:rPr>
        <w:tab/>
      </w:r>
      <w:r>
        <w:rPr>
          <w:rFonts w:hint="eastAsia" w:cstheme="minorBidi"/>
          <w:kern w:val="2"/>
          <w:sz w:val="21"/>
          <w:szCs w:val="24"/>
          <w:lang w:val="en-US" w:eastAsia="zh-CN" w:bidi="ar-SA"/>
        </w:rPr>
        <w:t>访问：</w:t>
      </w:r>
      <w:r>
        <w:rPr>
          <w:rFonts w:hint="eastAsia"/>
          <w:lang w:val="en-US" w:eastAsia="zh-CN"/>
        </w:rPr>
        <w:fldChar w:fldCharType="begin"/>
      </w:r>
      <w:r>
        <w:rPr>
          <w:rFonts w:hint="eastAsia"/>
          <w:lang w:val="en-US" w:eastAsia="zh-CN"/>
        </w:rPr>
        <w:instrText xml:space="preserve"> HYPERLINK "http://localhost:9501/users2-proxy/users/get/1" </w:instrText>
      </w:r>
      <w:r>
        <w:rPr>
          <w:rFonts w:hint="eastAsia"/>
          <w:lang w:val="en-US" w:eastAsia="zh-CN"/>
        </w:rPr>
        <w:fldChar w:fldCharType="separate"/>
      </w:r>
      <w:r>
        <w:rPr>
          <w:rFonts w:hint="eastAsia"/>
          <w:lang w:val="en-US" w:eastAsia="zh-CN"/>
        </w:rPr>
        <w:t>http://localhost:9501/users2-proxy/users/get/1</w:t>
      </w:r>
      <w:r>
        <w:rPr>
          <w:rFonts w:hint="eastAsia"/>
          <w:lang w:val="en-US" w:eastAsia="zh-CN"/>
        </w:rPr>
        <w:fldChar w:fldCharType="end"/>
      </w:r>
    </w:p>
    <w:p>
      <w:pPr>
        <w:tabs>
          <w:tab w:val="left" w:pos="609"/>
        </w:tabs>
        <w:jc w:val="left"/>
        <w:rPr>
          <w:rFonts w:hint="eastAsia"/>
          <w:lang w:val="en-US" w:eastAsia="zh-CN"/>
        </w:rPr>
      </w:pPr>
    </w:p>
    <w:p>
      <w:pPr>
        <w:tabs>
          <w:tab w:val="left" w:pos="609"/>
        </w:tabs>
        <w:jc w:val="left"/>
        <w:rPr>
          <w:rFonts w:hint="eastAsia"/>
          <w:lang w:val="en-US" w:eastAsia="zh-CN"/>
        </w:rPr>
      </w:pPr>
      <w:r>
        <w:rPr>
          <w:rFonts w:hint="eastAsia"/>
          <w:lang w:val="en-US" w:eastAsia="zh-CN"/>
        </w:rPr>
        <w:t>【microcloud-zuul-gateway】 设置公共前缀</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tabs>
          <w:tab w:val="left" w:pos="609"/>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09"/>
        </w:tabs>
        <w:jc w:val="left"/>
        <w:rPr>
          <w:rFonts w:hint="eastAsia"/>
          <w:color w:val="0000FF"/>
          <w:lang w:val="en-US" w:eastAsia="zh-CN"/>
        </w:rPr>
      </w:pPr>
      <w:r>
        <w:rPr>
          <w:rFonts w:hint="eastAsia"/>
          <w:color w:val="0000FF"/>
          <w:lang w:val="en-US" w:eastAsia="zh-CN"/>
        </w:rPr>
        <w:t xml:space="preserve">  prefix: /enjoy-api</w:t>
      </w:r>
    </w:p>
    <w:p>
      <w:pPr>
        <w:tabs>
          <w:tab w:val="left" w:pos="609"/>
        </w:tabs>
        <w:jc w:val="left"/>
        <w:rPr>
          <w:rFonts w:hint="eastAsia" w:cstheme="minorBidi"/>
          <w:kern w:val="2"/>
          <w:sz w:val="21"/>
          <w:szCs w:val="24"/>
          <w:lang w:val="en-US" w:eastAsia="zh-CN" w:bidi="ar-SA"/>
        </w:rPr>
      </w:pPr>
    </w:p>
    <w:p>
      <w:pPr>
        <w:tabs>
          <w:tab w:val="left" w:pos="60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一旦设置了公共前缀，所以的访问路径都要在前面加上前缀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"http://localhost:9501/enjoy-api/users2-proxy/users/get/1" </w:instrText>
      </w:r>
      <w:r>
        <w:rPr>
          <w:rFonts w:hint="eastAsia"/>
          <w:lang w:val="en-US" w:eastAsia="zh-CN"/>
        </w:rPr>
        <w:fldChar w:fldCharType="separate"/>
      </w:r>
      <w:r>
        <w:rPr>
          <w:rFonts w:hint="eastAsia"/>
          <w:lang w:val="en-US" w:eastAsia="zh-CN"/>
        </w:rPr>
        <w:t>http://localhost:9501/enjoy-api/users2-proxy/users/get/1</w:t>
      </w:r>
      <w:r>
        <w:rPr>
          <w:rFonts w:hint="eastAsia"/>
          <w:lang w:val="en-US" w:eastAsia="zh-CN"/>
        </w:rPr>
        <w:fldChar w:fldCharType="end"/>
      </w:r>
    </w:p>
    <w:p>
      <w:pPr>
        <w:rPr>
          <w:rFonts w:hint="eastAsia"/>
          <w:lang w:val="en-US" w:eastAsia="zh-CN"/>
        </w:rPr>
      </w:pPr>
    </w:p>
    <w:p>
      <w:pPr>
        <w:pStyle w:val="3"/>
        <w:rPr>
          <w:rFonts w:hint="eastAsia"/>
          <w:lang w:val="en-US" w:eastAsia="zh-CN"/>
        </w:rPr>
      </w:pPr>
      <w:r>
        <w:rPr>
          <w:rFonts w:hint="eastAsia"/>
          <w:lang w:val="en-US" w:eastAsia="zh-CN"/>
        </w:rPr>
        <w:t>zuul 过滤访问</w:t>
      </w:r>
    </w:p>
    <w:p>
      <w:pPr>
        <w:rPr>
          <w:rFonts w:hint="eastAsia"/>
          <w:lang w:val="en-US" w:eastAsia="zh-CN"/>
        </w:rPr>
      </w:pPr>
      <w:r>
        <w:rPr>
          <w:rFonts w:hint="eastAsia"/>
          <w:lang w:val="en-US" w:eastAsia="zh-CN"/>
        </w:rPr>
        <w:t>其实zuul的功能本质上就是一个代理操作，类似于nginx，但是在真实的使用中，所有的微服务一点都有增加的认证信息，那么就必须在其访问之前追加认证的头部操作，这样的功能需要通过zuul的过去操作完成。</w:t>
      </w:r>
    </w:p>
    <w:p>
      <w:pPr>
        <w:rPr>
          <w:rFonts w:hint="eastAsia"/>
          <w:lang w:val="en-US" w:eastAsia="zh-CN"/>
        </w:rPr>
      </w:pPr>
    </w:p>
    <w:p>
      <w:pPr>
        <w:rPr>
          <w:rFonts w:hint="eastAsia"/>
          <w:lang w:val="en-US" w:eastAsia="zh-CN"/>
        </w:rPr>
      </w:pPr>
      <w:r>
        <w:rPr>
          <w:rFonts w:hint="eastAsia"/>
          <w:lang w:val="en-US" w:eastAsia="zh-CN"/>
        </w:rPr>
        <w:t>【microcloud-zuul-gateway】 修改application.yml配置，增加产品微服务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zuul: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routes: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users2: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/users2-proxy/**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http://localhost:8090/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path: /product-proxy/**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ignored-services: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prefix: /enjoy-api</w:t>
      </w:r>
    </w:p>
    <w:p>
      <w:pPr>
        <w:rPr>
          <w:rFonts w:hint="eastAsia"/>
          <w:lang w:val="en-US" w:eastAsia="zh-CN"/>
        </w:rPr>
      </w:pPr>
    </w:p>
    <w:p>
      <w:pPr>
        <w:rPr>
          <w:rFonts w:hint="eastAsia"/>
          <w:lang w:val="en-US" w:eastAsia="zh-CN"/>
        </w:rPr>
      </w:pPr>
      <w:r>
        <w:rPr>
          <w:rFonts w:hint="eastAsia"/>
          <w:lang w:val="en-US" w:eastAsia="zh-CN"/>
        </w:rPr>
        <w:t>这样直接访问：http://localhost:9501/enjoy-api/product-proxy/prodcut/get/1</w:t>
      </w:r>
    </w:p>
    <w:p>
      <w:pPr>
        <w:rPr>
          <w:rFonts w:hint="eastAsia"/>
          <w:lang w:val="en-US" w:eastAsia="zh-CN"/>
        </w:rPr>
      </w:pPr>
      <w:r>
        <w:rPr>
          <w:rFonts w:hint="eastAsia"/>
          <w:lang w:val="en-US" w:eastAsia="zh-CN"/>
        </w:rPr>
        <w:t>这样是访问不到的</w:t>
      </w:r>
    </w:p>
    <w:p>
      <w:pPr>
        <w:rPr>
          <w:rFonts w:hint="eastAsia"/>
          <w:lang w:val="en-US" w:eastAsia="zh-CN"/>
        </w:rPr>
      </w:pPr>
    </w:p>
    <w:p>
      <w:pPr>
        <w:rPr>
          <w:rFonts w:hint="eastAsia"/>
          <w:lang w:val="en-US" w:eastAsia="zh-CN"/>
        </w:rPr>
      </w:pPr>
      <w:r>
        <w:rPr>
          <w:rFonts w:hint="eastAsia"/>
          <w:lang w:val="en-US" w:eastAsia="zh-CN"/>
        </w:rPr>
        <w:t>【microcloud-zuul-gateway】追加过滤处理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cn.enjoy.filter;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com.netflix.zuul.context.RequestContext;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com.netflix.zuul.exception.ZuulException;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org.springframework.cloud.netflix.zuul.filters.support.FilterConstants;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AuthorizedRequestFilter extends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filterType()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FilterConstants.PRE_TYPE;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filterOrder()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run()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currentContext = RequestContext.getCurrentContext() ; // 获取当前请求的上下文</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currentContext.addZuulRequestHeader("Authorization",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534" w:firstLineChars="0"/>
        <w:jc w:val="left"/>
        <w:rPr>
          <w:rFonts w:hint="eastAsia"/>
          <w:lang w:val="en-US" w:eastAsia="zh-CN"/>
        </w:rPr>
      </w:pPr>
      <w:r>
        <w:rPr>
          <w:rFonts w:hint="eastAsia" w:cstheme="minorBidi"/>
          <w:kern w:val="2"/>
          <w:sz w:val="21"/>
          <w:szCs w:val="24"/>
          <w:lang w:val="en-US" w:eastAsia="zh-CN" w:bidi="ar-SA"/>
        </w:rPr>
        <w:t>其中</w:t>
      </w:r>
      <w:r>
        <w:rPr>
          <w:rFonts w:hint="eastAsia"/>
          <w:lang w:val="en-US" w:eastAsia="zh-CN"/>
        </w:rPr>
        <w:t>filterType为过滤的类型</w:t>
      </w:r>
    </w:p>
    <w:p>
      <w:pPr>
        <w:ind w:firstLine="534" w:firstLineChars="0"/>
        <w:jc w:val="left"/>
        <w:rPr>
          <w:rFonts w:hint="eastAsia"/>
          <w:lang w:val="en-US" w:eastAsia="zh-CN"/>
        </w:rPr>
      </w:pPr>
      <w:r>
        <w:rPr>
          <w:rFonts w:hint="eastAsia"/>
          <w:lang w:val="en-US" w:eastAsia="zh-CN"/>
        </w:rPr>
        <w:t>在进行Zuul过滤的时候可以设置其过滤执行的位置，那么此时有如下几种类型：</w:t>
      </w:r>
    </w:p>
    <w:p>
      <w:pPr>
        <w:numPr>
          <w:ilvl w:val="0"/>
          <w:numId w:val="16"/>
        </w:numPr>
        <w:ind w:left="420" w:leftChars="0" w:hanging="420" w:firstLineChars="0"/>
        <w:jc w:val="left"/>
        <w:rPr>
          <w:rFonts w:hint="eastAsia"/>
          <w:lang w:val="en-US" w:eastAsia="zh-CN"/>
        </w:rPr>
      </w:pPr>
      <w:r>
        <w:rPr>
          <w:rFonts w:hint="eastAsia"/>
          <w:lang w:val="en-US" w:eastAsia="zh-CN"/>
        </w:rPr>
        <w:t>pre：在请求发出之前执行过滤，如果要进行访问，肯定在请求前设置头信息</w:t>
      </w:r>
    </w:p>
    <w:p>
      <w:pPr>
        <w:numPr>
          <w:ilvl w:val="0"/>
          <w:numId w:val="16"/>
        </w:numPr>
        <w:ind w:left="420" w:leftChars="0" w:hanging="420" w:firstLineChars="0"/>
        <w:jc w:val="left"/>
        <w:rPr>
          <w:rFonts w:hint="eastAsia"/>
          <w:lang w:val="en-US" w:eastAsia="zh-CN"/>
        </w:rPr>
      </w:pPr>
      <w:r>
        <w:rPr>
          <w:rFonts w:hint="eastAsia"/>
          <w:lang w:val="en-US" w:eastAsia="zh-CN"/>
        </w:rPr>
        <w:t>route：在进行路由请求的时候被调用；</w:t>
      </w:r>
    </w:p>
    <w:p>
      <w:pPr>
        <w:numPr>
          <w:ilvl w:val="0"/>
          <w:numId w:val="16"/>
        </w:numPr>
        <w:ind w:left="420" w:leftChars="0" w:hanging="420" w:firstLineChars="0"/>
        <w:jc w:val="left"/>
        <w:rPr>
          <w:rFonts w:hint="eastAsia"/>
          <w:lang w:val="en-US" w:eastAsia="zh-CN"/>
        </w:rPr>
      </w:pPr>
      <w:r>
        <w:rPr>
          <w:rFonts w:hint="eastAsia"/>
          <w:lang w:val="en-US" w:eastAsia="zh-CN"/>
        </w:rPr>
        <w:t>post：在路由之后发送请求信息的时候被调用；</w:t>
      </w:r>
    </w:p>
    <w:p>
      <w:pPr>
        <w:numPr>
          <w:ilvl w:val="0"/>
          <w:numId w:val="16"/>
        </w:numPr>
        <w:ind w:left="420" w:leftChars="0" w:hanging="420" w:firstLineChars="0"/>
        <w:jc w:val="left"/>
        <w:rPr>
          <w:rFonts w:hint="eastAsia"/>
          <w:lang w:val="en-US" w:eastAsia="zh-CN"/>
        </w:rPr>
      </w:pPr>
      <w:r>
        <w:rPr>
          <w:rFonts w:hint="eastAsia"/>
          <w:lang w:val="en-US" w:eastAsia="zh-CN"/>
        </w:rPr>
        <w:t>error：出现错误之后进行调用</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【microcloud-zuul-gateway】建立一个配置程序类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cn.enjoy.filter.AuthorizedRequestFilter;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ZuulConfig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AuthorizedRequestFilter getAuthorizedRequestFilter()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AuthorizedRequestFilter()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这个时候访问：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这两个服务都能正常访问了。</w:t>
      </w:r>
    </w:p>
    <w:p>
      <w:pPr>
        <w:rPr>
          <w:rFonts w:hint="eastAsia"/>
          <w:lang w:val="en-US" w:eastAsia="zh-CN"/>
        </w:rPr>
      </w:pPr>
    </w:p>
    <w:p>
      <w:pPr>
        <w:pStyle w:val="3"/>
        <w:rPr>
          <w:rFonts w:hint="eastAsia"/>
          <w:lang w:val="en-US" w:eastAsia="zh-CN"/>
        </w:rPr>
      </w:pPr>
      <w:r>
        <w:rPr>
          <w:rFonts w:hint="eastAsia"/>
          <w:lang w:val="en-US" w:eastAsia="zh-CN"/>
        </w:rPr>
        <w:t>Zuul安全访问</w:t>
      </w:r>
    </w:p>
    <w:p>
      <w:pPr>
        <w:rPr>
          <w:rFonts w:hint="eastAsia"/>
          <w:lang w:val="en-US" w:eastAsia="zh-CN"/>
        </w:rPr>
      </w:pPr>
      <w:r>
        <w:rPr>
          <w:rFonts w:hint="eastAsia"/>
          <w:lang w:val="en-US" w:eastAsia="zh-CN"/>
        </w:rPr>
        <w:t>作为所有接口的统一门面，zuul也是可以进行加密访问的</w:t>
      </w:r>
    </w:p>
    <w:p>
      <w:pPr>
        <w:rPr>
          <w:rFonts w:hint="eastAsia"/>
          <w:lang w:val="en-US" w:eastAsia="zh-CN"/>
        </w:rPr>
      </w:pPr>
      <w:r>
        <w:rPr>
          <w:rFonts w:hint="eastAsia"/>
          <w:lang w:val="en-US" w:eastAsia="zh-CN"/>
        </w:rPr>
        <w:t>【microcloud-zuul-gateway】修改pom文件，增加安全访问模块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【microcloud-zuul-gateway】修改application.yml配置文件，增加用户配置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password: enjoy</w:t>
      </w:r>
    </w:p>
    <w:p>
      <w:pPr>
        <w:rPr>
          <w:rFonts w:hint="eastAsia" w:asciiTheme="minorHAnsi" w:hAnsiTheme="minorHAnsi" w:eastAsiaTheme="minorEastAsia" w:cstheme="minorBidi"/>
          <w:color w:val="0000FF"/>
          <w:kern w:val="2"/>
          <w:sz w:val="21"/>
          <w:szCs w:val="24"/>
          <w:lang w:val="en-US" w:eastAsia="zh-CN" w:bidi="ar-SA"/>
        </w:rPr>
      </w:pPr>
    </w:p>
    <w:p>
      <w:pPr>
        <w:rPr>
          <w:rFonts w:hint="eastAsia"/>
          <w:lang w:val="en-US" w:eastAsia="zh-CN"/>
        </w:rPr>
      </w:pPr>
      <w:r>
        <w:rPr>
          <w:rFonts w:hint="eastAsia"/>
          <w:lang w:val="en-US" w:eastAsia="zh-CN"/>
        </w:rPr>
        <w:t>再访问</w:t>
      </w:r>
      <w:r>
        <w:rPr>
          <w:rFonts w:hint="eastAsia"/>
          <w:lang w:val="en-US" w:eastAsia="zh-CN"/>
        </w:rPr>
        <w:fldChar w:fldCharType="begin"/>
      </w:r>
      <w:r>
        <w:rPr>
          <w:rFonts w:hint="eastAsia"/>
          <w:lang w:val="en-US" w:eastAsia="zh-CN"/>
        </w:rPr>
        <w:instrText xml:space="preserve"> HYPERLINK "http://localhost:9501/enjoy-api/users-proxy/users/get/1" </w:instrText>
      </w:r>
      <w:r>
        <w:rPr>
          <w:rFonts w:hint="eastAsia"/>
          <w:lang w:val="en-US" w:eastAsia="zh-CN"/>
        </w:rPr>
        <w:fldChar w:fldCharType="separate"/>
      </w:r>
      <w:r>
        <w:rPr>
          <w:rFonts w:hint="eastAsia"/>
          <w:lang w:val="en-US" w:eastAsia="zh-CN"/>
        </w:rPr>
        <w:t>http://localhost:9501/enjoy-api/users-proxy/users/get/1</w:t>
      </w:r>
      <w:r>
        <w:rPr>
          <w:rFonts w:hint="eastAsia"/>
          <w:lang w:val="en-US" w:eastAsia="zh-CN"/>
        </w:rPr>
        <w:fldChar w:fldCharType="end"/>
      </w:r>
    </w:p>
    <w:p>
      <w:pPr>
        <w:rPr>
          <w:rFonts w:hint="eastAsia"/>
          <w:lang w:val="en-US" w:eastAsia="zh-CN"/>
        </w:rPr>
      </w:pPr>
      <w:r>
        <w:rPr>
          <w:rFonts w:hint="eastAsia"/>
          <w:lang w:val="en-US" w:eastAsia="zh-CN"/>
        </w:rPr>
        <w:t>这个时候就需要输入用户名密码了</w:t>
      </w:r>
    </w:p>
    <w:p>
      <w:pPr>
        <w:rPr>
          <w:rFonts w:hint="eastAsia"/>
          <w:lang w:val="en-US" w:eastAsia="zh-CN"/>
        </w:rPr>
      </w:pPr>
    </w:p>
    <w:p>
      <w:pPr>
        <w:pStyle w:val="3"/>
        <w:rPr>
          <w:rFonts w:hint="eastAsia"/>
          <w:lang w:val="en-US" w:eastAsia="zh-CN"/>
        </w:rPr>
      </w:pPr>
      <w:r>
        <w:rPr>
          <w:rFonts w:hint="eastAsia"/>
          <w:lang w:val="en-US" w:eastAsia="zh-CN"/>
        </w:rPr>
        <w:t>Feign访问Zuul</w:t>
      </w:r>
    </w:p>
    <w:p>
      <w:pPr>
        <w:rPr>
          <w:rFonts w:hint="eastAsia"/>
          <w:lang w:val="en-US" w:eastAsia="zh-CN"/>
        </w:rPr>
      </w:pPr>
      <w:r>
        <w:rPr>
          <w:rFonts w:hint="eastAsia"/>
          <w:lang w:val="en-US" w:eastAsia="zh-CN"/>
        </w:rPr>
        <w:t>前面学习feign的时候确实已经知道,他其实是去eureka中获取服务地址的，如果想使用feign来访问zuul，首先就应该让zuul注册到eureka中</w:t>
      </w:r>
    </w:p>
    <w:p>
      <w:pPr>
        <w:rPr>
          <w:rFonts w:hint="eastAsia"/>
          <w:lang w:val="en-US" w:eastAsia="zh-CN"/>
        </w:rPr>
      </w:pPr>
      <w:r>
        <w:rPr>
          <w:rFonts w:hint="eastAsia"/>
          <w:lang w:val="en-US" w:eastAsia="zh-CN"/>
        </w:rPr>
        <w:t>【microcloud-zuul-gateway】 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instance-id: microcloud-zuul-gateway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lease-expiration-duration-in-seconds: 5 # 如果现在超过了5秒的间隔（默认是90秒）</w:t>
      </w:r>
    </w:p>
    <w:p>
      <w:pPr>
        <w:rPr>
          <w:rFonts w:hint="eastAsia" w:asciiTheme="minorHAnsi" w:hAnsiTheme="minorHAnsi" w:eastAsiaTheme="minorEastAsia" w:cstheme="minorBidi"/>
          <w:color w:val="0000FF"/>
          <w:kern w:val="2"/>
          <w:sz w:val="21"/>
          <w:szCs w:val="24"/>
          <w:lang w:val="en-US" w:eastAsia="zh-CN" w:bidi="ar-SA"/>
        </w:rPr>
      </w:pPr>
    </w:p>
    <w:p>
      <w:pPr>
        <w:ind w:firstLine="375" w:firstLineChars="0"/>
        <w:jc w:val="left"/>
      </w:pPr>
      <w:r>
        <w:drawing>
          <wp:inline distT="0" distB="0" distL="114300" distR="114300">
            <wp:extent cx="5258435" cy="749935"/>
            <wp:effectExtent l="0" t="0" r="18415" b="1206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58435" cy="74993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【microcloud-service】现在所有的服务要通过zuul的代理进行访问，新增接口</w:t>
      </w:r>
    </w:p>
    <w:p>
      <w:pP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cn.enjoy.service.fallback.IZUUlClientServiceallbackFactory;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w:t>
      </w:r>
      <w:r>
        <w:rPr>
          <w:rFonts w:hint="eastAsia" w:cstheme="minorBidi"/>
          <w:color w:val="0000FF"/>
          <w:kern w:val="2"/>
          <w:sz w:val="21"/>
          <w:szCs w:val="24"/>
          <w:lang w:val="en-US" w:eastAsia="zh-CN" w:bidi="ar-SA"/>
        </w:rPr>
        <w:t>MICROCLOUD-ZUUL-GATEWAY</w:t>
      </w:r>
      <w:r>
        <w:rPr>
          <w:rFonts w:hint="eastAsia" w:cstheme="minorBidi"/>
          <w:kern w:val="2"/>
          <w:sz w:val="21"/>
          <w:szCs w:val="24"/>
          <w:lang w:val="en-US" w:eastAsia="zh-CN" w:bidi="ar-SA"/>
        </w:rPr>
        <w:t>",configuration = FeignClientConfig.class,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fallbackFactory = IZUUlClientServiceallbackFactory.class)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IZUUlClientService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@RequestMapping("/enjoy-api/product-proxy/prodcut/get/{id}")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@RequestMapping("/enjoy-api/product-proxy/prodcut/list")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@RequestMapping("/enjoy-api/product-proxy/prodcut/add")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@RequestMapping("/enjoy-api/users-proxy/users/get/{name}")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getUsers(@PathVariable("name")String name);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ind w:firstLine="542" w:firstLineChars="0"/>
        <w:jc w:val="left"/>
        <w:rPr>
          <w:rFonts w:hint="eastAsia" w:asciiTheme="minorHAnsi" w:hAnsiTheme="minorHAnsi" w:eastAsiaTheme="minorEastAsia" w:cstheme="minorBidi"/>
          <w:kern w:val="2"/>
          <w:sz w:val="21"/>
          <w:szCs w:val="24"/>
          <w:lang w:val="en-US" w:eastAsia="zh-CN" w:bidi="ar-SA"/>
        </w:rPr>
      </w:pPr>
    </w:p>
    <w:p>
      <w:pPr>
        <w:tabs>
          <w:tab w:val="left" w:pos="401"/>
        </w:tabs>
        <w:ind w:firstLine="54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新增IZUUlClientServiceallbackFactory，在Zuul由于出现网络问题失去联系后进行容错处理</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cn.enjoy.service.fallback;</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cn.enjoy.service.IProductClientService;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cn.enjoy.service.IZUUlClientService;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feign.hystrix.FallbackFactory;</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org.springframework.stereotype.Component;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@Component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IZUUlClientServiceallbackFactory implements FallbackFactory&lt;IZUUlClientService&gt;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IZUUlClientService create(Throwable throwable)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IZUUlClientService()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getProduct(long id)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 product = new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product.setProductId(999999L);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product.setProductName("feign-zuulName");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product.setProductDesc("feign-zuulDesc");</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product;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null;</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false;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Users getUsers(String name)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 user = new Users();</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user.setSex("F");</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user.setAge(17);</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user.setName("zuul-fllback："+name);</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user;</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tabs>
          <w:tab w:val="left" w:pos="401"/>
        </w:tabs>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 修改ConsumerProductController，增加一个新的方法，访问接口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java.util.HashMap;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java.util.Map;</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private IZUUlClientService izuUlClientService;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@RequestMapping("/product/getProductAndUser")</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public Object getProductAndUser(long id) {</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Map&lt;String,Object&gt; result = new HashMap();</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result.put("product",izuUlClientService.getProduct(id));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result.put("user",izuUlClientService.getUsers(id+""));</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依次启动eureka，user服务，product服务，zuul服务，customerhystrix服务</w:t>
      </w:r>
    </w:p>
    <w:p>
      <w:pPr>
        <w:jc w:val="left"/>
        <w:rPr>
          <w:rFonts w:hint="eastAsia"/>
          <w:lang w:val="en-US" w:eastAsia="zh-CN"/>
        </w:rPr>
      </w:pPr>
      <w:r>
        <w:rPr>
          <w:rFonts w:hint="eastAsia"/>
          <w:lang w:val="en-US" w:eastAsia="zh-CN"/>
        </w:rPr>
        <w:t>在地址栏输入：</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关闭zuul服务</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发现服务降级已经开启</w:t>
      </w:r>
    </w:p>
    <w:p>
      <w:pPr>
        <w:jc w:val="left"/>
        <w:rPr>
          <w:rFonts w:hint="eastAsia"/>
          <w:lang w:val="en-US" w:eastAsia="zh-CN"/>
        </w:rPr>
      </w:pPr>
    </w:p>
    <w:p>
      <w:pPr>
        <w:pStyle w:val="3"/>
        <w:rPr>
          <w:rFonts w:hint="eastAsia"/>
          <w:lang w:val="en-US" w:eastAsia="zh-CN"/>
        </w:rPr>
      </w:pPr>
      <w:r>
        <w:rPr>
          <w:rFonts w:hint="eastAsia"/>
          <w:lang w:val="en-US" w:eastAsia="zh-CN"/>
        </w:rPr>
        <w:t>Zuul熔断</w:t>
      </w:r>
    </w:p>
    <w:p>
      <w:pPr>
        <w:rPr>
          <w:rFonts w:hint="eastAsia"/>
          <w:lang w:val="en-US" w:eastAsia="zh-CN"/>
        </w:rPr>
      </w:pPr>
      <w:r>
        <w:rPr>
          <w:rFonts w:hint="eastAsia"/>
          <w:lang w:val="en-US" w:eastAsia="zh-CN"/>
        </w:rPr>
        <w:t>zuul是一个代理服务，但如果被代理的服务突然断了，这个时候zuul上面会有出错信息，例如，停止product服务</w:t>
      </w:r>
    </w:p>
    <w:p>
      <w:pPr>
        <w:rPr>
          <w:rFonts w:hint="eastAsia"/>
          <w:lang w:val="en-US" w:eastAsia="zh-CN"/>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r>
        <w:drawing>
          <wp:inline distT="0" distB="0" distL="114300" distR="114300">
            <wp:extent cx="5266055" cy="1521460"/>
            <wp:effectExtent l="0" t="0" r="10795" b="25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5266055" cy="1521460"/>
                    </a:xfrm>
                    <a:prstGeom prst="rect">
                      <a:avLst/>
                    </a:prstGeom>
                    <a:noFill/>
                    <a:ln w="9525">
                      <a:noFill/>
                    </a:ln>
                  </pic:spPr>
                </pic:pic>
              </a:graphicData>
            </a:graphic>
          </wp:inline>
        </w:drawing>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现在服务的调用方已经做了处理，不会出现这样的错误信息，但一般来说，对于zuul本身代理方，也应该进行zuul的降级处理</w:t>
      </w:r>
    </w:p>
    <w:p>
      <w:pPr>
        <w:jc w:val="left"/>
        <w:rPr>
          <w:rFonts w:hint="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修改</w:t>
      </w:r>
      <w:r>
        <w:rPr>
          <w:rFonts w:hint="eastAsia"/>
          <w:lang w:val="en-US" w:eastAsia="zh-CN"/>
        </w:rPr>
        <w:t>【microcloud-zuul-gateway】建立fallback回退处理类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cn.enjoy.fallback;</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org.springframework.http.HttpStatus;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org.springframework.http.client.ClientHttpResponse;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org.springframework.cloud.netflix.zuul.filters.route.FallbackProvider;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java.io.ByteArrayInputStream;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java.io.IOException;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java.io.InputStream;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ProviderFallback implements   FallbackProvider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getRoute()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ClientHttpResponse fallbackResponse(String route, Throwable cause)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ClientHttpResponse()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headers.set("Content-Type", "text/html; charset=UTF-8");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InputStream getBody()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响应体</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ByteArrayInputStream("产品微服务不可用，请稍后再试。".getBytes());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HttpStatus getStatusCode()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getRawStatusCode()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getStatusText() throws IOException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HttpStatus.BAD_REQUEST.getReasonPhrase();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close()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"http://localhost:9501/enjoy-api/product-proxy/prodcut/get/1" </w:instrText>
      </w:r>
      <w:r>
        <w:rPr>
          <w:rFonts w:hint="eastAsia"/>
          <w:lang w:val="en-US" w:eastAsia="zh-CN"/>
        </w:rPr>
        <w:fldChar w:fldCharType="separate"/>
      </w:r>
      <w:r>
        <w:rPr>
          <w:rFonts w:hint="eastAsia"/>
          <w:lang w:val="en-US" w:eastAsia="zh-CN"/>
        </w:rPr>
        <w:t>http://localhost:9501/enjoy-api/product-proxy/prodcut/get/1</w:t>
      </w:r>
      <w:r>
        <w:rPr>
          <w:rFonts w:hint="eastAsia"/>
          <w:lang w:val="en-US" w:eastAsia="zh-CN"/>
        </w:rPr>
        <w:fldChar w:fldCharType="end"/>
      </w:r>
    </w:p>
    <w:p>
      <w:pPr>
        <w:jc w:val="left"/>
        <w:rPr>
          <w:rFonts w:hint="eastAsia"/>
          <w:lang w:val="en-US" w:eastAsia="zh-CN"/>
        </w:rPr>
      </w:pPr>
    </w:p>
    <w:p>
      <w:pPr>
        <w:jc w:val="left"/>
        <w:rPr>
          <w:rFonts w:hint="default"/>
          <w:lang w:val="en-US" w:eastAsia="zh-CN"/>
        </w:rPr>
      </w:pPr>
      <w:r>
        <w:rPr>
          <w:rFonts w:hint="eastAsia"/>
          <w:lang w:val="en-US" w:eastAsia="zh-CN"/>
        </w:rPr>
        <w:t xml:space="preserve">getRoute：方法可以返回服务的ID，比如‘microcloud-provider-product’，如果需要匹配全部适应 </w:t>
      </w:r>
      <w:r>
        <w:rPr>
          <w:rFonts w:hint="default"/>
          <w:lang w:val="en-US" w:eastAsia="zh-CN"/>
        </w:rPr>
        <w:t>“</w:t>
      </w:r>
      <w:r>
        <w:rPr>
          <w:rFonts w:hint="eastAsia"/>
          <w:lang w:val="en-US" w:eastAsia="zh-CN"/>
        </w:rPr>
        <w:t>*</w:t>
      </w:r>
      <w:r>
        <w:rPr>
          <w:rFonts w:hint="default"/>
          <w:lang w:val="en-US" w:eastAsia="zh-CN"/>
        </w:rPr>
        <w:t>”</w:t>
      </w:r>
    </w:p>
    <w:p>
      <w:pPr>
        <w:jc w:val="left"/>
        <w:rPr>
          <w:rFonts w:hint="default"/>
          <w:lang w:val="en-US" w:eastAsia="zh-CN"/>
        </w:rPr>
      </w:pPr>
    </w:p>
    <w:p>
      <w:pPr>
        <w:pStyle w:val="3"/>
        <w:bidi w:val="0"/>
        <w:rPr>
          <w:rFonts w:hint="default"/>
          <w:lang w:val="en-US" w:eastAsia="zh-CN"/>
        </w:rPr>
      </w:pPr>
      <w:r>
        <w:rPr>
          <w:rFonts w:hint="eastAsia"/>
          <w:lang w:val="en-US" w:eastAsia="zh-CN"/>
        </w:rPr>
        <w:t>原理解析</w:t>
      </w:r>
    </w:p>
    <w:p>
      <w:pPr>
        <w:rPr>
          <w:rFonts w:hint="eastAsia"/>
          <w:lang w:val="en-US" w:eastAsia="zh-CN"/>
        </w:rPr>
      </w:pPr>
      <w:r>
        <w:rPr>
          <w:rFonts w:hint="eastAsia"/>
          <w:lang w:val="en-US" w:eastAsia="zh-CN"/>
        </w:rPr>
        <w:t xml:space="preserve">1.引入依赖，在启动类中添加@EnableZuulProxy，声明这是一个Zuul代理。 </w:t>
      </w:r>
    </w:p>
    <w:p>
      <w:pPr>
        <w:rPr>
          <w:rFonts w:hint="eastAsia"/>
          <w:lang w:val="en-US" w:eastAsia="zh-CN"/>
        </w:rPr>
      </w:pPr>
      <w:r>
        <w:rPr>
          <w:rFonts w:hint="eastAsia"/>
          <w:lang w:val="en-US" w:eastAsia="zh-CN"/>
        </w:rPr>
        <w:t>2.注册到Eureka Server，启动服务，访问这个端口，url中带上要请求的服务名。</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//开启断路器(hystrix)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@Import(ZuulProxyMarkerConfiguration.class)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EnableZuulProxy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org.springframework.cloud.netflix.zuul.ZuulProxyMarkerConfiguration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class ZuulProxyMarkerConfiguration {</w:t>
      </w:r>
    </w:p>
    <w:p>
      <w:pPr>
        <w:pBdr>
          <w:top w:val="single" w:color="auto" w:sz="4" w:space="0"/>
          <w:left w:val="single" w:color="auto" w:sz="4" w:space="0"/>
          <w:bottom w:val="single" w:color="auto" w:sz="4" w:space="0"/>
          <w:right w:val="single" w:color="auto" w:sz="4" w:space="0"/>
        </w:pBdr>
        <w:ind w:firstLine="210" w:firstLineChars="100"/>
        <w:rPr>
          <w:rFonts w:hint="default"/>
          <w:color w:val="0000FF"/>
          <w:lang w:val="en-US" w:eastAsia="zh-CN"/>
        </w:rPr>
      </w:pPr>
      <w:r>
        <w:rPr>
          <w:rFonts w:hint="default"/>
          <w:color w:val="0000FF"/>
          <w:lang w:val="en-US" w:eastAsia="zh-CN"/>
        </w:rPr>
        <w:t>//创建Marker 实例，让ZuulProxyMarkerConfiguration 配置生效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Marker zuulProxyMarkerBean()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new Marker();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 Marker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r>
        <w:drawing>
          <wp:inline distT="0" distB="0" distL="114300" distR="114300">
            <wp:extent cx="5271135" cy="770255"/>
            <wp:effectExtent l="0" t="0" r="5715" b="1079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52"/>
                    <a:stretch>
                      <a:fillRect/>
                    </a:stretch>
                  </pic:blipFill>
                  <pic:spPr>
                    <a:xfrm>
                      <a:off x="0" y="0"/>
                      <a:ext cx="5271135" cy="770255"/>
                    </a:xfrm>
                    <a:prstGeom prst="rect">
                      <a:avLst/>
                    </a:prstGeom>
                    <a:noFill/>
                    <a:ln>
                      <a:noFill/>
                    </a:ln>
                  </pic:spPr>
                </pic:pic>
              </a:graphicData>
            </a:graphic>
          </wp:inline>
        </w:drawing>
      </w:r>
    </w:p>
    <w:p>
      <w:pPr>
        <w:rPr>
          <w:rFonts w:hint="default"/>
          <w:lang w:val="en-US" w:eastAsia="zh-CN"/>
        </w:rPr>
      </w:pPr>
      <w:r>
        <w:rPr>
          <w:rFonts w:hint="eastAsia"/>
        </w:rPr>
        <w:t>org.springframework.cloud.netflix.zuul.ZuulProxyAutoConfiguration</w:t>
      </w:r>
      <w:r>
        <w:rPr>
          <w:rFonts w:hint="eastAsia"/>
          <w:lang w:val="en-US" w:eastAsia="zh-CN"/>
        </w:rPr>
        <w:t>的父类是</w:t>
      </w:r>
    </w:p>
    <w:p>
      <w:pPr>
        <w:rPr>
          <w:rFonts w:hint="eastAsia"/>
        </w:rPr>
      </w:pPr>
      <w:r>
        <w:rPr>
          <w:rFonts w:hint="eastAsia"/>
        </w:rPr>
        <w:t>org.springframework.cloud.netflix.zuul.ZuulServerAutoConfiguration</w:t>
      </w:r>
    </w:p>
    <w:p>
      <w:pPr>
        <w:rPr>
          <w:rFonts w:hint="eastAsia"/>
        </w:rPr>
      </w:pPr>
    </w:p>
    <w:p>
      <w:pPr>
        <w:rPr>
          <w:rFonts w:hint="eastAsia"/>
        </w:rPr>
      </w:pPr>
      <w:r>
        <w:rPr>
          <w:rFonts w:hint="eastAsia"/>
        </w:rPr>
        <w:t>org.springframework.boot.web.servlet.ServletRegistrationBean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default" w:eastAsiaTheme="minorEastAsia"/>
          <w:color w:val="0000FF"/>
          <w:lang w:val="en-US" w:eastAsia="zh-CN"/>
        </w:rPr>
      </w:pPr>
      <w:r>
        <w:rPr>
          <w:rFonts w:hint="eastAsia"/>
          <w:color w:val="0000FF"/>
          <w:lang w:val="en-US" w:eastAsia="zh-CN"/>
        </w:rPr>
        <w:t>//注册一个zuulServlet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"false", matchIfMissing = true)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ServletRegistrationBean zuulServlet()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ServletRegistrationBean&lt;ZuulServlet&gt; servlet = new ServletRegistrationBean&lt;&gt;(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new ZuulServlet(), 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servlet.addInitParameter("buffer-requests",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servlet;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pBdr>
          <w:top w:val="single" w:color="auto" w:sz="4" w:space="0"/>
          <w:left w:val="single" w:color="auto" w:sz="4" w:space="0"/>
          <w:bottom w:val="single" w:color="auto" w:sz="4" w:space="0"/>
          <w:right w:val="single" w:color="auto" w:sz="4" w:space="0"/>
        </w:pBdr>
        <w:tabs>
          <w:tab w:val="left" w:pos="673"/>
        </w:tabs>
        <w:rPr>
          <w:rFonts w:hint="default" w:eastAsiaTheme="minorEastAsia"/>
          <w:color w:val="0000FF"/>
          <w:lang w:val="en-US" w:eastAsia="zh-CN"/>
        </w:rPr>
      </w:pPr>
      <w:r>
        <w:rPr>
          <w:rFonts w:hint="eastAsia"/>
          <w:lang w:eastAsia="zh-CN"/>
        </w:rPr>
        <w:tab/>
      </w:r>
      <w:r>
        <w:rPr>
          <w:rFonts w:hint="eastAsia"/>
          <w:color w:val="0000FF"/>
          <w:lang w:val="en-US" w:eastAsia="zh-CN"/>
        </w:rPr>
        <w:t>//注册一个</w:t>
      </w:r>
      <w:r>
        <w:rPr>
          <w:rFonts w:hint="eastAsia"/>
          <w:color w:val="0000FF"/>
        </w:rPr>
        <w:t>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@Bean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@ConditionalOnMissingBean(name =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@ConditionalOnProperty(name = "zuul.use-filter", havingValue = "true", matchIfMissing =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public FilterRegistrationBean zuulServletFilter() {</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final FilterRegistrationBean&lt;ZuulServletFilter&gt; filterRegistration = new FilterRegistrationBean&lt;&gt;();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filterRegistration.setUrlPatterns(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ab/>
      </w:r>
      <w:r>
        <w:rPr>
          <w:rFonts w:hint="eastAsia"/>
        </w:rPr>
        <w:tab/>
      </w:r>
      <w:r>
        <w:rPr>
          <w:rFonts w:hint="eastAsia"/>
        </w:rPr>
        <w:t>Collections.singleton(this.zuulProperties.getServletPattern()));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filterRegistration.setFilter(new ZuulServletFilter());</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filterRegistration.setOrder(Ordered.LOWEST_PRECEDENCE);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The whole point of exposing this servlet is to provide a route that doesn't</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 buffer requests.</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filterRegistration.addInitParameter("buffer-requests", "false");</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ab/>
      </w:r>
      <w:r>
        <w:rPr>
          <w:rFonts w:hint="eastAsia"/>
        </w:rPr>
        <w:t>return filterRegistration;</w:t>
      </w:r>
    </w:p>
    <w:p>
      <w:pPr>
        <w:pBdr>
          <w:top w:val="single" w:color="auto" w:sz="4" w:space="0"/>
          <w:left w:val="single" w:color="auto" w:sz="4" w:space="0"/>
          <w:bottom w:val="single" w:color="auto" w:sz="4" w:space="0"/>
          <w:right w:val="single" w:color="auto" w:sz="4" w:space="0"/>
        </w:pBdr>
        <w:rPr>
          <w:rFonts w:hint="eastAsia"/>
        </w:rPr>
      </w:pPr>
      <w:r>
        <w:rPr>
          <w:rFonts w:hint="eastAsia"/>
        </w:rPr>
        <w:tab/>
      </w:r>
      <w:r>
        <w:rPr>
          <w:rFonts w:hint="eastAsia"/>
        </w:rPr>
        <w:t>}</w:t>
      </w:r>
    </w:p>
    <w:p>
      <w:pPr>
        <w:rPr>
          <w:rFonts w:hint="eastAsia"/>
        </w:rPr>
      </w:pPr>
    </w:p>
    <w:p>
      <w:pPr>
        <w:rPr>
          <w:rFonts w:hint="eastAsia"/>
        </w:rPr>
      </w:pPr>
    </w:p>
    <w:p>
      <w:pPr>
        <w:rPr>
          <w:rFonts w:hint="eastAsia"/>
        </w:rPr>
      </w:pPr>
      <w:r>
        <w:rPr>
          <w:rFonts w:hint="eastAsia"/>
        </w:rPr>
        <w:t>Zuulfilter 有四种 pre(前置),route(路由定位)，post(执行后)，</w:t>
      </w:r>
      <w:r>
        <w:t>error</w:t>
      </w:r>
      <w:r>
        <w:rPr>
          <w:rFonts w:hint="eastAsia"/>
        </w:rPr>
        <w:t>（出错），执行流程如上图，执行代码如下面</w:t>
      </w:r>
    </w:p>
    <w:p>
      <w:pPr>
        <w:rPr>
          <w:rFonts w:hint="eastAsia"/>
        </w:rPr>
      </w:pPr>
      <w:r>
        <w:rPr>
          <w:rFonts w:ascii="宋体" w:hAnsi="宋体" w:eastAsia="宋体" w:cs="宋体"/>
          <w:sz w:val="24"/>
          <w:szCs w:val="24"/>
        </w:rPr>
        <w:drawing>
          <wp:inline distT="0" distB="0" distL="114300" distR="114300">
            <wp:extent cx="5975985" cy="4297680"/>
            <wp:effectExtent l="0" t="0" r="0" b="0"/>
            <wp:docPr id="7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descr="IMG_256"/>
                    <pic:cNvPicPr>
                      <a:picLocks noChangeAspect="1"/>
                    </pic:cNvPicPr>
                  </pic:nvPicPr>
                  <pic:blipFill>
                    <a:blip r:embed="rId53"/>
                    <a:stretch>
                      <a:fillRect/>
                    </a:stretch>
                  </pic:blipFill>
                  <pic:spPr>
                    <a:xfrm>
                      <a:off x="0" y="0"/>
                      <a:ext cx="5975985" cy="429768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public void service(ServletRequest servletRequest, ServletResponse servletResponse) throws ServletException, IOException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this.init((HttpServletRequest)servletRequest, (HttpServletResponse)servletResponse);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 context = RequestContext.getCurrentContext();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context.setZuulEngineRan();</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eastAsiaTheme="minorEastAsia"/>
          <w:lang w:val="en-US" w:eastAsia="zh-CN"/>
        </w:rPr>
      </w:pPr>
      <w:r>
        <w:rPr>
          <w:rFonts w:hint="default" w:eastAsiaTheme="minorEastAsia"/>
          <w:lang w:val="en-US" w:eastAsia="zh-CN"/>
        </w:rPr>
        <w:t xml:space="preserve"> //执行前置过滤器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this.preRoute();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var12) {</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//实现前置过滤器出错，则执行出错过滤器</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this.error(var12);</w:t>
      </w:r>
    </w:p>
    <w:p>
      <w:pPr>
        <w:pBdr>
          <w:top w:val="single" w:color="auto" w:sz="4" w:space="0"/>
          <w:left w:val="single" w:color="auto" w:sz="4" w:space="0"/>
          <w:bottom w:val="single" w:color="auto" w:sz="4" w:space="0"/>
          <w:right w:val="single" w:color="auto" w:sz="4" w:space="0"/>
        </w:pBdr>
        <w:rPr>
          <w:rFonts w:hint="eastAsia"/>
          <w:color w:val="0000FF"/>
        </w:rPr>
      </w:pPr>
      <w:r>
        <w:rPr>
          <w:rFonts w:hint="eastAsia"/>
          <w:color w:val="0000FF"/>
        </w:rPr>
        <w:t xml:space="preserve"> //执行后置过滤</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var13)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this.error(var13);</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return;</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try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this.postRoute();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(ZuulException var11)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this.error(var11);</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catch (Throwable var14)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this.error(new ZuulException(var14, 500, "UNHANDLED_EXCEPTION_" + var14.getClass().getName()));</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 finally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RequestContext.getCurrentContext().unset();</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rPr>
          <w:rFonts w:hint="default"/>
          <w:lang w:val="en-US" w:eastAsia="zh-CN"/>
        </w:rPr>
      </w:pPr>
    </w:p>
    <w:p>
      <w:pPr>
        <w:rPr>
          <w:rFonts w:hint="eastAsia"/>
          <w:lang w:val="en-US" w:eastAsia="zh-CN"/>
        </w:rPr>
      </w:pPr>
      <w:r>
        <w:rPr>
          <w:rFonts w:hint="eastAsia"/>
          <w:lang w:val="en-US" w:eastAsia="zh-CN"/>
        </w:rPr>
        <w:t>不管是哪一种过滤器，最后都会落到</w:t>
      </w:r>
    </w:p>
    <w:p>
      <w:pPr>
        <w:rPr>
          <w:rFonts w:hint="eastAsia"/>
          <w:lang w:val="en-US" w:eastAsia="zh-CN"/>
        </w:rPr>
      </w:pPr>
      <w:r>
        <w:rPr>
          <w:rFonts w:hint="eastAsia"/>
          <w:lang w:val="en-US" w:eastAsia="zh-CN"/>
        </w:rPr>
        <w:t>com.netflix.zuul.FilterProcessor#runFilters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Object runFilters(String sType)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if(RequestContext.getCurrentContext().debugRouting())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Debug.addRoutingDebug("Invoking {" + sType + "} type filters");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bResult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//据filter类型，获取排过序的filter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List&lt;ZuulFilter&gt; list = FilterLoader.getInstance().getFiltersByType(sType);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if(list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list.size(); ++i)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 xml:space="preserve"> //处理filter执行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ZuulFilter zuulFilter = (ZuulFilter)list.get(i);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result = this.</w:t>
      </w:r>
      <w:r>
        <w:rPr>
          <w:rFonts w:hint="default"/>
          <w:color w:val="0000FF"/>
          <w:lang w:val="en-US" w:eastAsia="zh-CN"/>
        </w:rPr>
        <w:t>processZuulFilter</w:t>
      </w:r>
      <w:r>
        <w:rPr>
          <w:rFonts w:hint="default"/>
          <w:lang w:val="en-US" w:eastAsia="zh-CN"/>
        </w:rPr>
        <w:t>(zuulFilter);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if(result != null &amp;&amp; result instanceof Boolean)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bResult |= ((Boolean)result).booleanValue();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Boolean.valueOf(bResult);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Object processZuulFilter(ZuulFilter filter) throws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ctx = RequestContext.getCurrentContext();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bDebug = ctx.debugRouting();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metricPrefix = "zuul.filter-";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execTime = 0L;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filterName =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ltime = System.currentTimeMillis();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filterName = filter.getClass().getSimpleName();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RequestContext copy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o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Throwable t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filter.filterType() + " " + filter.filterOrder() +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copy = ctx.copy();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//真正执行ZuulFilter内存方法</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ZuulFilterResult result =</w:t>
      </w:r>
      <w:r>
        <w:rPr>
          <w:rFonts w:hint="eastAsia"/>
          <w:color w:val="0000FF"/>
          <w:lang w:val="en-US" w:eastAsia="zh-CN"/>
        </w:rPr>
        <w:t xml:space="preserve"> 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ExecutionStatus s = result.getStatus();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execTime = System.currentTimeMillis() - ltime;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switch(null.$SwitchMap$com$netflix$zuul$ExecutionStatus[s.ordinal()])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 = result.getException();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case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 = result.getResult();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ExecutionStatus.SUCCESS.name(),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Debug.addRoutingDebug("Filter {" + filterName + " TYPE:" + filter.filterType() + " ORDER:" + filter.filterOrder() + "} Execution time = " + execTime + "ms");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Debug.compareContextState(filterName, copy);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var15)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if(bDebug)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Debug.addRoutingDebug("Running Filter failed " + filterName + " type:" + filter.filterType() + " order:" + filter.filterOrder() + " " + var15.getMessage());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this.usageNotifier.notify(filter, 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if(var15 instanceof ZuulException)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(ZuulException)var15;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ZuulException ex = new ZuulException(var15, "Filter threw Exception", 500, filter.filterType() + ":" + filterName);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ctx.addFilterExecutionSummary(filterName, ExecutionStatus.FAILED.name(), execTime);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 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com.netflix.zuul.ZuulFilter#runFilter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ZuulFilterResult runFilter()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ZuulFilterResult zr = new ZuulFilterResult();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(!isFilterDisabled())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(shouldFilter())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Tracer t = TracerFactory.instance().startMicroTracer("ZUUL::" + this.getClass().getSimpleName());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eastAsia"/>
          <w:color w:val="0000FF"/>
          <w:lang w:val="en-US" w:eastAsia="zh-CN"/>
        </w:rPr>
      </w:pPr>
      <w:r>
        <w:rPr>
          <w:rFonts w:hint="eastAsia"/>
          <w:color w:val="0000FF"/>
          <w:lang w:val="en-US" w:eastAsia="zh-CN"/>
        </w:rPr>
        <w:t>//执行，run方法就是具体filter 实现的run方法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res = run();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ZuulFilterResult(res, ExecutionStatus.SUCCESS);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t.setName("ZUUL::" + this.getClass().getSimpleName() + " 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ZuulFilterResult(ExecutionStatus.FAILED);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zr.setException(e);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t.stopAndLog();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zr = new ZuulFilterResult(ExecutionStatus.SKIPPED);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zr;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SpringCloudConfig分布式配置中心</w:t>
      </w:r>
    </w:p>
    <w:p>
      <w:pPr>
        <w:rPr>
          <w:rFonts w:hint="eastAsia"/>
          <w:lang w:val="en-US" w:eastAsia="zh-CN"/>
        </w:rPr>
      </w:pPr>
      <w:r>
        <w:rPr>
          <w:rFonts w:hint="eastAsia"/>
          <w:lang w:val="en-US" w:eastAsia="zh-CN"/>
        </w:rPr>
        <w:t>讲解Zookeeper的时候其实实现过分布式的配置中心，springcloudconfig的核心作用其实就是在于对配置进行管理</w:t>
      </w:r>
    </w:p>
    <w:p>
      <w:pPr>
        <w:rPr>
          <w:rFonts w:hint="eastAsia"/>
          <w:lang w:val="en-US" w:eastAsia="zh-CN"/>
        </w:rPr>
      </w:pPr>
    </w:p>
    <w:p>
      <w:pPr>
        <w:rPr>
          <w:rFonts w:hint="eastAsia"/>
          <w:lang w:val="en-US" w:eastAsia="zh-CN"/>
        </w:rPr>
      </w:pPr>
      <w:r>
        <w:rPr>
          <w:rFonts w:hint="eastAsia"/>
          <w:lang w:val="en-US" w:eastAsia="zh-CN"/>
        </w:rPr>
        <w:t>虽然springcloud使用springboot进行开发，节省了大量的配置文件，但每个服务依然有自己的application.yml配置文件，而且每个服务一般都有负载均衡，所以，这么依赖对于配置文件的统一管理就非常有必要了。</w:t>
      </w:r>
    </w:p>
    <w:p>
      <w:pPr>
        <w:rPr>
          <w:rFonts w:hint="eastAsia"/>
          <w:lang w:val="en-US" w:eastAsia="zh-CN"/>
        </w:rPr>
      </w:pPr>
    </w:p>
    <w:p>
      <w:pPr>
        <w:rPr>
          <w:rFonts w:hint="eastAsia"/>
          <w:lang w:val="en-US" w:eastAsia="zh-CN"/>
        </w:rPr>
      </w:pPr>
    </w:p>
    <w:p>
      <w:r>
        <w:drawing>
          <wp:inline distT="0" distB="0" distL="114300" distR="114300">
            <wp:extent cx="5264785" cy="1708150"/>
            <wp:effectExtent l="0" t="0" r="1206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4"/>
                    <a:stretch>
                      <a:fillRect/>
                    </a:stretch>
                  </pic:blipFill>
                  <pic:spPr>
                    <a:xfrm>
                      <a:off x="0" y="0"/>
                      <a:ext cx="5264785" cy="170815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上图是springcloudconfig总体结构图。</w:t>
      </w:r>
    </w:p>
    <w:p>
      <w:pPr>
        <w:rPr>
          <w:rFonts w:hint="eastAsia"/>
          <w:lang w:val="en-US" w:eastAsia="zh-CN"/>
        </w:rPr>
      </w:pPr>
      <w:r>
        <w:rPr>
          <w:rFonts w:hint="eastAsia"/>
          <w:lang w:val="en-US" w:eastAsia="zh-CN"/>
        </w:rPr>
        <w:t>左边这一块我们很熟悉，最开始有个eureka，它通过配置文件application.yml启动，在这个配置文件里面会指定端口，实例名，注册地址等</w:t>
      </w:r>
    </w:p>
    <w:p>
      <w:pPr>
        <w:rPr>
          <w:rFonts w:hint="eastAsia"/>
          <w:lang w:val="en-US" w:eastAsia="zh-CN"/>
        </w:rPr>
      </w:pPr>
    </w:p>
    <w:p>
      <w:pPr>
        <w:rPr>
          <w:rFonts w:hint="eastAsia"/>
          <w:lang w:val="en-US" w:eastAsia="zh-CN"/>
        </w:rPr>
      </w:pPr>
      <w:r>
        <w:rPr>
          <w:rFonts w:hint="eastAsia"/>
          <w:lang w:val="en-US" w:eastAsia="zh-CN"/>
        </w:rPr>
        <w:t>对于服务提供商来说，它也需要把相关信息写到application.yml文件中，比如数据库配置，端口，项目名称等，其中最重要的就就是要指定eureka的具体位置</w:t>
      </w:r>
    </w:p>
    <w:p>
      <w:pPr>
        <w:rPr>
          <w:rFonts w:hint="eastAsia"/>
          <w:lang w:val="en-US" w:eastAsia="zh-CN"/>
        </w:rPr>
      </w:pPr>
    </w:p>
    <w:p>
      <w:pPr>
        <w:rPr>
          <w:rFonts w:hint="eastAsia"/>
          <w:lang w:val="en-US" w:eastAsia="zh-CN"/>
        </w:rPr>
      </w:pPr>
      <w:r>
        <w:rPr>
          <w:rFonts w:hint="eastAsia"/>
          <w:lang w:val="en-US" w:eastAsia="zh-CN"/>
        </w:rPr>
        <w:t>这是前面反复说过的，但现在是基于cloudConfig的配置中心，最开始启动eureka的时候，eureka的具体配置就不是写死在eureka的application.yml文件中了，这个时候也会有application.yml（bootstrap.yml）配置文件，只是这里的配置指定的时候config的配置中心，在eureka启动的时候读取【配置中心】的配置，并启动</w:t>
      </w:r>
    </w:p>
    <w:p>
      <w:pPr>
        <w:rPr>
          <w:rFonts w:hint="eastAsia"/>
          <w:lang w:val="en-US" w:eastAsia="zh-CN"/>
        </w:rPr>
      </w:pPr>
    </w:p>
    <w:p>
      <w:pPr>
        <w:rPr>
          <w:rFonts w:hint="eastAsia"/>
          <w:lang w:val="en-US" w:eastAsia="zh-CN"/>
        </w:rPr>
      </w:pPr>
      <w:r>
        <w:rPr>
          <w:rFonts w:hint="eastAsia"/>
          <w:lang w:val="en-US" w:eastAsia="zh-CN"/>
        </w:rPr>
        <w:t>对于服务提供商也是同样的道理，以产品服务为例，它的application.yml文件也不在指定具体的配置，真实需要访问的数据库，端口等信息也是在启动的时候直接从【配置中心】读取。</w:t>
      </w:r>
    </w:p>
    <w:p>
      <w:pPr>
        <w:rPr>
          <w:rFonts w:hint="eastAsia"/>
          <w:lang w:val="en-US" w:eastAsia="zh-CN"/>
        </w:rPr>
      </w:pPr>
    </w:p>
    <w:p>
      <w:pPr>
        <w:rPr>
          <w:rFonts w:hint="eastAsia"/>
          <w:lang w:val="en-US" w:eastAsia="zh-CN"/>
        </w:rPr>
      </w:pPr>
      <w:r>
        <w:rPr>
          <w:rFonts w:hint="eastAsia"/>
          <w:lang w:val="en-US" w:eastAsia="zh-CN"/>
        </w:rPr>
        <w:t>所以说config配置中心在其中占据非常重要的位置，但config里面的配置从哪来呢？其实是从git服务器里面来的，开发者需要把相关的配置上传到git服务器，这里的git服务器可以自己搭建，也可以直接用github，后面项目为了方便就直接使用github了。</w:t>
      </w:r>
    </w:p>
    <w:p>
      <w:pPr>
        <w:rPr>
          <w:rFonts w:hint="eastAsia"/>
          <w:lang w:val="en-US" w:eastAsia="zh-CN"/>
        </w:rPr>
      </w:pPr>
    </w:p>
    <w:p>
      <w:pPr>
        <w:pStyle w:val="3"/>
        <w:rPr>
          <w:rFonts w:hint="eastAsia"/>
          <w:lang w:val="en-US" w:eastAsia="zh-CN"/>
        </w:rPr>
      </w:pPr>
      <w:r>
        <w:rPr>
          <w:rFonts w:hint="eastAsia"/>
          <w:lang w:val="en-US" w:eastAsia="zh-CN"/>
        </w:rPr>
        <w:t>准备github账号</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"https://github.com/" </w:instrText>
      </w:r>
      <w:r>
        <w:rPr>
          <w:rFonts w:hint="eastAsia"/>
          <w:lang w:val="en-US" w:eastAsia="zh-CN"/>
        </w:rPr>
        <w:fldChar w:fldCharType="separate"/>
      </w:r>
      <w:r>
        <w:rPr>
          <w:rStyle w:val="17"/>
          <w:rFonts w:hint="eastAsia"/>
          <w:lang w:val="en-US" w:eastAsia="zh-CN"/>
        </w:rPr>
        <w:t>https://github.com/</w:t>
      </w:r>
      <w:r>
        <w:rPr>
          <w:rFonts w:hint="eastAsia"/>
          <w:lang w:val="en-US" w:eastAsia="zh-CN"/>
        </w:rPr>
        <w:fldChar w:fldCharType="end"/>
      </w:r>
      <w:r>
        <w:rPr>
          <w:rFonts w:hint="eastAsia"/>
          <w:lang w:val="en-US" w:eastAsia="zh-CN"/>
        </w:rPr>
        <w:t xml:space="preserve">  注册就不说了</w:t>
      </w:r>
    </w:p>
    <w:p>
      <w:r>
        <w:drawing>
          <wp:inline distT="0" distB="0" distL="114300" distR="114300">
            <wp:extent cx="3056890" cy="118110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5"/>
                    <a:stretch>
                      <a:fillRect/>
                    </a:stretch>
                  </pic:blipFill>
                  <pic:spPr>
                    <a:xfrm>
                      <a:off x="0" y="0"/>
                      <a:ext cx="3056890" cy="1181100"/>
                    </a:xfrm>
                    <a:prstGeom prst="rect">
                      <a:avLst/>
                    </a:prstGeom>
                    <a:noFill/>
                    <a:ln w="9525">
                      <a:noFill/>
                    </a:ln>
                  </pic:spPr>
                </pic:pic>
              </a:graphicData>
            </a:graphic>
          </wp:inline>
        </w:drawing>
      </w:r>
    </w:p>
    <w:p/>
    <w:p>
      <w:r>
        <w:drawing>
          <wp:inline distT="0" distB="0" distL="114300" distR="114300">
            <wp:extent cx="3758565" cy="2686050"/>
            <wp:effectExtent l="0" t="0" r="1333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6"/>
                    <a:stretch>
                      <a:fillRect/>
                    </a:stretch>
                  </pic:blipFill>
                  <pic:spPr>
                    <a:xfrm>
                      <a:off x="0" y="0"/>
                      <a:ext cx="3758565" cy="268605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获得git的地址</w:t>
      </w:r>
    </w:p>
    <w:p>
      <w:r>
        <w:drawing>
          <wp:inline distT="0" distB="0" distL="114300" distR="114300">
            <wp:extent cx="3572510" cy="2143760"/>
            <wp:effectExtent l="0" t="0" r="8890" b="889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7"/>
                    <a:stretch>
                      <a:fillRect/>
                    </a:stretch>
                  </pic:blipFill>
                  <pic:spPr>
                    <a:xfrm>
                      <a:off x="0" y="0"/>
                      <a:ext cx="3572510" cy="2143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输入用户名密码：把新建的仓库信息下载倒本地</w:t>
      </w:r>
    </w:p>
    <w:p>
      <w:r>
        <w:drawing>
          <wp:inline distT="0" distB="0" distL="114300" distR="114300">
            <wp:extent cx="3171825" cy="1228725"/>
            <wp:effectExtent l="0" t="0" r="952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8"/>
                    <a:stretch>
                      <a:fillRect/>
                    </a:stretch>
                  </pic:blipFill>
                  <pic:spPr>
                    <a:xfrm>
                      <a:off x="0" y="0"/>
                      <a:ext cx="3171825" cy="1228725"/>
                    </a:xfrm>
                    <a:prstGeom prst="rect">
                      <a:avLst/>
                    </a:prstGeom>
                    <a:noFill/>
                    <a:ln w="9525">
                      <a:noFill/>
                    </a:ln>
                  </pic:spPr>
                </pic:pic>
              </a:graphicData>
            </a:graphic>
          </wp:inline>
        </w:drawing>
      </w:r>
    </w:p>
    <w:p>
      <w:pPr>
        <w:rPr>
          <w:rFonts w:hint="eastAsia"/>
          <w:lang w:val="en-US" w:eastAsia="zh-CN"/>
        </w:rPr>
      </w:pPr>
      <w:r>
        <w:rPr>
          <w:rFonts w:hint="eastAsia"/>
          <w:lang w:val="en-US" w:eastAsia="zh-CN"/>
        </w:rPr>
        <w:t>这在里我放倒了f盘的config目录中。</w:t>
      </w:r>
    </w:p>
    <w:p>
      <w:pPr>
        <w:rPr>
          <w:rFonts w:hint="eastAsia"/>
          <w:lang w:val="en-US" w:eastAsia="zh-CN"/>
        </w:rPr>
      </w:pPr>
    </w:p>
    <w:p>
      <w:pPr>
        <w:pStyle w:val="3"/>
        <w:rPr>
          <w:rFonts w:hint="eastAsia"/>
          <w:lang w:val="en-US" w:eastAsia="zh-CN"/>
        </w:rPr>
      </w:pPr>
      <w:r>
        <w:rPr>
          <w:rFonts w:hint="eastAsia"/>
          <w:lang w:val="en-US" w:eastAsia="zh-CN"/>
        </w:rPr>
        <w:t>配置中心搭建</w:t>
      </w:r>
    </w:p>
    <w:p>
      <w:pPr>
        <w:rPr>
          <w:rFonts w:hint="eastAsia"/>
          <w:lang w:val="en-US" w:eastAsia="zh-CN"/>
        </w:rPr>
      </w:pPr>
      <w:r>
        <w:rPr>
          <w:rFonts w:hint="eastAsia"/>
          <w:lang w:val="en-US" w:eastAsia="zh-CN"/>
        </w:rPr>
        <w:t>有了git服务器之后，接下来就要准备配置中心了</w:t>
      </w:r>
    </w:p>
    <w:p>
      <w:pPr>
        <w:rPr>
          <w:rFonts w:hint="eastAsia"/>
          <w:lang w:val="en-US" w:eastAsia="zh-CN"/>
        </w:rPr>
      </w:pPr>
    </w:p>
    <w:p>
      <w:pPr>
        <w:rPr>
          <w:rFonts w:hint="eastAsia"/>
          <w:lang w:val="en-US" w:eastAsia="zh-CN"/>
        </w:rPr>
      </w:pPr>
      <w:r>
        <w:rPr>
          <w:rFonts w:hint="eastAsia"/>
          <w:lang w:val="en-US" w:eastAsia="zh-CN"/>
        </w:rPr>
        <w:t>【microcloud-config】 新建一个配置中心的服务提供模块，pom文件如下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&lt;artifactId&gt;spring-cloud-config-server&lt;/artifactId&gt;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引入springcloudserver的同时，这分布式配置中心也不是谁都能访问的，所以增加了安全验证模块。</w:t>
      </w:r>
    </w:p>
    <w:p>
      <w:pPr>
        <w:rPr>
          <w:rFonts w:hint="eastAsia"/>
          <w:lang w:val="en-US" w:eastAsia="zh-CN"/>
        </w:rPr>
      </w:pPr>
      <w:r>
        <w:rPr>
          <w:rFonts w:hint="eastAsia"/>
          <w:lang w:val="en-US" w:eastAsia="zh-CN"/>
        </w:rPr>
        <w:t>应该还记得这时候的用户名密码为：admin/enjoy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【microcloud-config】 新增application.yml配置文件，增加git连接配置信息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7101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uri: https://github.com/enjoyeud/microconfig.git</w:t>
      </w:r>
    </w:p>
    <w:p>
      <w:pPr>
        <w:rPr>
          <w:rFonts w:hint="eastAsia"/>
          <w:lang w:val="en-US" w:eastAsia="zh-CN"/>
        </w:rPr>
      </w:pPr>
    </w:p>
    <w:p>
      <w:pPr>
        <w:rPr>
          <w:rFonts w:hint="eastAsia"/>
          <w:lang w:val="en-US" w:eastAsia="zh-CN"/>
        </w:rPr>
      </w:pPr>
      <w:r>
        <w:rPr>
          <w:rFonts w:hint="eastAsia"/>
          <w:lang w:val="en-US" w:eastAsia="zh-CN"/>
        </w:rPr>
        <w:t>【microcloud-config】 新增启动类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org.springframework.cloud.config.server.EnableConfigServer;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@EnableConfigServer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ConfigApp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SpringApplication.run(ConfigApp.class,args);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这些工作准备完成后，为了测试</w:t>
      </w:r>
      <w:r>
        <w:rPr>
          <w:rFonts w:hint="eastAsia"/>
          <w:lang w:val="en-US" w:eastAsia="zh-CN"/>
        </w:rPr>
        <w:t>【microcloud-config】是能正确运行的，还需要上传个配置文件到github</w:t>
      </w:r>
    </w:p>
    <w:p>
      <w:pPr>
        <w:jc w:val="left"/>
        <w:rPr>
          <w:rFonts w:hint="eastAsia"/>
          <w:lang w:val="en-US" w:eastAsia="zh-CN"/>
        </w:rPr>
      </w:pPr>
      <w:r>
        <w:rPr>
          <w:rFonts w:hint="eastAsia"/>
          <w:lang w:val="en-US" w:eastAsia="zh-CN"/>
        </w:rPr>
        <w:t>【GITHUB】 上传一个application.yml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microconfig-test-dev</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profiles: default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microconfig-test-default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2405" cy="1733550"/>
            <wp:effectExtent l="0" t="0" r="444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59"/>
                    <a:stretch>
                      <a:fillRect/>
                    </a:stretch>
                  </pic:blipFill>
                  <pic:spPr>
                    <a:xfrm>
                      <a:off x="0" y="0"/>
                      <a:ext cx="5272405" cy="173355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准备好配置文件后启动【microcloud-config】</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9"/>
        <w:gridCol w:w="2943"/>
        <w:gridCol w:w="5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NO</w:t>
            </w:r>
          </w:p>
        </w:tc>
        <w:tc>
          <w:tcPr>
            <w:tcW w:w="2943" w:type="dxa"/>
          </w:tcPr>
          <w:p>
            <w:pPr>
              <w:jc w:val="left"/>
              <w:rPr>
                <w:rFonts w:hint="eastAsia"/>
                <w:vertAlign w:val="baseline"/>
                <w:lang w:val="en-US" w:eastAsia="zh-CN"/>
              </w:rPr>
            </w:pPr>
            <w:r>
              <w:rPr>
                <w:rFonts w:hint="eastAsia"/>
                <w:vertAlign w:val="baseline"/>
                <w:lang w:val="en-US" w:eastAsia="zh-CN"/>
              </w:rPr>
              <w:t>访问形式</w:t>
            </w:r>
          </w:p>
        </w:tc>
        <w:tc>
          <w:tcPr>
            <w:tcW w:w="5030" w:type="dxa"/>
          </w:tcPr>
          <w:p>
            <w:pPr>
              <w:jc w:val="left"/>
              <w:rPr>
                <w:rFonts w:hint="eastAsia"/>
                <w:vertAlign w:val="baseline"/>
                <w:lang w:val="en-US" w:eastAsia="zh-CN"/>
              </w:rPr>
            </w:pPr>
            <w:r>
              <w:rPr>
                <w:rFonts w:hint="eastAsia"/>
                <w:vertAlign w:val="baseline"/>
                <w:lang w:val="en-US" w:eastAsia="zh-CN"/>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1</w:t>
            </w:r>
          </w:p>
        </w:tc>
        <w:tc>
          <w:tcPr>
            <w:tcW w:w="2943" w:type="dxa"/>
          </w:tcPr>
          <w:p>
            <w:pPr>
              <w:jc w:val="left"/>
              <w:rPr>
                <w:rFonts w:hint="eastAsia"/>
                <w:vertAlign w:val="baseline"/>
                <w:lang w:val="en-US" w:eastAsia="zh-CN"/>
              </w:rPr>
            </w:pPr>
            <w:r>
              <w:rPr>
                <w:rFonts w:hint="eastAsia"/>
                <w:vertAlign w:val="baseline"/>
                <w:lang w:val="en-US" w:eastAsia="zh-CN"/>
              </w:rPr>
              <w:t>/{application}-{profile}.yml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"http://localhost:7101/application-dev.yml" </w:instrText>
            </w:r>
            <w:r>
              <w:rPr>
                <w:rFonts w:hint="eastAsia"/>
                <w:lang w:val="en-US" w:eastAsia="zh-CN"/>
              </w:rPr>
              <w:fldChar w:fldCharType="separate"/>
            </w:r>
            <w:r>
              <w:rPr>
                <w:rFonts w:hint="eastAsia"/>
                <w:lang w:val="en-US" w:eastAsia="zh-CN"/>
              </w:rPr>
              <w:t>http://localhost:7101/application-dev.yml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"http://localhost:7101/application-default.yml" </w:instrText>
            </w:r>
            <w:r>
              <w:rPr>
                <w:rFonts w:hint="eastAsia"/>
                <w:lang w:val="en-US" w:eastAsia="zh-CN"/>
              </w:rPr>
              <w:fldChar w:fldCharType="separate"/>
            </w:r>
            <w:r>
              <w:rPr>
                <w:rFonts w:hint="eastAsia"/>
                <w:lang w:val="en-US" w:eastAsia="zh-CN"/>
              </w:rPr>
              <w:t>http://localhost:7101/application-default.yml</w:t>
            </w:r>
            <w:r>
              <w:rPr>
                <w:rFonts w:hint="eastAsia"/>
                <w:lang w:val="en-US" w:eastAsia="zh-CN"/>
              </w:rPr>
              <w:fldChar w:fldCharType="end"/>
            </w:r>
          </w:p>
          <w:p>
            <w:pPr>
              <w:rPr>
                <w:rFonts w:hint="eastAsia"/>
                <w:vertAlign w:val="baseline"/>
                <w:lang w:val="en-US" w:eastAsia="zh-CN"/>
              </w:rPr>
            </w:pPr>
            <w:r>
              <w:rPr>
                <w:rFonts w:hint="eastAsia"/>
                <w:lang w:val="en-US" w:eastAsia="zh-CN"/>
              </w:rPr>
              <w:fldChar w:fldCharType="begin"/>
            </w:r>
            <w:r>
              <w:rPr>
                <w:rFonts w:hint="eastAsia"/>
                <w:lang w:val="en-US" w:eastAsia="zh-CN"/>
              </w:rPr>
              <w:instrText xml:space="preserve"> HYPERLINK "http://localhost:7101/application-beta.yml" </w:instrText>
            </w:r>
            <w:r>
              <w:rPr>
                <w:rFonts w:hint="eastAsia"/>
                <w:lang w:val="en-US" w:eastAsia="zh-CN"/>
              </w:rPr>
              <w:fldChar w:fldCharType="separate"/>
            </w:r>
            <w:r>
              <w:rPr>
                <w:rFonts w:hint="eastAsia"/>
                <w:lang w:val="en-US" w:eastAsia="zh-CN"/>
              </w:rPr>
              <w:t>http://localhost:7101/application-beta.yml</w:t>
            </w:r>
            <w:r>
              <w:rPr>
                <w:rFonts w:hint="eastAsia"/>
                <w:lang w:val="en-US" w:eastAsia="zh-CN"/>
              </w:rPr>
              <w:fldChar w:fldCharType="end"/>
            </w:r>
            <w:r>
              <w:rPr>
                <w:rFonts w:hint="eastAsia"/>
                <w:lang w:val="en-US" w:eastAsia="zh-CN"/>
              </w:rPr>
              <w:t xml:space="preserve"> 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2</w:t>
            </w:r>
          </w:p>
        </w:tc>
        <w:tc>
          <w:tcPr>
            <w:tcW w:w="2943" w:type="dxa"/>
          </w:tcPr>
          <w:p>
            <w:pPr>
              <w:jc w:val="left"/>
              <w:rPr>
                <w:rFonts w:hint="eastAsia"/>
                <w:vertAlign w:val="baseline"/>
                <w:lang w:val="en-US" w:eastAsia="zh-CN"/>
              </w:rPr>
            </w:pPr>
            <w:r>
              <w:rPr>
                <w:rFonts w:hint="eastAsia"/>
                <w:vertAlign w:val="baseline"/>
                <w:lang w:val="en-US" w:eastAsia="zh-CN"/>
              </w:rPr>
              <w:t>/{application}/{profile}[/{label}]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"http://localhost:7101/application/dev/master" </w:instrText>
            </w:r>
            <w:r>
              <w:rPr>
                <w:rFonts w:hint="eastAsia"/>
                <w:lang w:val="en-US" w:eastAsia="zh-CN"/>
              </w:rPr>
              <w:fldChar w:fldCharType="separate"/>
            </w:r>
            <w:r>
              <w:rPr>
                <w:rFonts w:hint="eastAsia"/>
                <w:lang w:val="en-US" w:eastAsia="zh-CN"/>
              </w:rPr>
              <w:t>http://localhost:7101/application/dev/master</w:t>
            </w:r>
            <w:r>
              <w:rPr>
                <w:rFonts w:hint="eastAsia"/>
                <w:lang w:val="en-US" w:eastAsia="zh-CN"/>
              </w:rPr>
              <w:fldChar w:fldCharType="end"/>
            </w:r>
          </w:p>
          <w:p>
            <w:pPr>
              <w:rPr>
                <w:rFonts w:hint="eastAsia"/>
                <w:vertAlign w:val="baseline"/>
                <w:lang w:val="en-US" w:eastAsia="zh-CN"/>
              </w:rPr>
            </w:pPr>
            <w:r>
              <w:rPr>
                <w:rFonts w:hint="eastAsia"/>
                <w:lang w:val="en-US" w:eastAsia="zh-CN"/>
              </w:rPr>
              <w:t>http://localhost:7101/application/default/master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 w:type="dxa"/>
          </w:tcPr>
          <w:p>
            <w:pPr>
              <w:jc w:val="left"/>
              <w:rPr>
                <w:rFonts w:hint="eastAsia"/>
                <w:vertAlign w:val="baseline"/>
                <w:lang w:val="en-US" w:eastAsia="zh-CN"/>
              </w:rPr>
            </w:pPr>
            <w:r>
              <w:rPr>
                <w:rFonts w:hint="eastAsia"/>
                <w:vertAlign w:val="baseline"/>
                <w:lang w:val="en-US" w:eastAsia="zh-CN"/>
              </w:rPr>
              <w:t>3</w:t>
            </w:r>
          </w:p>
        </w:tc>
        <w:tc>
          <w:tcPr>
            <w:tcW w:w="2943" w:type="dxa"/>
          </w:tcPr>
          <w:p>
            <w:pPr>
              <w:jc w:val="left"/>
              <w:rPr>
                <w:rFonts w:hint="eastAsia"/>
                <w:vertAlign w:val="baseline"/>
                <w:lang w:val="en-US" w:eastAsia="zh-CN"/>
              </w:rPr>
            </w:pPr>
            <w:r>
              <w:rPr>
                <w:rFonts w:hint="eastAsia"/>
                <w:vertAlign w:val="baseline"/>
                <w:lang w:val="en-US" w:eastAsia="zh-CN"/>
              </w:rPr>
              <w:t>/{label}/{application}-{profile}.yml</w:t>
            </w:r>
          </w:p>
        </w:tc>
        <w:tc>
          <w:tcPr>
            <w:tcW w:w="5030" w:type="dxa"/>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"http://localhost:7101/master/application-default.yml" </w:instrText>
            </w:r>
            <w:r>
              <w:rPr>
                <w:rFonts w:hint="eastAsia"/>
                <w:lang w:val="en-US" w:eastAsia="zh-CN"/>
              </w:rPr>
              <w:fldChar w:fldCharType="separate"/>
            </w:r>
            <w:r>
              <w:rPr>
                <w:rFonts w:hint="eastAsia"/>
                <w:lang w:val="en-US" w:eastAsia="zh-CN"/>
              </w:rPr>
              <w:t>http://localhost:7101/master/application-default.yml</w:t>
            </w:r>
            <w:r>
              <w:rPr>
                <w:rFonts w:hint="eastAsia"/>
                <w:lang w:val="en-US" w:eastAsia="zh-CN"/>
              </w:rPr>
              <w:fldChar w:fldCharType="end"/>
            </w:r>
          </w:p>
          <w:p>
            <w:pPr>
              <w:rPr>
                <w:rFonts w:hint="eastAsia"/>
                <w:vertAlign w:val="baseline"/>
                <w:lang w:val="en-US" w:eastAsia="zh-CN"/>
              </w:rPr>
            </w:pPr>
            <w:r>
              <w:rPr>
                <w:rFonts w:hint="eastAsia"/>
                <w:lang w:val="en-US" w:eastAsia="zh-CN"/>
              </w:rPr>
              <w:t>http://localhost:7101/master/application-dev.yml</w:t>
            </w:r>
          </w:p>
        </w:tc>
      </w:tr>
    </w:tbl>
    <w:p>
      <w:pPr>
        <w:jc w:val="left"/>
        <w:rPr>
          <w:rFonts w:hint="eastAsia"/>
          <w:lang w:val="en-US" w:eastAsia="zh-CN"/>
        </w:rPr>
      </w:pPr>
    </w:p>
    <w:p>
      <w:pPr>
        <w:pStyle w:val="3"/>
        <w:rPr>
          <w:rFonts w:hint="eastAsia"/>
          <w:lang w:val="en-US" w:eastAsia="zh-CN"/>
        </w:rPr>
      </w:pPr>
      <w:r>
        <w:rPr>
          <w:rFonts w:hint="eastAsia"/>
          <w:lang w:val="en-US" w:eastAsia="zh-CN"/>
        </w:rPr>
        <w:t>简单的客户端</w:t>
      </w:r>
    </w:p>
    <w:p>
      <w:pPr>
        <w:rPr>
          <w:rFonts w:hint="eastAsia"/>
          <w:lang w:val="en-US" w:eastAsia="zh-CN"/>
        </w:rPr>
      </w:pPr>
      <w:r>
        <w:rPr>
          <w:rFonts w:hint="eastAsia"/>
          <w:lang w:val="en-US" w:eastAsia="zh-CN"/>
        </w:rPr>
        <w:t xml:space="preserve"> 现在已经成功的搭建好了配置中心，但这个时候如果只通过url的访问形式其实没什么太多的意义，最终还是需要把github相关信息加载到客户端上进行访问</w:t>
      </w:r>
    </w:p>
    <w:p>
      <w:pPr>
        <w:rPr>
          <w:rFonts w:hint="eastAsia"/>
          <w:lang w:val="en-US" w:eastAsia="zh-CN"/>
        </w:rPr>
      </w:pPr>
      <w:r>
        <w:rPr>
          <w:rFonts w:hint="eastAsia"/>
          <w:lang w:val="en-US" w:eastAsia="zh-CN"/>
        </w:rPr>
        <w:t xml:space="preserve"> 新增加一个【microcloud-config-client】模块，这模块讲读取github里面的信息，也不做其他的事情，只是显示一下。</w:t>
      </w:r>
    </w:p>
    <w:p>
      <w:pPr>
        <w:rPr>
          <w:rFonts w:hint="eastAsia"/>
          <w:lang w:val="en-US" w:eastAsia="zh-CN"/>
        </w:rPr>
      </w:pPr>
    </w:p>
    <w:p>
      <w:pPr>
        <w:rPr>
          <w:rFonts w:hint="eastAsia"/>
          <w:lang w:val="en-US" w:eastAsia="zh-CN"/>
        </w:rPr>
      </w:pPr>
      <w:r>
        <w:rPr>
          <w:rFonts w:hint="eastAsia"/>
          <w:lang w:val="en-US" w:eastAsia="zh-CN"/>
        </w:rPr>
        <w:t>新建【microcloud-config-client】，pom文件如下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【github】上传一个新的配置文件microcloud-config-client.yml，后面就通过程序来读取这个配置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rPr>
          <w:rFonts w:hint="eastAsia"/>
          <w:lang w:val="en-US" w:eastAsia="zh-CN"/>
        </w:rPr>
      </w:pPr>
    </w:p>
    <w:p>
      <w:r>
        <w:drawing>
          <wp:inline distT="0" distB="0" distL="114300" distR="114300">
            <wp:extent cx="5264150" cy="2409825"/>
            <wp:effectExtent l="0" t="0" r="12700" b="952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60"/>
                    <a:stretch>
                      <a:fillRect/>
                    </a:stretch>
                  </pic:blipFill>
                  <pic:spPr>
                    <a:xfrm>
                      <a:off x="0" y="0"/>
                      <a:ext cx="5264150" cy="24098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【microcloud-config-client】新建bootstrap.yml文件，这文件读取配置中心的配置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 # 连接的密码</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可能有些人奇怪，为什么不直接把相关信息写道application.yml文件之中，其实这是一种规范</w:t>
      </w:r>
    </w:p>
    <w:p>
      <w:pPr>
        <w:numPr>
          <w:ilvl w:val="0"/>
          <w:numId w:val="17"/>
        </w:numPr>
        <w:ind w:left="420" w:leftChars="0" w:hanging="42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“application.yml”：对应的是用户级的资源配置项；</w:t>
      </w:r>
    </w:p>
    <w:p>
      <w:pPr>
        <w:numPr>
          <w:ilvl w:val="0"/>
          <w:numId w:val="17"/>
        </w:numPr>
        <w:ind w:left="420" w:leftChars="0" w:hanging="42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“bootstrap.yml”：对应的是系统级的资源配置，其优先级更高</w:t>
      </w:r>
    </w:p>
    <w:p>
      <w:pPr>
        <w:numPr>
          <w:ilvl w:val="0"/>
          <w:numId w:val="0"/>
        </w:numPr>
        <w:ind w:leftChars="0"/>
        <w:jc w:val="left"/>
        <w:rPr>
          <w:rFonts w:hint="eastAsia" w:cstheme="minorBidi"/>
          <w:kern w:val="2"/>
          <w:sz w:val="21"/>
          <w:szCs w:val="24"/>
          <w:lang w:val="en-US" w:eastAsia="zh-CN" w:bidi="ar-SA"/>
        </w:rPr>
      </w:pPr>
    </w:p>
    <w:p>
      <w:pPr>
        <w:numPr>
          <w:ilvl w:val="0"/>
          <w:numId w:val="0"/>
        </w:numPr>
        <w:ind w:leftChars="0"/>
        <w:jc w:val="left"/>
        <w:rPr>
          <w:rFonts w:hint="eastAsia" w:cstheme="minorBidi"/>
          <w:kern w:val="2"/>
          <w:sz w:val="21"/>
          <w:szCs w:val="24"/>
          <w:lang w:val="en-US" w:eastAsia="zh-CN" w:bidi="ar-SA"/>
        </w:rPr>
      </w:pPr>
      <w:r>
        <w:rPr>
          <w:rFonts w:hint="eastAsia"/>
          <w:lang w:val="en-US" w:eastAsia="zh-CN"/>
        </w:rPr>
        <w:t>【microcloud-config-client】</w:t>
      </w:r>
      <w:r>
        <w:rPr>
          <w:rFonts w:hint="eastAsia" w:cstheme="minorBidi"/>
          <w:kern w:val="2"/>
          <w:sz w:val="21"/>
          <w:szCs w:val="24"/>
          <w:lang w:val="en-US" w:eastAsia="zh-CN" w:bidi="ar-SA"/>
        </w:rPr>
        <w:t>新建application.yml文件，这文件只是简单的配置一个应用名称</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numPr>
          <w:ilvl w:val="0"/>
          <w:numId w:val="0"/>
        </w:numPr>
        <w:pBdr>
          <w:top w:val="single" w:color="auto" w:sz="4" w:space="0"/>
          <w:left w:val="single" w:color="auto" w:sz="4" w:space="0"/>
          <w:bottom w:val="single" w:color="auto" w:sz="4" w:space="0"/>
          <w:right w:val="single" w:color="auto" w:sz="4" w:space="0"/>
        </w:pBdr>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microcloud-config-client # 编写应用的名称</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【microcloud-config-client】新建一个controller,这个controller显示从服务器下载到的配置文件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@Value("${spring.application.name}")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@Value("${eureka.client.serviceUrl.defaultZone}")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eurekaServers;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"ApplicationName = " + this.applicationName + "、EurekaServers =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this.eurekaServers;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【microcloud-config-client】 新建一个启动类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SpringApplication.run(ConfigClientApp.class,args);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启动配置中心，访问，确认配置通过url是能正常访问的。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"http://localhost:7101/microcloud-config-client-beta.yml" </w:instrText>
      </w:r>
      <w:r>
        <w:rPr>
          <w:rFonts w:hint="eastAsia"/>
          <w:lang w:val="en-US" w:eastAsia="zh-CN"/>
        </w:rPr>
        <w:fldChar w:fldCharType="separate"/>
      </w:r>
      <w:r>
        <w:rPr>
          <w:rFonts w:hint="eastAsia"/>
          <w:lang w:val="en-US" w:eastAsia="zh-CN"/>
        </w:rPr>
        <w:t>http://localhost:7101/microcloud-config-client-beta.yml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启动【microcloud-config-client】发现tomcat启动了，占用的端口就是dev的8201，访问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rPr>
          <w:rFonts w:hint="eastAsia"/>
          <w:lang w:val="en-US" w:eastAsia="zh-CN"/>
        </w:rPr>
      </w:pPr>
      <w:r>
        <w:rPr>
          <w:rFonts w:hint="eastAsia"/>
          <w:lang w:val="en-US" w:eastAsia="zh-CN"/>
        </w:rPr>
        <w:t>这个时候简单的客户端已经搭建完成。</w:t>
      </w:r>
    </w:p>
    <w:p>
      <w:pPr>
        <w:rPr>
          <w:rFonts w:hint="eastAsia"/>
          <w:lang w:val="en-US" w:eastAsia="zh-CN"/>
        </w:rPr>
      </w:pPr>
    </w:p>
    <w:p>
      <w:pPr>
        <w:pStyle w:val="3"/>
        <w:rPr>
          <w:rFonts w:hint="eastAsia"/>
          <w:lang w:val="en-US" w:eastAsia="zh-CN"/>
        </w:rPr>
      </w:pPr>
      <w:r>
        <w:rPr>
          <w:rFonts w:hint="eastAsia"/>
          <w:lang w:val="en-US" w:eastAsia="zh-CN"/>
        </w:rPr>
        <w:t>Eureka与服务提供商读取配置</w:t>
      </w:r>
    </w:p>
    <w:p>
      <w:r>
        <w:drawing>
          <wp:inline distT="0" distB="0" distL="114300" distR="114300">
            <wp:extent cx="5264785" cy="1708150"/>
            <wp:effectExtent l="0" t="0" r="12065" b="635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4"/>
                    <a:stretch>
                      <a:fillRect/>
                    </a:stretch>
                  </pic:blipFill>
                  <pic:spPr>
                    <a:xfrm>
                      <a:off x="0" y="0"/>
                      <a:ext cx="5264785" cy="1708150"/>
                    </a:xfrm>
                    <a:prstGeom prst="rect">
                      <a:avLst/>
                    </a:prstGeom>
                    <a:noFill/>
                    <a:ln w="9525">
                      <a:noFill/>
                    </a:ln>
                  </pic:spPr>
                </pic:pic>
              </a:graphicData>
            </a:graphic>
          </wp:inline>
        </w:drawing>
      </w:r>
    </w:p>
    <w:p>
      <w:pPr>
        <w:rPr>
          <w:rFonts w:hint="eastAsia"/>
          <w:lang w:val="en-US" w:eastAsia="zh-CN"/>
        </w:rPr>
      </w:pPr>
      <w:r>
        <w:rPr>
          <w:rFonts w:hint="eastAsia"/>
          <w:lang w:val="en-US" w:eastAsia="zh-CN"/>
        </w:rPr>
        <w:t>有了上面这些基础，接下来就可以完成这个图的功能了，这里依然简化一下，只考虑product产品服务与eureka</w:t>
      </w:r>
    </w:p>
    <w:p>
      <w:pPr>
        <w:rPr>
          <w:rFonts w:hint="eastAsia"/>
          <w:lang w:val="en-US" w:eastAsia="zh-CN"/>
        </w:rPr>
      </w:pPr>
    </w:p>
    <w:p>
      <w:pPr>
        <w:rPr>
          <w:rFonts w:hint="eastAsia"/>
          <w:lang w:val="en-US" w:eastAsia="zh-CN"/>
        </w:rPr>
      </w:pPr>
      <w:r>
        <w:rPr>
          <w:rFonts w:hint="eastAsia"/>
          <w:lang w:val="en-US" w:eastAsia="zh-CN"/>
        </w:rPr>
        <w:t>eureka与product服务的配置信息要求去配置中心获取，所以在正式部署项目之前，先准备两个配置，上传到github之中</w:t>
      </w:r>
    </w:p>
    <w:p>
      <w:r>
        <w:drawing>
          <wp:inline distT="0" distB="0" distL="114300" distR="114300">
            <wp:extent cx="5269865" cy="1117600"/>
            <wp:effectExtent l="0" t="0" r="6985" b="635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1"/>
                    <a:stretch>
                      <a:fillRect/>
                    </a:stretch>
                  </pic:blipFill>
                  <pic:spPr>
                    <a:xfrm>
                      <a:off x="0" y="0"/>
                      <a:ext cx="5269865" cy="1117600"/>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microcloud-config-eureka-client.yml，这个是eureka的配置文件，这里就没有考虑eureka的高可用了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7001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7002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http://admin:enjoy@localhost:7002/eureka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microcloud-config-eureka-client</w:t>
      </w:r>
    </w:p>
    <w:p>
      <w:pPr>
        <w:rPr>
          <w:rFonts w:hint="eastAsia"/>
          <w:lang w:val="en-US" w:eastAsia="zh-CN"/>
        </w:rPr>
      </w:pPr>
    </w:p>
    <w:p>
      <w:pPr>
        <w:tabs>
          <w:tab w:val="left" w:pos="797"/>
        </w:tabs>
        <w:jc w:val="left"/>
        <w:rPr>
          <w:rFonts w:hint="eastAsia"/>
          <w:lang w:val="en-US" w:eastAsia="zh-CN"/>
        </w:rPr>
      </w:pPr>
      <w:r>
        <w:rPr>
          <w:rFonts w:hint="eastAsia"/>
          <w:lang w:val="en-US" w:eastAsia="zh-CN"/>
        </w:rPr>
        <w:t>microcloud-config-product-client.yml，这个事对于产品服务这个服务提供商提供者的配置文件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driver-class-name: com.mysql.jdbc.Driver # 配置MySQL的驱动程序类</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instance-id: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include: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port: 8081</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driver-class-name: com.mysql.jdbc.Driver # 配置MySQL的驱动程序类</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defaultZone: http://admin:enjoy@localhost:7002/eureka</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instance-id: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app.name: microcloud-config-product-client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tabs>
          <w:tab w:val="left" w:pos="797"/>
        </w:tabs>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有了这两个配置文件，接下来就可以搭建eureka服务和product服务了</w:t>
      </w:r>
    </w:p>
    <w:p>
      <w:pPr>
        <w:jc w:val="left"/>
        <w:rPr>
          <w:rFonts w:hint="eastAsia"/>
          <w:lang w:val="en-US" w:eastAsia="zh-CN"/>
        </w:rPr>
      </w:pPr>
    </w:p>
    <w:p>
      <w:pPr>
        <w:pStyle w:val="4"/>
        <w:rPr>
          <w:rFonts w:hint="eastAsia"/>
          <w:lang w:val="en-US" w:eastAsia="zh-CN"/>
        </w:rPr>
      </w:pPr>
      <w:r>
        <w:rPr>
          <w:rFonts w:hint="eastAsia"/>
          <w:lang w:val="en-US" w:eastAsia="zh-CN"/>
        </w:rPr>
        <w:t>eureka配置</w:t>
      </w:r>
    </w:p>
    <w:p>
      <w:pPr>
        <w:jc w:val="left"/>
        <w:rPr>
          <w:rFonts w:hint="eastAsia"/>
          <w:lang w:val="en-US" w:eastAsia="zh-CN"/>
        </w:rPr>
      </w:pPr>
      <w:r>
        <w:rPr>
          <w:rFonts w:hint="eastAsia"/>
          <w:lang w:val="en-US" w:eastAsia="zh-CN"/>
        </w:rPr>
        <w:t>复制【microcloud-eureka】一份，修改成为【microcloud-config-eureka-client】，</w:t>
      </w:r>
    </w:p>
    <w:p>
      <w:pPr>
        <w:jc w:val="left"/>
        <w:rPr>
          <w:rFonts w:hint="eastAsia"/>
          <w:lang w:val="en-US" w:eastAsia="zh-CN"/>
        </w:rPr>
      </w:pPr>
    </w:p>
    <w:p>
      <w:pPr>
        <w:jc w:val="left"/>
        <w:rPr>
          <w:rFonts w:hint="eastAsia"/>
          <w:sz w:val="20"/>
          <w:szCs w:val="22"/>
          <w:lang w:val="en-US" w:eastAsia="zh-CN"/>
        </w:rPr>
      </w:pPr>
      <w:r>
        <w:rPr>
          <w:rFonts w:hint="eastAsia"/>
          <w:lang w:val="en-US" w:eastAsia="zh-CN"/>
        </w:rPr>
        <w:t>【microcloud-config-eureka-client】 修改</w:t>
      </w:r>
      <w:r>
        <w:rPr>
          <w:rFonts w:hint="eastAsia"/>
          <w:sz w:val="20"/>
          <w:szCs w:val="22"/>
          <w:lang w:val="en-US" w:eastAsia="zh-CN"/>
        </w:rPr>
        <w:t>pom文件如下</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&lt;artifactId&gt;microcloud-config-eureka-client&lt;/artifactId&gt;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&lt;properties&gt;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&lt;/properties&gt;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sz w:val="20"/>
          <w:szCs w:val="22"/>
          <w:lang w:val="en-US" w:eastAsia="zh-CN"/>
        </w:rPr>
        <w:t xml:space="preserve">     </w:t>
      </w:r>
      <w:r>
        <w:rPr>
          <w:rFonts w:hint="eastAsia"/>
          <w:color w:val="0000FF"/>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jc w:val="left"/>
        <w:rPr>
          <w:rFonts w:hint="eastAsia"/>
          <w:color w:val="0000FF"/>
          <w:sz w:val="20"/>
          <w:szCs w:val="22"/>
          <w:lang w:val="en-US" w:eastAsia="zh-CN"/>
        </w:rPr>
      </w:pPr>
      <w:r>
        <w:rPr>
          <w:rFonts w:hint="eastAsia"/>
          <w:color w:val="0000FF"/>
          <w:sz w:val="20"/>
          <w:szCs w:val="22"/>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p>
    <w:p>
      <w:pPr>
        <w:pBdr>
          <w:top w:val="single" w:color="auto" w:sz="4" w:space="0"/>
          <w:left w:val="single" w:color="auto" w:sz="4" w:space="0"/>
          <w:bottom w:val="single" w:color="auto" w:sz="4" w:space="0"/>
          <w:right w:val="single" w:color="auto" w:sz="4" w:space="0"/>
        </w:pBdr>
        <w:jc w:val="left"/>
        <w:rPr>
          <w:rFonts w:hint="eastAsia"/>
          <w:sz w:val="20"/>
          <w:szCs w:val="22"/>
          <w:lang w:val="en-US" w:eastAsia="zh-CN"/>
        </w:rPr>
      </w:pPr>
      <w:r>
        <w:rPr>
          <w:rFonts w:hint="eastAsia"/>
          <w:sz w:val="20"/>
          <w:szCs w:val="22"/>
          <w:lang w:val="en-US" w:eastAsia="zh-CN"/>
        </w:rPr>
        <w:t>&lt;/project&gt;</w:t>
      </w:r>
    </w:p>
    <w:p>
      <w:pPr>
        <w:rPr>
          <w:rFonts w:hint="eastAsia" w:asciiTheme="minorHAnsi" w:hAnsiTheme="minorHAnsi" w:eastAsiaTheme="minorEastAsia" w:cstheme="minorBidi"/>
          <w:kern w:val="2"/>
          <w:sz w:val="20"/>
          <w:szCs w:val="22"/>
          <w:lang w:val="en-US" w:eastAsia="zh-CN" w:bidi="ar-SA"/>
        </w:rPr>
      </w:pPr>
    </w:p>
    <w:p>
      <w:pPr>
        <w:ind w:firstLine="413" w:firstLineChars="0"/>
        <w:jc w:val="left"/>
        <w:rPr>
          <w:rFonts w:hint="eastAsia"/>
          <w:lang w:val="en-US" w:eastAsia="zh-CN"/>
        </w:rPr>
      </w:pPr>
      <w:r>
        <w:rPr>
          <w:rFonts w:hint="eastAsia"/>
          <w:lang w:val="en-US" w:eastAsia="zh-CN"/>
        </w:rPr>
        <w:t>【microcloud-config-eureka-client】创建bootstrap.yml文件，读取配置中心eureka的配置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uri:  http://localhost:7101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microcloud-config-eureka-client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profile:  beta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label:  master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username: admin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w:t>
      </w:r>
    </w:p>
    <w:p>
      <w:pPr>
        <w:rPr>
          <w:rFonts w:hint="eastAsia" w:asciiTheme="minorHAnsi" w:hAnsiTheme="minorHAnsi" w:eastAsiaTheme="minorEastAsia" w:cstheme="minorBidi"/>
          <w:kern w:val="2"/>
          <w:sz w:val="21"/>
          <w:szCs w:val="24"/>
          <w:lang w:val="en-US" w:eastAsia="zh-CN" w:bidi="ar-SA"/>
        </w:rPr>
      </w:pPr>
    </w:p>
    <w:p>
      <w:pPr>
        <w:ind w:firstLine="347" w:firstLineChars="0"/>
        <w:jc w:val="left"/>
        <w:rPr>
          <w:rFonts w:hint="eastAsia"/>
          <w:lang w:val="en-US" w:eastAsia="zh-CN"/>
        </w:rPr>
      </w:pPr>
      <w:r>
        <w:rPr>
          <w:rFonts w:hint="eastAsia"/>
          <w:lang w:val="en-US" w:eastAsia="zh-CN"/>
        </w:rPr>
        <w:t>【microcloud-config-eureka-client】 修改application.yml，删除不需要的配置</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name: microcloud-config-eureka-client</w:t>
      </w:r>
    </w:p>
    <w:p>
      <w:pPr>
        <w:rPr>
          <w:rFonts w:hint="eastAsia" w:asciiTheme="minorHAnsi" w:hAnsiTheme="minorHAnsi" w:eastAsiaTheme="minorEastAsia" w:cstheme="minorBidi"/>
          <w:kern w:val="2"/>
          <w:sz w:val="21"/>
          <w:szCs w:val="24"/>
          <w:lang w:val="en-US" w:eastAsia="zh-CN" w:bidi="ar-SA"/>
        </w:rPr>
      </w:pPr>
    </w:p>
    <w:p>
      <w:pPr>
        <w:tabs>
          <w:tab w:val="left" w:pos="703"/>
        </w:tabs>
        <w:jc w:val="left"/>
        <w:rPr>
          <w:rFonts w:hint="eastAsia"/>
          <w:lang w:val="en-US" w:eastAsia="zh-CN"/>
        </w:rPr>
      </w:pPr>
      <w:r>
        <w:rPr>
          <w:rFonts w:hint="eastAsia"/>
          <w:lang w:val="en-US" w:eastAsia="zh-CN"/>
        </w:rPr>
        <w:t>由于使用的是beta，它里面指定的eureka的端口是7002</w:t>
      </w:r>
    </w:p>
    <w:p>
      <w:pPr>
        <w:tabs>
          <w:tab w:val="left" w:pos="703"/>
        </w:tabs>
        <w:jc w:val="left"/>
        <w:rPr>
          <w:rFonts w:hint="eastAsia"/>
          <w:lang w:val="en-US" w:eastAsia="zh-CN"/>
        </w:rPr>
      </w:pPr>
      <w:r>
        <w:rPr>
          <w:rFonts w:hint="eastAsia"/>
          <w:lang w:val="en-US" w:eastAsia="zh-CN"/>
        </w:rPr>
        <w:t>重启后访问：localhost:7002</w:t>
      </w:r>
    </w:p>
    <w:p>
      <w:pPr>
        <w:tabs>
          <w:tab w:val="left" w:pos="703"/>
        </w:tabs>
        <w:jc w:val="left"/>
        <w:rPr>
          <w:rFonts w:hint="eastAsia"/>
          <w:lang w:val="en-US" w:eastAsia="zh-CN"/>
        </w:rPr>
      </w:pPr>
    </w:p>
    <w:p>
      <w:pPr>
        <w:pStyle w:val="4"/>
        <w:rPr>
          <w:rFonts w:hint="eastAsia"/>
          <w:lang w:val="en-US" w:eastAsia="zh-CN"/>
        </w:rPr>
      </w:pPr>
      <w:r>
        <w:rPr>
          <w:rFonts w:hint="eastAsia"/>
          <w:lang w:val="en-US" w:eastAsia="zh-CN"/>
        </w:rPr>
        <w:t>product服务配置</w:t>
      </w:r>
    </w:p>
    <w:p>
      <w:pPr>
        <w:rPr>
          <w:rFonts w:hint="eastAsia"/>
          <w:lang w:val="en-US" w:eastAsia="zh-CN"/>
        </w:rPr>
      </w:pPr>
      <w:r>
        <w:rPr>
          <w:rFonts w:hint="eastAsia"/>
          <w:lang w:val="en-US" w:eastAsia="zh-CN"/>
        </w:rPr>
        <w:t>复制【</w:t>
      </w:r>
      <w:r>
        <w:rPr>
          <w:rFonts w:hint="default"/>
        </w:rPr>
        <w:t>microcloud-provider-product</w:t>
      </w:r>
      <w:r>
        <w:rPr>
          <w:rFonts w:hint="eastAsia"/>
          <w:lang w:val="en-US" w:eastAsia="zh-CN"/>
        </w:rPr>
        <w:t>】项目为【</w:t>
      </w:r>
      <w:r>
        <w:rPr>
          <w:rFonts w:hint="default"/>
        </w:rPr>
        <w:t>microcloud-config-product-client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microcloud-config-product-client</w:t>
      </w: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&lt;artifactId&gt;microcloud-config-product-client&lt;/artifactId&gt;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&lt;groupId&gt;mysql&lt;/groupId&gt;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&lt;artifactId&gt;mysql-connector-java&lt;/artifactId&gt;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&lt;artifactId&gt;spring-boot-starter-jetty&lt;/artifactId&gt;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tabs>
          <w:tab w:val="left" w:pos="703"/>
        </w:tabs>
        <w:jc w:val="left"/>
        <w:rPr>
          <w:rFonts w:hint="eastAsia"/>
          <w:lang w:val="en-US" w:eastAsia="zh-CN"/>
        </w:rPr>
      </w:pPr>
      <w:r>
        <w:rPr>
          <w:rFonts w:hint="eastAsia"/>
          <w:lang w:val="en-US" w:eastAsia="zh-CN"/>
        </w:rPr>
        <w:t>【</w:t>
      </w:r>
      <w:r>
        <w:rPr>
          <w:rFonts w:hint="default"/>
        </w:rPr>
        <w:t>microcloud-config-product-client</w:t>
      </w:r>
      <w:r>
        <w:rPr>
          <w:rFonts w:hint="eastAsia"/>
          <w:lang w:val="en-US" w:eastAsia="zh-CN"/>
        </w:rPr>
        <w:t>】新增bootstrap.yml 文件，配置如下</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uri:  http://localhost:7101</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name: microcloud-config-product-client</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profile:  beta</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label:  master</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username: admin</w:t>
      </w:r>
    </w:p>
    <w:p>
      <w:pPr>
        <w:pBdr>
          <w:top w:val="single" w:color="auto" w:sz="4" w:space="0"/>
          <w:left w:val="single" w:color="auto" w:sz="4" w:space="0"/>
          <w:bottom w:val="single" w:color="auto" w:sz="4" w:space="0"/>
          <w:right w:val="single" w:color="auto" w:sz="4" w:space="0"/>
        </w:pBdr>
        <w:tabs>
          <w:tab w:val="left" w:pos="703"/>
        </w:tabs>
        <w:jc w:val="left"/>
        <w:rPr>
          <w:rFonts w:hint="eastAsia"/>
          <w:lang w:val="en-US" w:eastAsia="zh-CN"/>
        </w:rPr>
      </w:pPr>
      <w:r>
        <w:rPr>
          <w:rFonts w:hint="eastAsia"/>
          <w:lang w:val="en-US" w:eastAsia="zh-CN"/>
        </w:rPr>
        <w:t xml:space="preserve">      password: enjoy</w:t>
      </w: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microcloud-config-product-client</w:t>
      </w:r>
      <w:r>
        <w:rPr>
          <w:rFonts w:hint="eastAsia"/>
          <w:lang w:val="en-US" w:eastAsia="zh-CN"/>
        </w:rPr>
        <w:t>】 修改application.yml文件</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name: microcloud-config-product-client</w:t>
      </w:r>
    </w:p>
    <w:p>
      <w:pPr>
        <w:rPr>
          <w:rFonts w:hint="eastAsia" w:asciiTheme="minorHAnsi" w:hAnsiTheme="minorHAnsi" w:eastAsiaTheme="minorEastAsia" w:cstheme="minorBidi"/>
          <w:kern w:val="2"/>
          <w:sz w:val="21"/>
          <w:szCs w:val="24"/>
          <w:lang w:val="en-US" w:eastAsia="zh-CN" w:bidi="ar-SA"/>
        </w:rPr>
      </w:pPr>
    </w:p>
    <w:p>
      <w:pPr>
        <w:tabs>
          <w:tab w:val="left" w:pos="64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启动product服务，访问eureka，现在产品服务已经添加上去了。</w:t>
      </w:r>
    </w:p>
    <w:p>
      <w:pPr>
        <w:tabs>
          <w:tab w:val="left" w:pos="647"/>
        </w:tabs>
        <w:jc w:val="left"/>
      </w:pPr>
      <w:r>
        <w:drawing>
          <wp:inline distT="0" distB="0" distL="114300" distR="114300">
            <wp:extent cx="3671570" cy="1732280"/>
            <wp:effectExtent l="0" t="0" r="5080" b="127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2"/>
                    <a:stretch>
                      <a:fillRect/>
                    </a:stretch>
                  </pic:blipFill>
                  <pic:spPr>
                    <a:xfrm>
                      <a:off x="0" y="0"/>
                      <a:ext cx="3671570" cy="173228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Config配置中心高可用</w:t>
      </w:r>
    </w:p>
    <w:p>
      <w:pPr>
        <w:rPr>
          <w:rFonts w:hint="eastAsia"/>
          <w:lang w:val="en-US" w:eastAsia="zh-CN"/>
        </w:rPr>
      </w:pPr>
      <w:r>
        <w:rPr>
          <w:rFonts w:hint="eastAsia"/>
          <w:lang w:val="en-US" w:eastAsia="zh-CN"/>
        </w:rPr>
        <w:t>现在不管是erueka还是服务提供者都是基于SpringCloudConfig获取配置文件的，这个时候配置中心就至关重要了，但在真实的项目环境中，难免SpringCloudConfig会出现各种问题，这个时候就需要考虑config的高可用机制了。</w:t>
      </w:r>
    </w:p>
    <w:p>
      <w:pPr>
        <w:rPr>
          <w:rFonts w:hint="eastAsia"/>
          <w:lang w:val="en-US" w:eastAsia="zh-CN"/>
        </w:rPr>
      </w:pPr>
    </w:p>
    <w:p>
      <w:pPr>
        <w:rPr>
          <w:rFonts w:hint="eastAsia"/>
          <w:lang w:val="en-US" w:eastAsia="zh-CN"/>
        </w:rPr>
      </w:pPr>
      <w:r>
        <w:rPr>
          <w:rFonts w:hint="eastAsia"/>
          <w:lang w:val="en-US" w:eastAsia="zh-CN"/>
        </w:rPr>
        <w:t>其实解决方式也很简单，把SpringCloudConfig注册到Eureka就搞定了，这个时候用户访问的时候不是直接从配置中心获取配置，而是通过eureka中获取配置中心的地址，再从配置中心获取具体服务的参数就行。</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复制【microcloud-eureka】一份，修改成为【microcloud-ha-config-eureka】，这个eureka不注册具体的业务服务，只是负责config配置中心的负载均衡使用</w:t>
      </w:r>
    </w:p>
    <w:p>
      <w:pPr>
        <w:rPr>
          <w:rFonts w:hint="eastAsia"/>
          <w:lang w:val="en-US" w:eastAsia="zh-CN"/>
        </w:rPr>
      </w:pPr>
    </w:p>
    <w:p>
      <w:pPr>
        <w:rPr>
          <w:rFonts w:hint="eastAsia"/>
          <w:lang w:val="en-US" w:eastAsia="zh-CN"/>
        </w:rPr>
      </w:pPr>
      <w:r>
        <w:rPr>
          <w:rFonts w:hint="eastAsia"/>
          <w:lang w:val="en-US" w:eastAsia="zh-CN"/>
        </w:rPr>
        <w:t>【microcloud-ha-config-eureka】pom文件如下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&lt;artifactId&gt;microcloud-ha-config-eureka&lt;/artifactId&gt;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91" w:firstLineChars="0"/>
        <w:jc w:val="left"/>
        <w:rPr>
          <w:rFonts w:hint="eastAsia"/>
          <w:lang w:val="en-US" w:eastAsia="zh-CN"/>
        </w:rPr>
      </w:pPr>
      <w:r>
        <w:rPr>
          <w:rFonts w:hint="eastAsia"/>
          <w:lang w:val="en-US" w:eastAsia="zh-CN"/>
        </w:rPr>
        <w:t>【microcloud-ha-config-eureka】 修改application.yml文件</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port: 7301</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fetch-registry: false</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instance: # eureak实例定义</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name: admin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password: enjoy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name: microcloud-ha-config-eureka</w:t>
      </w:r>
    </w:p>
    <w:p>
      <w:pPr>
        <w:ind w:firstLine="291" w:firstLineChars="0"/>
        <w:jc w:val="left"/>
        <w:rPr>
          <w:rFonts w:hint="eastAsia"/>
          <w:lang w:val="en-US" w:eastAsia="zh-CN"/>
        </w:rPr>
      </w:pPr>
    </w:p>
    <w:p>
      <w:pPr>
        <w:ind w:firstLine="291" w:firstLineChars="0"/>
        <w:jc w:val="left"/>
        <w:rPr>
          <w:rFonts w:hint="eastAsia"/>
          <w:lang w:val="en-US" w:eastAsia="zh-CN"/>
        </w:rPr>
      </w:pPr>
      <w:r>
        <w:rPr>
          <w:rFonts w:hint="eastAsia"/>
          <w:lang w:val="en-US" w:eastAsia="zh-CN"/>
        </w:rPr>
        <w:t>启动类如下</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import org.springframework.cloud.netflix.eureka.server.EnableEurekaServer;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@EnableEurekaServer</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public class HaConfigEurekaApp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SpringApplication.run(HaConfigEurekaApp.class,args);</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9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【microcloud-config】再复制两份，总共3个配置中心，分别为【microcloud-config2】【microcloud-config3】</w:t>
      </w:r>
    </w:p>
    <w:p>
      <w:pPr>
        <w:jc w:val="left"/>
        <w:rPr>
          <w:rFonts w:hint="eastAsia"/>
          <w:lang w:val="en-US" w:eastAsia="zh-CN"/>
        </w:rPr>
      </w:pPr>
    </w:p>
    <w:p>
      <w:pPr>
        <w:jc w:val="left"/>
        <w:rPr>
          <w:rFonts w:hint="eastAsia"/>
          <w:lang w:val="en-US" w:eastAsia="zh-CN"/>
        </w:rPr>
      </w:pPr>
      <w:r>
        <w:rPr>
          <w:rFonts w:hint="eastAsia"/>
          <w:lang w:val="en-US" w:eastAsia="zh-CN"/>
        </w:rPr>
        <w:t>【microcloud-config】【microcloud-config2】【microcloud-config3】 修改pom文件</w:t>
      </w:r>
    </w:p>
    <w:p>
      <w:pPr>
        <w:jc w:val="left"/>
        <w:rPr>
          <w:rFonts w:hint="eastAsia"/>
          <w:lang w:val="en-US" w:eastAsia="zh-CN"/>
        </w:rPr>
      </w:pPr>
      <w:r>
        <w:rPr>
          <w:rFonts w:hint="eastAsia"/>
          <w:lang w:val="en-US" w:eastAsia="zh-CN"/>
        </w:rPr>
        <w:t>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【microcloud-config】【microcloud-config2】【microcloud-config3】修改application.yml文件，增加eureka的注册地址</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port: 7101</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uri: https://github.com/enjoyeud/microconfig.git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prefer-ip-address: true # 在地址栏上使用IP地址进行显示</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instance-id: microcloud-config1</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22"/>
        </w:tabs>
        <w:jc w:val="left"/>
        <w:rPr>
          <w:rFonts w:hint="eastAsia"/>
          <w:lang w:val="en-US" w:eastAsia="zh-CN"/>
        </w:rPr>
      </w:pPr>
      <w:r>
        <w:rPr>
          <w:rFonts w:hint="eastAsia"/>
          <w:lang w:val="en-US" w:eastAsia="zh-CN"/>
        </w:rPr>
        <w:t>启动eureka并启动三个配置中心后</w:t>
      </w:r>
    </w:p>
    <w:p>
      <w:pPr>
        <w:tabs>
          <w:tab w:val="left" w:pos="722"/>
        </w:tabs>
        <w:jc w:val="left"/>
      </w:pPr>
      <w:r>
        <w:drawing>
          <wp:inline distT="0" distB="0" distL="114300" distR="114300">
            <wp:extent cx="5273040" cy="490855"/>
            <wp:effectExtent l="0" t="0" r="3810" b="44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3"/>
                    <a:stretch>
                      <a:fillRect/>
                    </a:stretch>
                  </pic:blipFill>
                  <pic:spPr>
                    <a:xfrm>
                      <a:off x="0" y="0"/>
                      <a:ext cx="5273040" cy="490855"/>
                    </a:xfrm>
                    <a:prstGeom prst="rect">
                      <a:avLst/>
                    </a:prstGeom>
                    <a:noFill/>
                    <a:ln w="9525">
                      <a:noFill/>
                    </a:ln>
                  </pic:spPr>
                </pic:pic>
              </a:graphicData>
            </a:graphic>
          </wp:inline>
        </w:drawing>
      </w:r>
    </w:p>
    <w:p>
      <w:pPr>
        <w:tabs>
          <w:tab w:val="left" w:pos="722"/>
        </w:tabs>
        <w:jc w:val="left"/>
      </w:pPr>
    </w:p>
    <w:p>
      <w:pPr>
        <w:tabs>
          <w:tab w:val="left" w:pos="722"/>
        </w:tabs>
        <w:jc w:val="left"/>
        <w:rPr>
          <w:rFonts w:hint="eastAsia"/>
          <w:lang w:val="en-US" w:eastAsia="zh-CN"/>
        </w:rPr>
      </w:pPr>
      <w:r>
        <w:rPr>
          <w:rFonts w:hint="eastAsia"/>
          <w:lang w:val="en-US" w:eastAsia="zh-CN"/>
        </w:rPr>
        <w:t>【microcloud-config-client】 修改pom文件，增加eureka的支持</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&lt;artifactId&gt;microcloud-config-client&lt;/artifactId&gt;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&lt;/project&gt;</w:t>
      </w:r>
    </w:p>
    <w:p>
      <w:pPr>
        <w:tabs>
          <w:tab w:val="left" w:pos="722"/>
        </w:tabs>
        <w:jc w:val="left"/>
      </w:pPr>
    </w:p>
    <w:p>
      <w:pPr>
        <w:tabs>
          <w:tab w:val="left" w:pos="722"/>
        </w:tabs>
        <w:jc w:val="left"/>
        <w:rPr>
          <w:rFonts w:hint="eastAsia"/>
          <w:lang w:val="en-US" w:eastAsia="zh-CN"/>
        </w:rPr>
      </w:pPr>
      <w:r>
        <w:rPr>
          <w:rFonts w:hint="eastAsia"/>
          <w:lang w:val="en-US" w:eastAsia="zh-CN"/>
        </w:rPr>
        <w:t>【microcloud-config-client】 修改bootstrap.yml文件，增加eureka相关配置</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lang w:val="en-US" w:eastAsia="zh-CN"/>
        </w:rPr>
      </w:pPr>
      <w:r>
        <w:rPr>
          <w:rFonts w:hint="eastAsia"/>
          <w:lang w:val="en-US" w:eastAsia="zh-CN"/>
        </w:rPr>
        <w:t>password: enjoy # 连接的密码</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discovery:</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 xml:space="preserve">      enabled: true   # 通过配置中心加载配置文件</w:t>
      </w:r>
    </w:p>
    <w:p>
      <w:pPr>
        <w:pBdr>
          <w:top w:val="single" w:color="auto" w:sz="4" w:space="0"/>
          <w:left w:val="single" w:color="auto" w:sz="4" w:space="0"/>
          <w:bottom w:val="single" w:color="auto" w:sz="4" w:space="0"/>
          <w:right w:val="single" w:color="auto" w:sz="4" w:space="0"/>
        </w:pBdr>
        <w:tabs>
          <w:tab w:val="left" w:pos="722"/>
        </w:tabs>
        <w:ind w:firstLine="420"/>
        <w:jc w:val="left"/>
        <w:rPr>
          <w:rFonts w:hint="eastAsia"/>
          <w:color w:val="0000FF"/>
          <w:lang w:val="en-US" w:eastAsia="zh-CN"/>
        </w:rPr>
      </w:pPr>
      <w:r>
        <w:rPr>
          <w:rFonts w:hint="eastAsia"/>
          <w:color w:val="0000FF"/>
          <w:lang w:val="en-US" w:eastAsia="zh-CN"/>
        </w:rPr>
        <w:t xml:space="preserve">      service-id: MICROCLOUD-CONFIG   # 在eureka之中注册的服务ID</w:t>
      </w:r>
    </w:p>
    <w:p>
      <w:pPr>
        <w:pBdr>
          <w:top w:val="single" w:color="auto" w:sz="4" w:space="0"/>
          <w:left w:val="single" w:color="auto" w:sz="4" w:space="0"/>
          <w:bottom w:val="single" w:color="auto" w:sz="4" w:space="0"/>
          <w:right w:val="single" w:color="auto" w:sz="4" w:space="0"/>
        </w:pBdr>
        <w:tabs>
          <w:tab w:val="left" w:pos="722"/>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eureka: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client: </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722"/>
        </w:tabs>
        <w:jc w:val="left"/>
        <w:rPr>
          <w:rFonts w:hint="eastAsia"/>
          <w:color w:val="0000FF"/>
          <w:lang w:val="en-US" w:eastAsia="zh-CN"/>
        </w:rPr>
      </w:pPr>
      <w:r>
        <w:rPr>
          <w:rFonts w:hint="eastAsia"/>
          <w:color w:val="0000FF"/>
          <w:lang w:val="en-US" w:eastAsia="zh-CN"/>
        </w:rPr>
        <w:t xml:space="preserve">    defaultZone: http://admin:enjoy@localhost:7301/eureka</w:t>
      </w:r>
    </w:p>
    <w:p>
      <w:pPr>
        <w:tabs>
          <w:tab w:val="left" w:pos="722"/>
        </w:tabs>
        <w:jc w:val="left"/>
        <w:rPr>
          <w:rFonts w:hint="eastAsia"/>
          <w:lang w:val="en-US" w:eastAsia="zh-CN"/>
        </w:rPr>
      </w:pPr>
    </w:p>
    <w:p>
      <w:pPr>
        <w:tabs>
          <w:tab w:val="left" w:pos="722"/>
        </w:tabs>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tabs>
          <w:tab w:val="left" w:pos="722"/>
        </w:tabs>
        <w:jc w:val="left"/>
        <w:rPr>
          <w:rFonts w:hint="eastAsia"/>
          <w:lang w:val="en-US" w:eastAsia="zh-CN"/>
        </w:rPr>
      </w:pPr>
    </w:p>
    <w:p>
      <w:pPr>
        <w:tabs>
          <w:tab w:val="left" w:pos="722"/>
        </w:tabs>
        <w:jc w:val="left"/>
        <w:rPr>
          <w:rFonts w:hint="eastAsia"/>
          <w:lang w:val="en-US" w:eastAsia="zh-CN"/>
        </w:rPr>
      </w:pPr>
    </w:p>
    <w:p>
      <w:pPr>
        <w:pStyle w:val="3"/>
        <w:rPr>
          <w:rFonts w:hint="eastAsia"/>
          <w:lang w:val="en-US" w:eastAsia="zh-CN"/>
        </w:rPr>
      </w:pPr>
      <w:r>
        <w:rPr>
          <w:rFonts w:hint="eastAsia"/>
          <w:lang w:val="en-US" w:eastAsia="zh-CN"/>
        </w:rPr>
        <w:t>自动刷新</w:t>
      </w:r>
    </w:p>
    <w:p>
      <w:pPr>
        <w:rPr>
          <w:rFonts w:hint="eastAsia"/>
          <w:lang w:val="en-US" w:eastAsia="zh-CN"/>
        </w:rPr>
      </w:pPr>
      <w:r>
        <w:rPr>
          <w:rFonts w:hint="eastAsia"/>
          <w:lang w:val="en-US" w:eastAsia="zh-CN"/>
        </w:rPr>
        <w:t xml:space="preserve"> 在整个SpringCloudConfig设计之中，我们已经实现了配置的统一管理，但其实还有一个问题，就是自动刷新。</w:t>
      </w:r>
    </w:p>
    <w:p>
      <w:pPr>
        <w:rPr>
          <w:rFonts w:hint="eastAsia"/>
          <w:lang w:val="en-US" w:eastAsia="zh-CN"/>
        </w:rPr>
      </w:pPr>
      <w:r>
        <w:rPr>
          <w:rFonts w:hint="eastAsia"/>
          <w:lang w:val="en-US" w:eastAsia="zh-CN"/>
        </w:rPr>
        <w:t xml:space="preserve">  尝试修改一下【github】 microcloud-config-client.yml文件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1847"/>
        </w:tabs>
        <w:jc w:val="left"/>
        <w:rPr>
          <w:rFonts w:hint="eastAsia" w:asciiTheme="minorHAnsi" w:hAnsiTheme="minorHAnsi" w:eastAsiaTheme="minorEastAsia" w:cstheme="minorBidi"/>
          <w:kern w:val="2"/>
          <w:sz w:val="21"/>
          <w:szCs w:val="24"/>
          <w:lang w:val="en-US" w:eastAsia="zh-CN" w:bidi="ar-SA"/>
        </w:rPr>
      </w:pPr>
    </w:p>
    <w:p>
      <w:pPr>
        <w:tabs>
          <w:tab w:val="left" w:pos="184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这里的修改非常简单，只是修改了下应用名称，提交后</w:t>
      </w:r>
    </w:p>
    <w:p>
      <w:pPr>
        <w:tabs>
          <w:tab w:val="left" w:pos="722"/>
        </w:tabs>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p>
    <w:p>
      <w:pPr>
        <w:tabs>
          <w:tab w:val="left" w:pos="1847"/>
        </w:tabs>
        <w:jc w:val="left"/>
        <w:rPr>
          <w:rFonts w:hint="eastAsia" w:cstheme="minorBidi"/>
          <w:kern w:val="2"/>
          <w:sz w:val="21"/>
          <w:szCs w:val="24"/>
          <w:lang w:val="en-US" w:eastAsia="zh-CN" w:bidi="ar-SA"/>
        </w:rPr>
      </w:pPr>
    </w:p>
    <w:p>
      <w:pPr>
        <w:tabs>
          <w:tab w:val="left" w:pos="1847"/>
        </w:tabs>
        <w:jc w:val="left"/>
        <w:rPr>
          <w:rFonts w:hint="eastAsia"/>
          <w:lang w:val="en-US" w:eastAsia="zh-CN"/>
        </w:rPr>
      </w:pPr>
      <w:r>
        <w:rPr>
          <w:rFonts w:hint="eastAsia" w:cstheme="minorBidi"/>
          <w:kern w:val="2"/>
          <w:sz w:val="21"/>
          <w:szCs w:val="24"/>
          <w:lang w:val="en-US" w:eastAsia="zh-CN" w:bidi="ar-SA"/>
        </w:rPr>
        <w:t>发现配置并没有修改，一直要重启</w:t>
      </w:r>
      <w:r>
        <w:rPr>
          <w:rFonts w:hint="eastAsia"/>
          <w:lang w:val="en-US" w:eastAsia="zh-CN"/>
        </w:rPr>
        <w:t>【</w:t>
      </w:r>
      <w:r>
        <w:rPr>
          <w:rFonts w:hint="default"/>
        </w:rPr>
        <w:t>microcloud-config-client</w:t>
      </w:r>
      <w:r>
        <w:rPr>
          <w:rFonts w:hint="eastAsia"/>
          <w:lang w:val="en-US" w:eastAsia="zh-CN"/>
        </w:rPr>
        <w:t>】后才会发现配置已经修改成功，其实这对大多数应用没有什么问题，如果你定时要关注这个小问题也是有办法处理的，在springcloud里面可以借助消息总线SpringCloudBus解决这问题。</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ESB（企业服务总线）在一开始讲springcloud的时候就讲过，在springcloud中就是使用springcloudbus解决这问题的</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基于总线的设计其实是借鉴了硬件的思想，编写的一个程序都需要用到CPU，内存，硬盘等资源，每一个硬件资源的接口都不同，所以需要借助驱动程序，这个驱动程序就类似于设计模式里面的适配器模式。通过这种设计，举例来说，在程序运行中可能需要用到CPU的资源，但由于不同的CPU通过驱动程序已经对硬件完全兼容了。</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虽然这样一来CPU，内存，硬盘对系统是可以识别了，但这些硬件资源一般都不是由程序自己去访问，而是由系统的内核来处理，由操作系统来统一调度各种硬件资源。</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这其实就是消息总线的一种体现，操作系统就是这个总线，在架构中，消息中线是一个中枢系统。</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springcloudbus是基于SpringCloudStream的，SpringCloudStream的作用其实也是一种适配器模式的体现，消息中间件由很多，比如activemq，rabbitmq ，kafka，不同的消息中间件都会由使用上的差异，而SpringCloudStream就是为了屏蔽各种消息中间件的差异而存在的，具体的SpringCloudStream我们后面会单独拿来说</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再来看个图</w:t>
      </w:r>
    </w:p>
    <w:p>
      <w:pPr>
        <w:tabs>
          <w:tab w:val="left" w:pos="1847"/>
        </w:tabs>
        <w:jc w:val="left"/>
      </w:pPr>
      <w:r>
        <w:drawing>
          <wp:inline distT="0" distB="0" distL="114300" distR="114300">
            <wp:extent cx="4933950" cy="2352675"/>
            <wp:effectExtent l="0" t="0" r="0" b="952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4"/>
                    <a:stretch>
                      <a:fillRect/>
                    </a:stretch>
                  </pic:blipFill>
                  <pic:spPr>
                    <a:xfrm>
                      <a:off x="0" y="0"/>
                      <a:ext cx="4933950" cy="2352675"/>
                    </a:xfrm>
                    <a:prstGeom prst="rect">
                      <a:avLst/>
                    </a:prstGeom>
                    <a:noFill/>
                    <a:ln w="9525">
                      <a:noFill/>
                    </a:ln>
                  </pic:spPr>
                </pic:pic>
              </a:graphicData>
            </a:graphic>
          </wp:inline>
        </w:drawing>
      </w:r>
    </w:p>
    <w:p>
      <w:pPr>
        <w:tabs>
          <w:tab w:val="left" w:pos="1847"/>
        </w:tabs>
        <w:jc w:val="left"/>
        <w:rPr>
          <w:rFonts w:hint="eastAsia"/>
          <w:lang w:val="en-US" w:eastAsia="zh-CN"/>
        </w:rPr>
      </w:pPr>
      <w:r>
        <w:rPr>
          <w:rFonts w:hint="eastAsia"/>
          <w:lang w:val="en-US" w:eastAsia="zh-CN"/>
        </w:rPr>
        <w:t>与之前的架构不一样的地方在于增加了消息总线，消息总线连接了config配置中心和各个配置中心的消费方，当配置提交到github的时候，可以借助/bus/refresh刷新，config配置中心再将变更的消息通知到其他的客户端</w:t>
      </w:r>
    </w:p>
    <w:p>
      <w:pPr>
        <w:tabs>
          <w:tab w:val="left" w:pos="1847"/>
        </w:tabs>
        <w:jc w:val="left"/>
        <w:rPr>
          <w:rFonts w:hint="eastAsia"/>
          <w:lang w:val="en-US" w:eastAsia="zh-CN"/>
        </w:rPr>
      </w:pPr>
    </w:p>
    <w:p>
      <w:pPr>
        <w:tabs>
          <w:tab w:val="left" w:pos="1847"/>
        </w:tabs>
        <w:jc w:val="left"/>
        <w:rPr>
          <w:rFonts w:hint="eastAsia"/>
          <w:lang w:val="en-US" w:eastAsia="zh-CN"/>
        </w:rPr>
      </w:pPr>
      <w:r>
        <w:rPr>
          <w:rFonts w:hint="eastAsia"/>
          <w:lang w:val="en-US" w:eastAsia="zh-CN"/>
        </w:rPr>
        <w:t>【github】 修改配置microcloud-config-client.yml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company.name: enjoy</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tabs>
          <w:tab w:val="left" w:pos="1847"/>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tabs>
          <w:tab w:val="left" w:pos="1847"/>
        </w:tabs>
        <w:jc w:val="left"/>
        <w:rPr>
          <w:rFonts w:hint="eastAsia"/>
          <w:color w:val="0000FF"/>
          <w:lang w:val="en-US" w:eastAsia="zh-CN"/>
        </w:rPr>
      </w:pPr>
      <w:r>
        <w:rPr>
          <w:rFonts w:hint="eastAsia"/>
          <w:color w:val="0000FF"/>
          <w:lang w:val="en-US" w:eastAsia="zh-CN"/>
        </w:rPr>
        <w:t xml:space="preserve">  company.name: enjoy</w:t>
      </w:r>
    </w:p>
    <w:p>
      <w:pPr>
        <w:rPr>
          <w:rFonts w:hint="eastAsia" w:asciiTheme="minorHAnsi" w:hAnsiTheme="minorHAnsi" w:eastAsiaTheme="minorEastAsia" w:cstheme="minorBidi"/>
          <w:color w:val="0000FF"/>
          <w:kern w:val="2"/>
          <w:sz w:val="21"/>
          <w:szCs w:val="24"/>
          <w:lang w:val="en-US" w:eastAsia="zh-CN" w:bidi="ar-SA"/>
        </w:rPr>
      </w:pPr>
    </w:p>
    <w:p>
      <w:pPr>
        <w:ind w:firstLine="234" w:firstLineChars="0"/>
        <w:jc w:val="left"/>
        <w:rPr>
          <w:rFonts w:hint="eastAsia" w:asciiTheme="minorHAnsi" w:hAnsiTheme="minorHAnsi" w:eastAsiaTheme="minorEastAsia" w:cstheme="minorBidi"/>
          <w:color w:val="0000FF"/>
          <w:kern w:val="2"/>
          <w:sz w:val="21"/>
          <w:szCs w:val="24"/>
          <w:lang w:val="en-US" w:eastAsia="zh-CN" w:bidi="ar-SA"/>
        </w:rPr>
      </w:pPr>
    </w:p>
    <w:p>
      <w:pPr>
        <w:rPr>
          <w:rFonts w:hint="eastAsia"/>
          <w:lang w:val="en-US" w:eastAsia="zh-CN"/>
        </w:rPr>
      </w:pPr>
      <w:r>
        <w:rPr>
          <w:rFonts w:hint="eastAsia"/>
          <w:lang w:val="en-US" w:eastAsia="zh-CN"/>
        </w:rPr>
        <w:t>启动rabbitmq</w:t>
      </w:r>
    </w:p>
    <w:p>
      <w:r>
        <w:drawing>
          <wp:inline distT="0" distB="0" distL="114300" distR="114300">
            <wp:extent cx="5268595" cy="1563370"/>
            <wp:effectExtent l="0" t="0" r="8255" b="177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5"/>
                    <a:stretch>
                      <a:fillRect/>
                    </a:stretch>
                  </pic:blipFill>
                  <pic:spPr>
                    <a:xfrm>
                      <a:off x="0" y="0"/>
                      <a:ext cx="5268595" cy="156337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759"/>
        </w:tabs>
        <w:jc w:val="left"/>
        <w:rPr>
          <w:rFonts w:hint="eastAsia"/>
          <w:lang w:val="en-US" w:eastAsia="zh-CN"/>
        </w:rPr>
      </w:pPr>
      <w:r>
        <w:rPr>
          <w:rFonts w:hint="eastAsia"/>
          <w:lang w:val="en-US" w:eastAsia="zh-CN"/>
        </w:rPr>
        <w:t xml:space="preserve">登陆查看 </w:t>
      </w:r>
      <w:r>
        <w:rPr>
          <w:rFonts w:hint="eastAsia"/>
          <w:lang w:val="en-US" w:eastAsia="zh-CN"/>
        </w:rPr>
        <w:fldChar w:fldCharType="begin"/>
      </w:r>
      <w:r>
        <w:rPr>
          <w:rFonts w:hint="eastAsia"/>
          <w:lang w:val="en-US" w:eastAsia="zh-CN"/>
        </w:rPr>
        <w:instrText xml:space="preserve"> HYPERLINK "http://localhost:15672" </w:instrText>
      </w:r>
      <w:r>
        <w:rPr>
          <w:rFonts w:hint="eastAsia"/>
          <w:lang w:val="en-US" w:eastAsia="zh-CN"/>
        </w:rPr>
        <w:fldChar w:fldCharType="separate"/>
      </w:r>
      <w:r>
        <w:rPr>
          <w:rStyle w:val="17"/>
          <w:rFonts w:hint="eastAsia"/>
          <w:lang w:val="en-US" w:eastAsia="zh-CN"/>
        </w:rPr>
        <w:t>http://localhost:15672</w:t>
      </w:r>
      <w:r>
        <w:rPr>
          <w:rFonts w:hint="eastAsia"/>
          <w:lang w:val="en-US" w:eastAsia="zh-CN"/>
        </w:rPr>
        <w:fldChar w:fldCharType="end"/>
      </w:r>
    </w:p>
    <w:p>
      <w:pPr>
        <w:tabs>
          <w:tab w:val="left" w:pos="759"/>
        </w:tabs>
        <w:jc w:val="left"/>
        <w:rPr>
          <w:rFonts w:hint="eastAsia"/>
          <w:lang w:val="en-US" w:eastAsia="zh-CN"/>
        </w:rPr>
      </w:pPr>
    </w:p>
    <w:p>
      <w:pPr>
        <w:tabs>
          <w:tab w:val="left" w:pos="759"/>
        </w:tabs>
        <w:jc w:val="left"/>
        <w:rPr>
          <w:rFonts w:hint="eastAsia"/>
          <w:lang w:val="en-US" w:eastAsia="zh-CN"/>
        </w:rPr>
      </w:pPr>
    </w:p>
    <w:p>
      <w:pPr>
        <w:pStyle w:val="4"/>
        <w:rPr>
          <w:rFonts w:hint="eastAsia"/>
          <w:lang w:val="en-US" w:eastAsia="zh-CN"/>
        </w:rPr>
      </w:pPr>
      <w:r>
        <w:rPr>
          <w:rFonts w:hint="eastAsia"/>
          <w:lang w:val="en-US" w:eastAsia="zh-CN"/>
        </w:rPr>
        <w:t>准备bus配置中心</w:t>
      </w:r>
    </w:p>
    <w:p>
      <w:pPr>
        <w:rPr>
          <w:rFonts w:hint="eastAsia"/>
          <w:lang w:val="en-US" w:eastAsia="zh-CN"/>
        </w:rPr>
      </w:pPr>
      <w:r>
        <w:rPr>
          <w:rFonts w:hint="eastAsia"/>
          <w:lang w:val="en-US" w:eastAsia="zh-CN"/>
        </w:rPr>
        <w:t xml:space="preserve">   新建立一个模块【microcloud-config-bus】，这模块是配置中心的升级版，作用也是配置中心。</w:t>
      </w:r>
    </w:p>
    <w:p>
      <w:pPr>
        <w:rPr>
          <w:rFonts w:hint="eastAsia"/>
          <w:lang w:val="en-US" w:eastAsia="zh-CN"/>
        </w:rPr>
      </w:pPr>
      <w:r>
        <w:rPr>
          <w:rFonts w:hint="eastAsia"/>
          <w:lang w:val="en-US" w:eastAsia="zh-CN"/>
        </w:rPr>
        <w:t>【microcloud-config-bus】 修改pom文件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&lt;artifactId&gt;microcloud-config-bus&lt;/artifactId&gt;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&lt;artifactId&gt;spring-cloud-starter-bus-amqp&lt;/artifactId&gt;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&lt;artifactId&gt;spring-cloud-config-server&lt;/artifactId&gt;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464" w:firstLineChars="0"/>
        <w:jc w:val="left"/>
        <w:rPr>
          <w:rFonts w:hint="eastAsia"/>
          <w:lang w:val="en-US" w:eastAsia="zh-CN"/>
        </w:rPr>
      </w:pPr>
      <w:r>
        <w:rPr>
          <w:rFonts w:hint="eastAsia"/>
          <w:lang w:val="en-US" w:eastAsia="zh-CN"/>
        </w:rPr>
        <w:t>【microcloud-config-bus】 修改application.yml文件，配置上git目录，一样连接上eureka,要和消息中间件通讯，所以RabbitMQ的连接信息也配置上</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port: 7201</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git: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uri: https://github.com/enjoyeud/microconfig.git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trace: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host: localhost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port: 5672    # RabbitMQ的监听端口</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username: enjoy  # 用户名</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password: 5428325 # 密码</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name: microcloud-config-bus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prefer-ip-address: true # 在地址栏上使用IP地址进行显示</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instance-id: microcloud-config-bus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ind w:firstLine="464" w:firstLineChars="0"/>
        <w:jc w:val="left"/>
        <w:rPr>
          <w:rFonts w:hint="eastAsia"/>
          <w:lang w:val="en-US" w:eastAsia="zh-CN"/>
        </w:rPr>
      </w:pPr>
      <w:r>
        <w:rPr>
          <w:rFonts w:hint="eastAsia"/>
          <w:lang w:val="en-US" w:eastAsia="zh-CN"/>
        </w:rPr>
        <w:t xml:space="preserve">        include: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新增启动类</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org.springframework.cloud.config.server.EnableConfigServer;</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org.springframework.cloud.netflix.eureka.EnableEurekaClient;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@EnableConfigServer</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@EnableEurekaClient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ConfigBusApp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SpringApplication.run(ConfigBusApp.class,args);</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567" w:firstLineChars="0"/>
        <w:jc w:val="left"/>
        <w:rPr>
          <w:rFonts w:hint="eastAsia" w:cstheme="minorBidi"/>
          <w:kern w:val="2"/>
          <w:sz w:val="21"/>
          <w:szCs w:val="24"/>
          <w:lang w:val="en-US" w:eastAsia="zh-CN" w:bidi="ar-SA"/>
        </w:rPr>
      </w:pPr>
    </w:p>
    <w:p>
      <w:pPr>
        <w:ind w:firstLine="567" w:firstLineChars="0"/>
        <w:jc w:val="left"/>
        <w:rPr>
          <w:rFonts w:hint="eastAsia" w:cstheme="minorBidi"/>
          <w:kern w:val="2"/>
          <w:sz w:val="21"/>
          <w:szCs w:val="24"/>
          <w:lang w:val="en-US" w:eastAsia="zh-CN" w:bidi="ar-SA"/>
        </w:rPr>
      </w:pPr>
    </w:p>
    <w:p>
      <w:pPr>
        <w:ind w:firstLine="51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先启动eureka，再启动ConfigBusApp  之后访问：</w:t>
      </w:r>
    </w:p>
    <w:p>
      <w:pPr>
        <w:jc w:val="left"/>
        <w:rPr>
          <w:rFonts w:hint="eastAsia" w:cstheme="minorBidi"/>
          <w:kern w:val="2"/>
          <w:sz w:val="21"/>
          <w:szCs w:val="24"/>
          <w:lang w:val="en-US" w:eastAsia="zh-CN" w:bidi="ar-S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"http://localhost:7301/，发现新的注册中心已经注册上去了。" </w:instrText>
      </w:r>
      <w:r>
        <w:rPr>
          <w:rFonts w:hint="eastAsia"/>
          <w:lang w:val="en-US" w:eastAsia="zh-CN"/>
        </w:rPr>
        <w:fldChar w:fldCharType="separate"/>
      </w:r>
      <w:r>
        <w:rPr>
          <w:rFonts w:hint="eastAsia"/>
          <w:lang w:val="en-US" w:eastAsia="zh-CN"/>
        </w:rPr>
        <w:t>http://localhost:7301/</w:t>
      </w:r>
    </w:p>
    <w:p>
      <w:pPr>
        <w:ind w:firstLine="420" w:firstLineChars="0"/>
        <w:rPr>
          <w:rFonts w:hint="eastAsia"/>
          <w:lang w:val="en-US" w:eastAsia="zh-CN"/>
        </w:rPr>
      </w:pPr>
      <w:r>
        <w:rPr>
          <w:rFonts w:hint="eastAsia"/>
          <w:lang w:val="en-US" w:eastAsia="zh-CN"/>
        </w:rPr>
        <w:t>发现新的注册中心已经注册上去了。</w:t>
      </w:r>
      <w:r>
        <w:rPr>
          <w:rFonts w:hint="eastAsia"/>
          <w:lang w:val="en-US" w:eastAsia="zh-CN"/>
        </w:rPr>
        <w:fldChar w:fldCharType="end"/>
      </w:r>
    </w:p>
    <w:p>
      <w:pPr>
        <w:ind w:firstLine="511" w:firstLineChars="0"/>
        <w:jc w:val="left"/>
      </w:pPr>
      <w:r>
        <w:drawing>
          <wp:inline distT="0" distB="0" distL="114300" distR="114300">
            <wp:extent cx="5268595" cy="497840"/>
            <wp:effectExtent l="0" t="0" r="8255" b="1651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6"/>
                    <a:stretch>
                      <a:fillRect/>
                    </a:stretch>
                  </pic:blipFill>
                  <pic:spPr>
                    <a:xfrm>
                      <a:off x="0" y="0"/>
                      <a:ext cx="5268595" cy="49784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 xml:space="preserve"> 准备新的客户端</w:t>
      </w:r>
    </w:p>
    <w:p>
      <w:pPr>
        <w:rPr>
          <w:rFonts w:hint="eastAsia"/>
          <w:lang w:val="en-US" w:eastAsia="zh-CN"/>
        </w:rPr>
      </w:pPr>
      <w:r>
        <w:rPr>
          <w:rFonts w:hint="eastAsia"/>
          <w:lang w:val="en-US" w:eastAsia="zh-CN"/>
        </w:rPr>
        <w:t>新建立microcloud-config-bus-client模块，这模块是注册中心的客户端，从注册中心获取数据，职责和【microcloud-config-client】一样，可用基于他拷贝修改，只是增加bus相关的功能。</w:t>
      </w:r>
    </w:p>
    <w:p>
      <w:pPr>
        <w:rPr>
          <w:rFonts w:hint="eastAsia"/>
          <w:lang w:val="en-US" w:eastAsia="zh-CN"/>
        </w:rPr>
      </w:pPr>
      <w:r>
        <w:rPr>
          <w:rFonts w:hint="eastAsia"/>
          <w:lang w:val="en-US" w:eastAsia="zh-CN"/>
        </w:rPr>
        <w:t>【microcloud-config-bus-client】 修改pom文件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&lt;artifactId&gt;microcloud-config-bus-client&lt;/artifactId&gt;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&lt;artifactId&gt;spring-cloud-starter-config&lt;/artifactId&gt;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&lt;artifactId&gt;spring-cloud-starter-bus-amqp&lt;/artifactId&gt;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46" w:firstLineChars="0"/>
        <w:jc w:val="left"/>
        <w:rPr>
          <w:rFonts w:hint="eastAsia"/>
          <w:lang w:val="en-US" w:eastAsia="zh-CN"/>
        </w:rPr>
      </w:pPr>
      <w:r>
        <w:rPr>
          <w:rFonts w:hint="eastAsia"/>
          <w:lang w:val="en-US" w:eastAsia="zh-CN"/>
        </w:rPr>
        <w:t>【microcloud-config-bus-client】bootstrap.yml 增加rabbitmq相关信息，另外的配置和前面一样，需要从eureka找到注册中心，也需要找具体配置文件信息</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config:</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name: microcloud-config-client # 定义要读取的资源文件的名称</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profile: dev # 定义profile的 名称</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label: master # 定义配置文件所在的分支</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#uri: http://localhost:7101 # SpringCloudConfig的服务地址</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username: admin # 连接的用户名</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password: enjoy # 连接的密码</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discovery:</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service-id: MICROCLOUD-CONFIG-BUS</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host: localhost</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port: 5672    # RabbitMQ的监听端口</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username: enjoy  # 用户名</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password: 5428325 # 密码</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ind w:firstLine="346"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microcloud-config-client # 编写应用的名称</w:t>
      </w:r>
    </w:p>
    <w:p>
      <w:pPr>
        <w:tabs>
          <w:tab w:val="left" w:pos="61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618"/>
        </w:tabs>
        <w:jc w:val="left"/>
        <w:rPr>
          <w:rFonts w:hint="eastAsia"/>
          <w:lang w:val="en-US" w:eastAsia="zh-CN"/>
        </w:rPr>
      </w:pPr>
      <w:r>
        <w:rPr>
          <w:rFonts w:hint="eastAsia"/>
          <w:lang w:val="en-US" w:eastAsia="zh-CN"/>
        </w:rPr>
        <w:t>【microcloud-config-bus-client】 建立一个配置文件的映射类，这类是为了演示使用，里面的属性和github的属性一一对应，同时增加@RefreshScope，代表这个类是可用基于rabbitmq自动刷新的。</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org.springframework.cloud.context.config.annotation.RefreshScope;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@RefreshScope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public class InfoConfig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@Value("${info.app.name}")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private String 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@Value("${info.company.name}")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private String 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getAppName()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void setAppName(String appName)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this.appName = appName;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getCompanyName()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void setCompanyName(String companyName)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this.companyName = companyName;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return "InfoConfig{"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"appName='" + appName + '\''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 companyName='" + companyName + '\''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18"/>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【microcloud-config-bus-client】修改ConfigClientController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cn.enjoy.config.InfoConfig;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org.springframework.beans.factory.annotation.Value;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org.springframework.cloud.context.config.annotation.RefreshScope;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ConfigClientController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@Value("${spring.application.name}")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applicationName;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@Value("${eureka.client.serviceUrl.defaultZone}")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eurekaServers;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InfoConfig infoConfig;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"ApplicationName = " + this.applicationName + "、EurekaServers =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this.eurekaServers+"、infos = " +infoConfig.toString();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新增启动类</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ConfigClientBusApp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SpringApplication.run(ConfigClientBusApp.class,args);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"http://localhost:8201/config，这时候已经能获得配置中心的数据" </w:instrText>
      </w:r>
      <w:r>
        <w:rPr>
          <w:rFonts w:hint="eastAsia"/>
          <w:lang w:val="en-US" w:eastAsia="zh-CN"/>
        </w:rPr>
        <w:fldChar w:fldCharType="separate"/>
      </w:r>
      <w:r>
        <w:rPr>
          <w:rFonts w:hint="eastAsia"/>
          <w:lang w:val="en-US" w:eastAsia="zh-CN"/>
        </w:rPr>
        <w:t>http://localhost:8201/config，这时候已经能获得配置中心的数据</w:t>
      </w:r>
      <w:r>
        <w:rPr>
          <w:rFonts w:hint="eastAsia"/>
          <w:lang w:val="en-US" w:eastAsia="zh-CN"/>
        </w:rPr>
        <w:fldChar w:fldCharType="end"/>
      </w:r>
    </w:p>
    <w:p>
      <w:pPr>
        <w:jc w:val="left"/>
        <w:rPr>
          <w:rFonts w:hint="eastAsia" w:cstheme="minorBidi"/>
          <w:kern w:val="2"/>
          <w:sz w:val="21"/>
          <w:szCs w:val="24"/>
          <w:lang w:val="en-US" w:eastAsia="zh-CN" w:bidi="ar-SA"/>
        </w:rPr>
      </w:pPr>
    </w:p>
    <w:p>
      <w:pPr>
        <w:pStyle w:val="4"/>
        <w:rPr>
          <w:rFonts w:hint="eastAsia"/>
          <w:lang w:val="en-US" w:eastAsia="zh-CN"/>
        </w:rPr>
      </w:pPr>
      <w:r>
        <w:rPr>
          <w:rFonts w:hint="eastAsia"/>
          <w:lang w:val="en-US" w:eastAsia="zh-CN"/>
        </w:rPr>
        <w:t>测试自动刷新</w:t>
      </w:r>
    </w:p>
    <w:p>
      <w:pPr>
        <w:rPr>
          <w:rFonts w:hint="eastAsia"/>
          <w:lang w:val="en-US" w:eastAsia="zh-CN"/>
        </w:rPr>
      </w:pPr>
      <w:r>
        <w:rPr>
          <w:rFonts w:hint="eastAsia"/>
          <w:lang w:val="en-US" w:eastAsia="zh-CN"/>
        </w:rPr>
        <w:t xml:space="preserve"> 其实这里的自动刷新只能说是半自动的。</w:t>
      </w:r>
    </w:p>
    <w:p>
      <w:pPr>
        <w:rPr>
          <w:rFonts w:hint="eastAsia"/>
          <w:lang w:val="en-US" w:eastAsia="zh-CN"/>
        </w:rPr>
      </w:pPr>
      <w:r>
        <w:rPr>
          <w:rFonts w:hint="eastAsia"/>
          <w:lang w:val="en-US" w:eastAsia="zh-CN"/>
        </w:rPr>
        <w:t>【github】microcloud-config-client.yml，随便修改里面的内容，提交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8201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dev</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microcloud-config-client-dev</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8102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profiles: 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microconfig-test-client2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http://admin:enjoy@localhost:7301/eureka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microcloud-config-client-beta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enjoybeta</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 刷新客户端</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"http://localhost:8201/config，这个时候信息并没自动刷新，数据还是以前的，这是以为对应消息中间件来说，还需要给他发个消息，代表数据已经更新了。" </w:instrText>
      </w:r>
      <w:r>
        <w:rPr>
          <w:rFonts w:hint="eastAsia"/>
          <w:lang w:val="en-US" w:eastAsia="zh-CN"/>
        </w:rPr>
        <w:fldChar w:fldCharType="separate"/>
      </w:r>
      <w:r>
        <w:rPr>
          <w:rFonts w:hint="eastAsia"/>
          <w:lang w:val="en-US" w:eastAsia="zh-CN"/>
        </w:rPr>
        <w:t>http://localhost:8201/config</w:t>
      </w:r>
    </w:p>
    <w:p>
      <w:pPr>
        <w:rPr>
          <w:rFonts w:hint="eastAsia"/>
          <w:lang w:val="en-US" w:eastAsia="zh-CN"/>
        </w:rPr>
      </w:pPr>
      <w:r>
        <w:rPr>
          <w:rFonts w:hint="eastAsia"/>
          <w:lang w:val="en-US" w:eastAsia="zh-CN"/>
        </w:rPr>
        <w:t>这个时候信息并没自动刷新，数据还是以前的，这是以为对应消息中间件来说，还需要给他发个消息，代表数据已经更新了。</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【microcloud-config-bus】使用postman发生一条post刷新的指令</w:t>
      </w:r>
    </w:p>
    <w:p>
      <w:pPr>
        <w:rPr>
          <w:rFonts w:hint="eastAsia"/>
          <w:lang w:val="en-US" w:eastAsia="zh-CN"/>
        </w:rPr>
      </w:pPr>
      <w:r>
        <w:rPr>
          <w:rFonts w:ascii="Helvetica" w:hAnsi="Helvetica" w:eastAsia="Helvetica" w:cs="Helvetica"/>
          <w:b w:val="0"/>
          <w:i w:val="0"/>
          <w:caps w:val="0"/>
          <w:color w:val="505050"/>
          <w:spacing w:val="0"/>
          <w:sz w:val="18"/>
          <w:szCs w:val="18"/>
          <w:shd w:val="clear" w:fill="FFFFFF"/>
        </w:rPr>
        <w:t>http://localhost:7201/actuator/bus-refresh</w:t>
      </w:r>
    </w:p>
    <w:p>
      <w:r>
        <w:drawing>
          <wp:inline distT="0" distB="0" distL="114300" distR="114300">
            <wp:extent cx="4096385" cy="2571750"/>
            <wp:effectExtent l="0" t="0" r="18415"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67"/>
                    <a:stretch>
                      <a:fillRect/>
                    </a:stretch>
                  </pic:blipFill>
                  <pic:spPr>
                    <a:xfrm>
                      <a:off x="0" y="0"/>
                      <a:ext cx="4096385" cy="2571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jc w:val="left"/>
        <w:rPr>
          <w:rFonts w:hint="eastAsia"/>
          <w:lang w:val="en-US" w:eastAsia="zh-CN"/>
        </w:rPr>
      </w:pPr>
      <w:r>
        <w:rPr>
          <w:rFonts w:hint="eastAsia"/>
          <w:lang w:val="en-US" w:eastAsia="zh-CN"/>
        </w:rPr>
        <w:t>访问http://localhost:15672，发现消息队列里面已经有消息传递了。</w:t>
      </w:r>
    </w:p>
    <w:p>
      <w:pPr>
        <w:jc w:val="left"/>
      </w:pPr>
      <w:r>
        <w:drawing>
          <wp:inline distT="0" distB="0" distL="114300" distR="114300">
            <wp:extent cx="4737735" cy="1634490"/>
            <wp:effectExtent l="0" t="0" r="5715" b="381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68"/>
                    <a:stretch>
                      <a:fillRect/>
                    </a:stretch>
                  </pic:blipFill>
                  <pic:spPr>
                    <a:xfrm>
                      <a:off x="0" y="0"/>
                      <a:ext cx="4737735" cy="163449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【microcloud-config-bus-client】 刷新客户端</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"http://localhost:8201/config" </w:instrText>
      </w:r>
      <w:r>
        <w:rPr>
          <w:rFonts w:hint="eastAsia"/>
          <w:lang w:val="en-US" w:eastAsia="zh-CN"/>
        </w:rPr>
        <w:fldChar w:fldCharType="separate"/>
      </w:r>
      <w:r>
        <w:rPr>
          <w:rFonts w:hint="eastAsia"/>
          <w:lang w:val="en-US" w:eastAsia="zh-CN"/>
        </w:rPr>
        <w:t>http://localhost:8201/config</w:t>
      </w:r>
      <w:r>
        <w:rPr>
          <w:rFonts w:hint="eastAsia"/>
          <w:lang w:val="en-US" w:eastAsia="zh-CN"/>
        </w:rPr>
        <w:fldChar w:fldCharType="end"/>
      </w:r>
      <w:r>
        <w:rPr>
          <w:rFonts w:hint="eastAsia"/>
          <w:lang w:val="en-US" w:eastAsia="zh-CN"/>
        </w:rPr>
        <w:t xml:space="preserve"> 发现数据已经跟新</w:t>
      </w:r>
    </w:p>
    <w:p>
      <w:pPr>
        <w:rPr>
          <w:rFonts w:hint="eastAsia"/>
          <w:lang w:val="en-US" w:eastAsia="zh-CN"/>
        </w:rPr>
      </w:pPr>
    </w:p>
    <w:p>
      <w:pPr>
        <w:pStyle w:val="2"/>
        <w:rPr>
          <w:rFonts w:hint="eastAsia"/>
          <w:lang w:val="en-US" w:eastAsia="zh-CN"/>
        </w:rPr>
      </w:pPr>
      <w:r>
        <w:rPr>
          <w:rFonts w:hint="eastAsia"/>
          <w:lang w:val="en-US" w:eastAsia="zh-CN"/>
        </w:rPr>
        <w:t>SpringCloudStream 消息驱动</w:t>
      </w:r>
    </w:p>
    <w:p>
      <w:pPr>
        <w:rPr>
          <w:rFonts w:hint="eastAsia"/>
          <w:lang w:val="en-US" w:eastAsia="zh-CN"/>
        </w:rPr>
      </w:pPr>
      <w:r>
        <w:rPr>
          <w:rFonts w:hint="eastAsia"/>
          <w:lang w:val="en-US" w:eastAsia="zh-CN"/>
        </w:rPr>
        <w:t>SpringCloudStream看名字就知道他和消息队列相关，但它又不是消息队列，准确来说它类似于硬件里面的驱动程序，也就是前面说的适配器模式的体现</w:t>
      </w:r>
    </w:p>
    <w:p>
      <w:pPr>
        <w:rPr>
          <w:rFonts w:hint="eastAsia"/>
          <w:lang w:val="en-US" w:eastAsia="zh-CN"/>
        </w:rPr>
      </w:pPr>
    </w:p>
    <w:p>
      <w:pPr>
        <w:rPr>
          <w:rFonts w:hint="eastAsia"/>
          <w:lang w:val="en-US" w:eastAsia="zh-CN"/>
        </w:rPr>
      </w:pPr>
      <w:r>
        <w:rPr>
          <w:rFonts w:hint="eastAsia"/>
          <w:lang w:val="en-US" w:eastAsia="zh-CN"/>
        </w:rPr>
        <w:t>在系统开发里面难免用到消息队列，但各个的消息队列又有所区别，SpringCloudStream的作用就是屏蔽各种消息队列的区别，对消息队列的API进行进一步的抽象，使得在springcloud里面能更加方便的集成各种消息系统</w:t>
      </w:r>
    </w:p>
    <w:p>
      <w:pPr>
        <w:rPr>
          <w:rFonts w:hint="eastAsia"/>
          <w:lang w:val="en-US" w:eastAsia="zh-CN"/>
        </w:rPr>
      </w:pPr>
    </w:p>
    <w:p>
      <w:pPr>
        <w:rPr>
          <w:rFonts w:hint="eastAsia"/>
          <w:lang w:val="en-US" w:eastAsia="zh-CN"/>
        </w:rPr>
      </w:pPr>
      <w:r>
        <w:rPr>
          <w:rFonts w:hint="eastAsia"/>
          <w:lang w:val="en-US" w:eastAsia="zh-CN"/>
        </w:rPr>
        <w:t>首先来看SpringCloudStream的组成</w:t>
      </w:r>
    </w:p>
    <w:p>
      <w:r>
        <w:drawing>
          <wp:inline distT="0" distB="0" distL="114300" distR="114300">
            <wp:extent cx="3872865" cy="2381250"/>
            <wp:effectExtent l="0" t="0" r="1333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9"/>
                    <a:stretch>
                      <a:fillRect/>
                    </a:stretch>
                  </pic:blipFill>
                  <pic:spPr>
                    <a:xfrm>
                      <a:off x="0" y="0"/>
                      <a:ext cx="3872865"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这个图很容易看懂，没有什么复杂的概念</w:t>
      </w:r>
    </w:p>
    <w:p>
      <w:pPr>
        <w:rPr>
          <w:rFonts w:hint="eastAsia"/>
          <w:lang w:val="en-US" w:eastAsia="zh-CN"/>
        </w:rPr>
      </w:pPr>
      <w:r>
        <w:rPr>
          <w:rFonts w:hint="eastAsia"/>
          <w:lang w:val="en-US" w:eastAsia="zh-CN"/>
        </w:rPr>
        <w:t>不管是生产者还是消费者，并不会直接和消息中间件打交道，在springcloudstream中抽象了已成binder（绑定层），有了这一层，使用者并不关心具体的消息中间件配置了，由访问层真正的和消息队列进行通信。</w:t>
      </w:r>
    </w:p>
    <w:p>
      <w:pPr>
        <w:rPr>
          <w:rFonts w:hint="eastAsia"/>
          <w:lang w:val="en-US" w:eastAsia="zh-CN"/>
        </w:rPr>
      </w:pPr>
    </w:p>
    <w:p>
      <w:pPr>
        <w:pStyle w:val="3"/>
        <w:rPr>
          <w:rFonts w:hint="eastAsia"/>
          <w:lang w:val="en-US" w:eastAsia="zh-CN"/>
        </w:rPr>
      </w:pPr>
      <w:r>
        <w:rPr>
          <w:rFonts w:hint="eastAsia"/>
          <w:lang w:val="en-US" w:eastAsia="zh-CN"/>
        </w:rPr>
        <w:t>创建消息生产者</w:t>
      </w:r>
    </w:p>
    <w:p>
      <w:pPr>
        <w:rPr>
          <w:rFonts w:hint="eastAsia"/>
          <w:lang w:val="en-US" w:eastAsia="zh-CN"/>
        </w:rPr>
      </w:pPr>
      <w:r>
        <w:rPr>
          <w:rFonts w:hint="eastAsia"/>
          <w:lang w:val="en-US" w:eastAsia="zh-CN"/>
        </w:rPr>
        <w:t>【microcloud-stream-provider】创建一个新的模块，这模块负责生产一个消息</w:t>
      </w:r>
    </w:p>
    <w:p>
      <w:pPr>
        <w:rPr>
          <w:rFonts w:hint="eastAsia"/>
          <w:lang w:val="en-US" w:eastAsia="zh-CN"/>
        </w:rPr>
      </w:pPr>
    </w:p>
    <w:p>
      <w:pPr>
        <w:rPr>
          <w:rFonts w:hint="eastAsia"/>
          <w:lang w:val="en-US" w:eastAsia="zh-CN"/>
        </w:rPr>
      </w:pPr>
      <w:r>
        <w:rPr>
          <w:rFonts w:hint="eastAsia"/>
          <w:lang w:val="en-US" w:eastAsia="zh-CN"/>
        </w:rPr>
        <w:t>【microcloud-stream-provider】 pom文件如下，映入springcloudstream的相关组件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&lt;artifactId&gt;microcloud-stream-provider&lt;/artifactId&gt;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&lt;artifactId&gt;spring-cloud-stream&lt;/artifactId&gt;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&lt;artifactId&gt;spring-cloud-starter-stream-rabbit&lt;/artifactId&gt;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修改application.yml文件</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8401</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cloud:</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stream:</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FF0000"/>
          <w:kern w:val="2"/>
          <w:sz w:val="21"/>
          <w:szCs w:val="24"/>
          <w:lang w:val="en-US" w:eastAsia="zh-CN" w:bidi="ar-SA"/>
        </w:rPr>
        <w:t>defaultRabbit</w:t>
      </w:r>
      <w:r>
        <w:rPr>
          <w:rFonts w:hint="eastAsia" w:cstheme="minorBidi"/>
          <w:kern w:val="2"/>
          <w:sz w:val="21"/>
          <w:szCs w:val="24"/>
          <w:lang w:val="en-US" w:eastAsia="zh-CN" w:bidi="ar-SA"/>
        </w:rPr>
        <w:t>: # 表示定义的名称，用于于binding整合</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rabbit # 消息组件类型</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environment: # 设置rabbitmq的相关的环境配置</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rabbitmq:</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addresses: localhost</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5672</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username: enjoy</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5428325</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virtual-host: /</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bindings: # 服务的整合处理</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output: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binder: </w:t>
      </w:r>
      <w:r>
        <w:rPr>
          <w:rFonts w:hint="eastAsia" w:cstheme="minorBidi"/>
          <w:color w:val="FF0000"/>
          <w:kern w:val="2"/>
          <w:sz w:val="21"/>
          <w:szCs w:val="24"/>
          <w:lang w:val="en-US" w:eastAsia="zh-CN" w:bidi="ar-SA"/>
        </w:rPr>
        <w:t xml:space="preserve">defaultRabbit </w:t>
      </w:r>
      <w:r>
        <w:rPr>
          <w:rFonts w:hint="eastAsia" w:cstheme="minorBidi"/>
          <w:kern w:val="2"/>
          <w:sz w:val="21"/>
          <w:szCs w:val="24"/>
          <w:lang w:val="en-US" w:eastAsia="zh-CN" w:bidi="ar-SA"/>
        </w:rPr>
        <w:t># 设置要绑定的消息服务的具体设置</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ind w:firstLine="38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microcloud-stream-provider</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定义一个消息发送接口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IMessageProvider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void send(Product 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定义接口的实现类</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cn.enjoy.service.impl;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cn.enjoy.service.IMessageProvider;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org.springframework.cloud.stream.annotation.EnableBinding;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org.springframework.cloud.stream.messaging.Source;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org.springframework.messaging.MessageChannel;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org.springframework.messaging.support.MessageBuilder;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@EnableBinding(Source.class)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MessageProviderImpl implements IMessageProvider{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MessageChannel output;  // 消息的发送管道</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void send(Product product)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output.send(MessageBuilder.withPayload(product).build());</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定义启动类主程序</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StreamProviderApp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SpringApplication.run(StreamProviderApp.class,args);</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p>
    <w:p>
      <w:pPr>
        <w:ind w:firstLine="264" w:firstLineChars="0"/>
        <w:jc w:val="left"/>
        <w:rPr>
          <w:rFonts w:hint="eastAsia" w:cstheme="minorBidi"/>
          <w:kern w:val="2"/>
          <w:sz w:val="21"/>
          <w:szCs w:val="24"/>
          <w:lang w:val="en-US" w:eastAsia="zh-CN" w:bidi="ar-SA"/>
        </w:rPr>
      </w:pPr>
    </w:p>
    <w:p>
      <w:pP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编写测试类</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cn.enjoy.test;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cn.enjoy.StreamProviderApp;</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cn.enjoy.service.IMessageProvider;</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org.junit.Test;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org.junit.runner.RunWith;</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org.springframework.boot.test.context.SpringBootTest;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org.springframework.test.context.junit4.SpringRunner;</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@SpringBootTest(classes = StreamProviderApp.class)</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@RunWith(SpringRunner.class)</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TestMessageProvider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IMessageProvider messageProvider;</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@Test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void testSend()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 product = new Product();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product.setProductId(1L);</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product.setProductName("messageName");</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product.setProductDesc("desc");</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messageProvider.send(product);</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64"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tabs>
          <w:tab w:val="left" w:pos="1435"/>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1435"/>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运行测试方法</w:t>
      </w:r>
    </w:p>
    <w:p>
      <w:pPr>
        <w:tabs>
          <w:tab w:val="left" w:pos="1435"/>
        </w:tabs>
        <w:jc w:val="left"/>
        <w:rPr>
          <w:rFonts w:hint="eastAsia"/>
          <w:lang w:val="en-US" w:eastAsia="zh-CN"/>
        </w:rPr>
      </w:pPr>
      <w:r>
        <w:rPr>
          <w:rFonts w:hint="eastAsia"/>
          <w:lang w:val="en-US" w:eastAsia="zh-CN"/>
        </w:rPr>
        <w:t>RabbitMq:http</w:t>
      </w:r>
      <w:r>
        <w:rPr>
          <w:rFonts w:hint="eastAsia"/>
          <w:lang w:val="en-US" w:eastAsia="zh-CN"/>
        </w:rPr>
        <w:fldChar w:fldCharType="begin"/>
      </w:r>
      <w:r>
        <w:rPr>
          <w:rFonts w:hint="eastAsia"/>
          <w:lang w:val="en-US" w:eastAsia="zh-CN"/>
        </w:rPr>
        <w:instrText xml:space="preserve"> HYPERLINK "http://localhost:15672/" </w:instrText>
      </w:r>
      <w:r>
        <w:rPr>
          <w:rFonts w:hint="eastAsia"/>
          <w:lang w:val="en-US" w:eastAsia="zh-CN"/>
        </w:rPr>
        <w:fldChar w:fldCharType="separate"/>
      </w:r>
      <w:r>
        <w:rPr>
          <w:rFonts w:hint="eastAsia"/>
          <w:lang w:val="en-US" w:eastAsia="zh-CN"/>
        </w:rPr>
        <w:t>://localhost:15672/</w:t>
      </w:r>
      <w:r>
        <w:rPr>
          <w:rFonts w:hint="eastAsia"/>
          <w:lang w:val="en-US" w:eastAsia="zh-CN"/>
        </w:rPr>
        <w:fldChar w:fldCharType="end"/>
      </w:r>
      <w:r>
        <w:rPr>
          <w:rFonts w:hint="eastAsia"/>
          <w:lang w:val="en-US" w:eastAsia="zh-CN"/>
        </w:rPr>
        <w:t xml:space="preserve"> </w:t>
      </w:r>
    </w:p>
    <w:p>
      <w:pPr>
        <w:tabs>
          <w:tab w:val="left" w:pos="1435"/>
        </w:tabs>
        <w:jc w:val="left"/>
        <w:rPr>
          <w:rFonts w:hint="eastAsia"/>
          <w:lang w:val="en-US" w:eastAsia="zh-CN"/>
        </w:rPr>
      </w:pPr>
    </w:p>
    <w:p>
      <w:pPr>
        <w:tabs>
          <w:tab w:val="left" w:pos="1435"/>
        </w:tabs>
        <w:jc w:val="left"/>
        <w:rPr>
          <w:rFonts w:hint="eastAsia"/>
          <w:lang w:val="en-US" w:eastAsia="zh-CN"/>
        </w:rPr>
      </w:pPr>
      <w:r>
        <w:rPr>
          <w:rFonts w:hint="eastAsia"/>
          <w:lang w:val="en-US" w:eastAsia="zh-CN"/>
        </w:rPr>
        <w:t>已经产生了个</w:t>
      </w:r>
    </w:p>
    <w:p>
      <w:pPr>
        <w:tabs>
          <w:tab w:val="left" w:pos="1435"/>
        </w:tabs>
        <w:jc w:val="left"/>
      </w:pPr>
      <w:r>
        <w:drawing>
          <wp:inline distT="0" distB="0" distL="114300" distR="114300">
            <wp:extent cx="5265420" cy="3383280"/>
            <wp:effectExtent l="0" t="0" r="11430" b="762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70"/>
                    <a:stretch>
                      <a:fillRect/>
                    </a:stretch>
                  </pic:blipFill>
                  <pic:spPr>
                    <a:xfrm>
                      <a:off x="0" y="0"/>
                      <a:ext cx="5265420" cy="3383280"/>
                    </a:xfrm>
                    <a:prstGeom prst="rect">
                      <a:avLst/>
                    </a:prstGeom>
                    <a:noFill/>
                    <a:ln w="9525">
                      <a:noFill/>
                    </a:ln>
                  </pic:spPr>
                </pic:pic>
              </a:graphicData>
            </a:graphic>
          </wp:inline>
        </w:drawing>
      </w:r>
    </w:p>
    <w:p>
      <w:pPr>
        <w:tabs>
          <w:tab w:val="left" w:pos="1435"/>
        </w:tabs>
        <w:jc w:val="left"/>
        <w:rPr>
          <w:rFonts w:hint="eastAsia" w:eastAsiaTheme="minorEastAsia"/>
          <w:lang w:val="en-US" w:eastAsia="zh-CN"/>
        </w:rPr>
      </w:pPr>
      <w:r>
        <w:rPr>
          <w:rFonts w:hint="eastAsia"/>
          <w:lang w:val="en-US" w:eastAsia="zh-CN"/>
        </w:rPr>
        <w:t>对于RabbitMq来说，在这默认的Exchange的类型是Topic</w:t>
      </w:r>
    </w:p>
    <w:p>
      <w:pPr>
        <w:tabs>
          <w:tab w:val="left" w:pos="1435"/>
        </w:tabs>
        <w:jc w:val="left"/>
      </w:pPr>
      <w:r>
        <w:drawing>
          <wp:inline distT="0" distB="0" distL="114300" distR="114300">
            <wp:extent cx="5273040" cy="1520190"/>
            <wp:effectExtent l="0" t="0" r="3810" b="381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71"/>
                    <a:stretch>
                      <a:fillRect/>
                    </a:stretch>
                  </pic:blipFill>
                  <pic:spPr>
                    <a:xfrm>
                      <a:off x="0" y="0"/>
                      <a:ext cx="5273040" cy="1520190"/>
                    </a:xfrm>
                    <a:prstGeom prst="rect">
                      <a:avLst/>
                    </a:prstGeom>
                    <a:noFill/>
                    <a:ln w="9525">
                      <a:noFill/>
                    </a:ln>
                  </pic:spPr>
                </pic:pic>
              </a:graphicData>
            </a:graphic>
          </wp:inline>
        </w:drawing>
      </w:r>
    </w:p>
    <w:p>
      <w:pPr>
        <w:tabs>
          <w:tab w:val="left" w:pos="1435"/>
        </w:tabs>
        <w:jc w:val="left"/>
        <w:rPr>
          <w:rFonts w:hint="eastAsia"/>
          <w:lang w:val="en-US" w:eastAsia="zh-CN"/>
        </w:rPr>
      </w:pPr>
    </w:p>
    <w:p>
      <w:pPr>
        <w:pStyle w:val="3"/>
        <w:rPr>
          <w:rFonts w:hint="eastAsia"/>
          <w:lang w:val="en-US" w:eastAsia="zh-CN"/>
        </w:rPr>
      </w:pPr>
      <w:r>
        <w:rPr>
          <w:rFonts w:hint="eastAsia"/>
          <w:lang w:val="en-US" w:eastAsia="zh-CN"/>
        </w:rPr>
        <w:t>创建消息消费者</w:t>
      </w:r>
    </w:p>
    <w:p>
      <w:pPr>
        <w:rPr>
          <w:rFonts w:hint="eastAsia"/>
          <w:lang w:val="en-US" w:eastAsia="zh-CN"/>
        </w:rPr>
      </w:pPr>
      <w:r>
        <w:rPr>
          <w:rFonts w:hint="eastAsia"/>
          <w:lang w:val="en-US" w:eastAsia="zh-CN"/>
        </w:rPr>
        <w:t>【microcloud-stream-consumer】 新建模块</w:t>
      </w:r>
    </w:p>
    <w:p>
      <w:pPr>
        <w:rPr>
          <w:rFonts w:hint="eastAsia"/>
          <w:lang w:val="en-US" w:eastAsia="zh-CN"/>
        </w:rPr>
      </w:pPr>
    </w:p>
    <w:p>
      <w:pPr>
        <w:rPr>
          <w:rFonts w:hint="eastAsia"/>
          <w:lang w:val="en-US" w:eastAsia="zh-CN"/>
        </w:rPr>
      </w:pPr>
      <w:r>
        <w:rPr>
          <w:rFonts w:hint="eastAsia"/>
          <w:lang w:val="en-US" w:eastAsia="zh-CN"/>
        </w:rPr>
        <w:t>【microcloud-stream-consumer】修改pom文件如下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&lt;artifactId&gt;microcloud-stream-consumer&lt;/artifactId&gt;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&lt;artifactId&gt;spring-cloud-stream&lt;/artifactId&gt;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&lt;artifactId&gt;spring-cloud-starter-stream-rabbit&lt;/artifactId&gt;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01" w:firstLineChars="0"/>
        <w:jc w:val="left"/>
        <w:rPr>
          <w:rFonts w:hint="eastAsia"/>
          <w:lang w:val="en-US" w:eastAsia="zh-CN"/>
        </w:rPr>
      </w:pPr>
      <w:r>
        <w:rPr>
          <w:rFonts w:hint="eastAsia"/>
          <w:lang w:val="en-US" w:eastAsia="zh-CN"/>
        </w:rPr>
        <w:t>【microcloud-stream-consumer】 修改application.yml配置文件</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port: 8402</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stream:</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type: rabbit # 消息组件类型</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environment: # 设置rabbitmq的相关的环境配置</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spring:</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addresses: localhost</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port: 5672</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username: enjoy</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password: 5428325</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virtual-host: /</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bindings: # 服务的整合处理</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input: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ind w:firstLine="301" w:firstLineChars="0"/>
        <w:jc w:val="left"/>
        <w:rPr>
          <w:rFonts w:hint="eastAsia"/>
          <w:lang w:val="en-US" w:eastAsia="zh-CN"/>
        </w:rPr>
      </w:pPr>
      <w:r>
        <w:rPr>
          <w:rFonts w:hint="eastAsia"/>
          <w:lang w:val="en-US" w:eastAsia="zh-CN"/>
        </w:rPr>
        <w:t xml:space="preserve">    name: microcloud-stream-consumer</w:t>
      </w:r>
    </w:p>
    <w:p>
      <w:pPr>
        <w:rPr>
          <w:rFonts w:hint="eastAsia" w:asciiTheme="minorHAnsi" w:hAnsiTheme="minorHAnsi" w:eastAsiaTheme="minorEastAsia" w:cstheme="minorBidi"/>
          <w:kern w:val="2"/>
          <w:sz w:val="21"/>
          <w:szCs w:val="24"/>
          <w:lang w:val="en-US" w:eastAsia="zh-CN" w:bidi="ar-SA"/>
        </w:rPr>
      </w:pPr>
    </w:p>
    <w:p>
      <w:pPr>
        <w:ind w:firstLine="414" w:firstLineChars="0"/>
        <w:jc w:val="left"/>
        <w:rPr>
          <w:rFonts w:hint="eastAsia"/>
          <w:lang w:val="en-US" w:eastAsia="zh-CN"/>
        </w:rPr>
      </w:pPr>
      <w:r>
        <w:rPr>
          <w:rFonts w:hint="eastAsia"/>
          <w:lang w:val="en-US" w:eastAsia="zh-CN"/>
        </w:rPr>
        <w:t>【microcloud-stream-consumer】 定义一个消息的监听</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package cn.enjoy.listener;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org.springframework.cloud.stream.annotation.EnableBinding;</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org.springframework.cloud.stream.annotation.StreamListener;</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org.springframework.cloud.stream.messaging.Sink;</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org.springframework.messaging.Message;</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@EnableBinding(Sink.class)</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public class MessageListener {</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 xml:space="preserve">    @StreamListener(Sink.INPUT)</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 xml:space="preserve">    public void input(Message&lt;Product&gt; message) {</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 xml:space="preserve">        System.err.println("【*** 消息接收 ***】" + message.getPayload());</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1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639"/>
        </w:tabs>
        <w:jc w:val="left"/>
        <w:rPr>
          <w:rFonts w:hint="eastAsia"/>
          <w:lang w:val="en-US" w:eastAsia="zh-CN"/>
        </w:rPr>
      </w:pPr>
      <w:r>
        <w:rPr>
          <w:rFonts w:hint="eastAsia"/>
          <w:lang w:val="en-US" w:eastAsia="zh-CN"/>
        </w:rPr>
        <w:t>【microcloud-stream-consumer】 创建启动类</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public class StreamConsumerApp {</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 xml:space="preserve">        SpringApplication.run(StreamConsumerApp.class,args);</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39"/>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65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启动后，发现rabbitmq里面已经有了一个消费者</w:t>
      </w:r>
    </w:p>
    <w:p>
      <w:pPr>
        <w:tabs>
          <w:tab w:val="left" w:pos="657"/>
        </w:tabs>
        <w:jc w:val="left"/>
      </w:pPr>
      <w:r>
        <w:drawing>
          <wp:inline distT="0" distB="0" distL="114300" distR="114300">
            <wp:extent cx="5273040" cy="731520"/>
            <wp:effectExtent l="0" t="0" r="3810" b="1143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72"/>
                    <a:stretch>
                      <a:fillRect/>
                    </a:stretch>
                  </pic:blipFill>
                  <pic:spPr>
                    <a:xfrm>
                      <a:off x="0" y="0"/>
                      <a:ext cx="5273040" cy="731520"/>
                    </a:xfrm>
                    <a:prstGeom prst="rect">
                      <a:avLst/>
                    </a:prstGeom>
                    <a:noFill/>
                    <a:ln w="9525">
                      <a:noFill/>
                    </a:ln>
                  </pic:spPr>
                </pic:pic>
              </a:graphicData>
            </a:graphic>
          </wp:inline>
        </w:drawing>
      </w:r>
    </w:p>
    <w:p>
      <w:pPr>
        <w:tabs>
          <w:tab w:val="left" w:pos="657"/>
        </w:tabs>
        <w:jc w:val="left"/>
      </w:pPr>
    </w:p>
    <w:p>
      <w:pPr>
        <w:tabs>
          <w:tab w:val="left" w:pos="65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运行测试类</w:t>
      </w:r>
    </w:p>
    <w:p>
      <w:pPr>
        <w:tabs>
          <w:tab w:val="left" w:pos="657"/>
        </w:tabs>
        <w:jc w:val="left"/>
        <w:rPr>
          <w:rFonts w:hint="eastAsia" w:cstheme="minorBidi"/>
          <w:kern w:val="2"/>
          <w:sz w:val="21"/>
          <w:szCs w:val="24"/>
          <w:lang w:val="en-US" w:eastAsia="zh-CN" w:bidi="ar-SA"/>
        </w:rPr>
      </w:pPr>
    </w:p>
    <w:p>
      <w:pPr>
        <w:tabs>
          <w:tab w:val="left" w:pos="657"/>
        </w:tabs>
        <w:jc w:val="left"/>
        <w:rPr>
          <w:rFonts w:hint="eastAsia" w:cstheme="minorBidi"/>
          <w:kern w:val="2"/>
          <w:sz w:val="21"/>
          <w:szCs w:val="24"/>
          <w:lang w:val="en-US" w:eastAsia="zh-CN" w:bidi="ar-SA"/>
        </w:rPr>
      </w:pPr>
      <w:r>
        <w:rPr>
          <w:rFonts w:hint="eastAsia"/>
          <w:lang w:val="en-US" w:eastAsia="zh-CN"/>
        </w:rPr>
        <w:t>【microcloud-stream-consumer】 已经收到消息</w:t>
      </w:r>
    </w:p>
    <w:p>
      <w:pPr>
        <w:tabs>
          <w:tab w:val="left" w:pos="657"/>
        </w:tabs>
        <w:jc w:val="left"/>
      </w:pPr>
      <w:r>
        <w:drawing>
          <wp:inline distT="0" distB="0" distL="114300" distR="114300">
            <wp:extent cx="5269865" cy="830580"/>
            <wp:effectExtent l="0" t="0" r="6985" b="762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73"/>
                    <a:stretch>
                      <a:fillRect/>
                    </a:stretch>
                  </pic:blipFill>
                  <pic:spPr>
                    <a:xfrm>
                      <a:off x="0" y="0"/>
                      <a:ext cx="5269865" cy="830580"/>
                    </a:xfrm>
                    <a:prstGeom prst="rect">
                      <a:avLst/>
                    </a:prstGeom>
                    <a:noFill/>
                    <a:ln w="9525">
                      <a:noFill/>
                    </a:ln>
                  </pic:spPr>
                </pic:pic>
              </a:graphicData>
            </a:graphic>
          </wp:inline>
        </w:drawing>
      </w:r>
    </w:p>
    <w:p>
      <w:pPr>
        <w:tabs>
          <w:tab w:val="left" w:pos="657"/>
        </w:tabs>
        <w:jc w:val="left"/>
      </w:pPr>
    </w:p>
    <w:p>
      <w:pPr>
        <w:tabs>
          <w:tab w:val="left" w:pos="657"/>
        </w:tabs>
        <w:jc w:val="left"/>
        <w:rPr>
          <w:rFonts w:hint="eastAsia" w:eastAsiaTheme="minorEastAsia"/>
          <w:lang w:val="en-US" w:eastAsia="zh-CN"/>
        </w:rPr>
      </w:pPr>
      <w:r>
        <w:rPr>
          <w:rFonts w:hint="eastAsia"/>
          <w:lang w:val="en-US" w:eastAsia="zh-CN"/>
        </w:rPr>
        <w:t>【rabbitmq】在消息队列中，也检测到了这匿名队列，可以发现Exchange默认的类型就是TOPIC，RoutingKey我们没有自定，默认的就是#，会给所有的消费者发消息</w:t>
      </w:r>
    </w:p>
    <w:p>
      <w:pPr>
        <w:tabs>
          <w:tab w:val="left" w:pos="657"/>
        </w:tabs>
        <w:jc w:val="left"/>
      </w:pPr>
      <w:r>
        <w:drawing>
          <wp:inline distT="0" distB="0" distL="114300" distR="114300">
            <wp:extent cx="5271135" cy="4676140"/>
            <wp:effectExtent l="0" t="0" r="5715" b="1016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74"/>
                    <a:stretch>
                      <a:fillRect/>
                    </a:stretch>
                  </pic:blipFill>
                  <pic:spPr>
                    <a:xfrm>
                      <a:off x="0" y="0"/>
                      <a:ext cx="5271135" cy="4676140"/>
                    </a:xfrm>
                    <a:prstGeom prst="rect">
                      <a:avLst/>
                    </a:prstGeom>
                    <a:noFill/>
                    <a:ln w="9525">
                      <a:noFill/>
                    </a:ln>
                  </pic:spPr>
                </pic:pic>
              </a:graphicData>
            </a:graphic>
          </wp:inline>
        </w:drawing>
      </w:r>
    </w:p>
    <w:p>
      <w:pPr>
        <w:tabs>
          <w:tab w:val="left" w:pos="657"/>
        </w:tabs>
        <w:jc w:val="left"/>
        <w:rPr>
          <w:rFonts w:hint="eastAsia"/>
          <w:lang w:val="en-US" w:eastAsia="zh-CN"/>
        </w:rPr>
      </w:pPr>
    </w:p>
    <w:p>
      <w:pPr>
        <w:pStyle w:val="3"/>
        <w:rPr>
          <w:rFonts w:hint="eastAsia"/>
          <w:lang w:val="en-US" w:eastAsia="zh-CN"/>
        </w:rPr>
      </w:pPr>
      <w:r>
        <w:rPr>
          <w:rFonts w:hint="eastAsia"/>
          <w:lang w:val="en-US" w:eastAsia="zh-CN"/>
        </w:rPr>
        <w:t>自定义消息通道</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"mailto:前面在创建服务提供者的时候用到了@EnableBinding(Source.class)" </w:instrText>
      </w:r>
      <w:r>
        <w:rPr>
          <w:rFonts w:hint="eastAsia"/>
          <w:lang w:val="en-US" w:eastAsia="zh-CN"/>
        </w:rPr>
        <w:fldChar w:fldCharType="separate"/>
      </w:r>
      <w:r>
        <w:rPr>
          <w:rFonts w:hint="eastAsia"/>
          <w:lang w:val="en-US" w:eastAsia="zh-CN"/>
        </w:rPr>
        <w:t>前面</w:t>
      </w:r>
    </w:p>
    <w:p>
      <w:pPr>
        <w:rPr>
          <w:rFonts w:hint="eastAsia"/>
          <w:lang w:val="en-US" w:eastAsia="zh-CN"/>
        </w:rPr>
      </w:pPr>
      <w:r>
        <w:rPr>
          <w:rFonts w:hint="eastAsia"/>
          <w:lang w:val="en-US" w:eastAsia="zh-CN"/>
        </w:rPr>
        <w:t>在创建消息生产者的时候用到了@EnableBinding(Source.class)</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"mailto:在创建消息消费者的时候用到了@EnableBinding(Sink.class)" </w:instrText>
      </w:r>
      <w:r>
        <w:rPr>
          <w:rFonts w:hint="eastAsia"/>
          <w:lang w:val="en-US" w:eastAsia="zh-CN"/>
        </w:rPr>
        <w:fldChar w:fldCharType="separate"/>
      </w:r>
      <w:r>
        <w:rPr>
          <w:rFonts w:hint="eastAsia"/>
          <w:lang w:val="en-US" w:eastAsia="zh-CN"/>
        </w:rPr>
        <w:t>在创建消息消费者的时候用到了@EnableBinding(Sink.class)</w:t>
      </w:r>
      <w:r>
        <w:rPr>
          <w:rFonts w:hint="eastAsia"/>
          <w:lang w:val="en-US" w:eastAsia="zh-CN"/>
        </w:rPr>
        <w:fldChar w:fldCharType="end"/>
      </w:r>
    </w:p>
    <w:p>
      <w:pPr>
        <w:rPr>
          <w:rFonts w:hint="eastAsia"/>
          <w:lang w:val="en-US" w:eastAsia="zh-CN"/>
        </w:rPr>
      </w:pPr>
      <w:r>
        <w:rPr>
          <w:rFonts w:hint="eastAsia"/>
          <w:lang w:val="en-US" w:eastAsia="zh-CN"/>
        </w:rPr>
        <w:t>可以查看下Source.class与Sink.class的源码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org.springframework.cloud.stream.messaging;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org.springframework.cloud.stream.annotation.Output;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org.springframework.messaging.MessageChannel;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Source {</w:t>
      </w:r>
    </w:p>
    <w:p>
      <w:pPr>
        <w:pBdr>
          <w:top w:val="single" w:color="auto" w:sz="4" w:space="0"/>
          <w:left w:val="single" w:color="auto" w:sz="4" w:space="0"/>
          <w:bottom w:val="single" w:color="auto" w:sz="4" w:space="0"/>
          <w:right w:val="single" w:color="auto" w:sz="4" w:space="0"/>
        </w:pBdr>
        <w:rPr>
          <w:rFonts w:hint="eastAsia"/>
          <w:color w:val="FF0000"/>
          <w:lang w:val="en-US" w:eastAsia="zh-CN"/>
        </w:rPr>
      </w:pPr>
      <w:r>
        <w:rPr>
          <w:rFonts w:hint="eastAsia"/>
          <w:color w:val="FF0000"/>
          <w:lang w:val="en-US" w:eastAsia="zh-CN"/>
        </w:rPr>
        <w:t xml:space="preserve">    String OUTPUT = "output";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@Output("output")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MessageChannel output();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org.springframework.cloud.stream.messaging;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org.springframework.cloud.stream.annotation.Input;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org.springframework.messaging.SubscribableChannel;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Sink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FF0000"/>
          <w:lang w:val="en-US" w:eastAsia="zh-CN"/>
        </w:rPr>
        <w:t>String INPUT = "input";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@Input("input")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SubscribableChannel input();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1407"/>
        </w:tabs>
        <w:rPr>
          <w:rFonts w:hint="eastAsia"/>
          <w:lang w:val="en-US" w:eastAsia="zh-CN"/>
        </w:rPr>
      </w:pPr>
    </w:p>
    <w:p>
      <w:pPr>
        <w:tabs>
          <w:tab w:val="left" w:pos="1407"/>
        </w:tabs>
        <w:rPr>
          <w:rFonts w:hint="eastAsia"/>
          <w:lang w:val="en-US" w:eastAsia="zh-CN"/>
        </w:rPr>
      </w:pPr>
      <w:r>
        <w:rPr>
          <w:rFonts w:hint="eastAsia"/>
          <w:lang w:val="en-US" w:eastAsia="zh-CN"/>
        </w:rPr>
        <w:t>其实这个input,output就是对应配置文件里面的内容。</w:t>
      </w:r>
    </w:p>
    <w:p>
      <w:pPr>
        <w:tabs>
          <w:tab w:val="left" w:pos="1407"/>
        </w:tabs>
        <w:rPr>
          <w:rFonts w:hint="eastAsia"/>
          <w:lang w:val="en-US" w:eastAsia="zh-CN"/>
        </w:rPr>
      </w:pPr>
      <w:r>
        <w:rPr>
          <w:rFonts w:hint="eastAsia"/>
          <w:lang w:val="en-US" w:eastAsia="zh-CN"/>
        </w:rPr>
        <w:t>其实用户也是可以自定义管道信息的</w:t>
      </w:r>
    </w:p>
    <w:p>
      <w:pPr>
        <w:tabs>
          <w:tab w:val="left" w:pos="1407"/>
        </w:tabs>
        <w:rPr>
          <w:rFonts w:hint="eastAsia"/>
          <w:lang w:val="en-US" w:eastAsia="zh-CN"/>
        </w:rPr>
      </w:pPr>
    </w:p>
    <w:p>
      <w:pPr>
        <w:tabs>
          <w:tab w:val="left" w:pos="657"/>
        </w:tabs>
        <w:jc w:val="left"/>
        <w:rPr>
          <w:rFonts w:hint="eastAsia"/>
          <w:lang w:val="en-US" w:eastAsia="zh-CN"/>
        </w:rPr>
      </w:pPr>
      <w:r>
        <w:rPr>
          <w:rFonts w:hint="eastAsia"/>
          <w:lang w:val="en-US" w:eastAsia="zh-CN"/>
        </w:rPr>
        <w:t>由于在</w:t>
      </w:r>
      <w:r>
        <w:rPr>
          <w:rFonts w:hint="eastAsia" w:cstheme="minorBidi"/>
          <w:kern w:val="2"/>
          <w:sz w:val="21"/>
          <w:szCs w:val="24"/>
          <w:lang w:val="en-US" w:eastAsia="zh-CN" w:bidi="ar-SA"/>
        </w:rPr>
        <w:t xml:space="preserve">【microcloud-stream-provider】 </w:t>
      </w:r>
      <w:r>
        <w:rPr>
          <w:rFonts w:hint="eastAsia"/>
          <w:lang w:val="en-US" w:eastAsia="zh-CN"/>
        </w:rPr>
        <w:t>【microcloud-stream-consumer】 这两个模块中都需要用到自定义管道信息</w:t>
      </w:r>
    </w:p>
    <w:p>
      <w:pPr>
        <w:tabs>
          <w:tab w:val="left" w:pos="657"/>
        </w:tabs>
        <w:jc w:val="left"/>
        <w:rPr>
          <w:rFonts w:hint="eastAsia"/>
          <w:lang w:val="en-US" w:eastAsia="zh-CN"/>
        </w:rPr>
      </w:pPr>
    </w:p>
    <w:p>
      <w:pPr>
        <w:tabs>
          <w:tab w:val="left" w:pos="657"/>
        </w:tabs>
        <w:jc w:val="left"/>
        <w:rPr>
          <w:rFonts w:hint="eastAsia"/>
          <w:lang w:val="en-US" w:eastAsia="zh-CN"/>
        </w:rPr>
      </w:pPr>
      <w:r>
        <w:rPr>
          <w:rFonts w:hint="eastAsia"/>
          <w:lang w:val="en-US" w:eastAsia="zh-CN"/>
        </w:rPr>
        <w:t>【micocloud-api】修改pom文件，增加stream的支持</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&lt;artifactId&gt;spring-cloud-starter-stream-rabbit&lt;/artifactId&gt;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&lt;/dependencies&gt;</w:t>
      </w:r>
    </w:p>
    <w:p>
      <w:pPr>
        <w:tabs>
          <w:tab w:val="left" w:pos="657"/>
        </w:tabs>
        <w:jc w:val="left"/>
        <w:rPr>
          <w:rFonts w:hint="eastAsia"/>
          <w:lang w:val="en-US" w:eastAsia="zh-CN"/>
        </w:rPr>
      </w:pPr>
    </w:p>
    <w:p>
      <w:pPr>
        <w:tabs>
          <w:tab w:val="left" w:pos="657"/>
        </w:tabs>
        <w:jc w:val="left"/>
        <w:rPr>
          <w:rFonts w:hint="default"/>
          <w:lang w:val="en-US" w:eastAsia="zh-CN"/>
        </w:rPr>
      </w:pPr>
      <w:r>
        <w:rPr>
          <w:rFonts w:hint="eastAsia"/>
          <w:lang w:val="en-US" w:eastAsia="zh-CN"/>
        </w:rPr>
        <w:t>【micocloud-api】 增加管道接口</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package cn.enjoy.channel;</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import org.springframework.cloud.stream.annotation.Input;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import org.springframework.cloud.stream.annotation.Output;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import org.springframework.messaging.MessageChannel;</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import org.springframework.messaging.SubscribableChannel;</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public interface DefaultProcess {</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public static final String OUTPUT = "enjoy_output"; // 输出通道名称</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public static final String INPUT = "enjoy_input"; // 输入通道名称</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@Input(DefaultProcess.INPUT)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public SubscribableChannel input();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@Output(DefaultProcess.OUTPUT)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 xml:space="preserve">    public MessageChannel output();</w:t>
      </w:r>
    </w:p>
    <w:p>
      <w:pPr>
        <w:pBdr>
          <w:top w:val="single" w:color="auto" w:sz="4" w:space="0"/>
          <w:left w:val="single" w:color="auto" w:sz="4" w:space="0"/>
          <w:bottom w:val="single" w:color="auto" w:sz="4" w:space="0"/>
          <w:right w:val="single" w:color="auto" w:sz="4" w:space="0"/>
        </w:pBdr>
        <w:tabs>
          <w:tab w:val="left" w:pos="657"/>
        </w:tabs>
        <w:jc w:val="left"/>
        <w:rPr>
          <w:rFonts w:hint="eastAsia"/>
          <w:lang w:val="en-US" w:eastAsia="zh-CN"/>
        </w:rPr>
      </w:pPr>
      <w:r>
        <w:rPr>
          <w:rFonts w:hint="eastAsia"/>
          <w:lang w:val="en-US" w:eastAsia="zh-CN"/>
        </w:rPr>
        <w:t>}</w:t>
      </w:r>
    </w:p>
    <w:p>
      <w:pPr>
        <w:tabs>
          <w:tab w:val="left" w:pos="1407"/>
        </w:tabs>
        <w:rPr>
          <w:rFonts w:hint="eastAsia"/>
          <w:lang w:val="en-US" w:eastAsia="zh-CN"/>
        </w:rPr>
      </w:pPr>
    </w:p>
    <w:p>
      <w:pPr>
        <w:tabs>
          <w:tab w:val="left" w:pos="1407"/>
        </w:tabs>
        <w:rPr>
          <w:rFonts w:hint="eastAsia"/>
          <w:lang w:val="en-US" w:eastAsia="zh-CN"/>
        </w:rPr>
      </w:pPr>
    </w:p>
    <w:p>
      <w:pP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修改application.yml配置文件</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8401</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cloud:</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stream:</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rabbit # 消息组件类型</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environment: # 设置rabbitmq的相关的环境配置</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rabbitmq:</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addresses: localhost</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5672</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enjoy</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5428325</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virtual-host: /</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bindings: # 服务的整合处理</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enjoy_output</w:t>
      </w:r>
      <w:r>
        <w:rPr>
          <w:rFonts w:hint="eastAsia" w:cstheme="minorBidi"/>
          <w:kern w:val="2"/>
          <w:sz w:val="21"/>
          <w:szCs w:val="24"/>
          <w:lang w:val="en-US" w:eastAsia="zh-CN" w:bidi="ar-SA"/>
        </w:rPr>
        <w: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tabs>
          <w:tab w:val="left" w:pos="1407"/>
        </w:tabs>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microcloud-stream-provider</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【microcloud-stream-consumer】 修改application.yml文件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8402</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stream:</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type: rabbit # 消息组件类型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environment: # 设置rabbitmq的相关的环境配置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addresses: localhost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5672</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5428325</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virtual-host: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bindings: # 服务的整合处理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enjoy_input:</w:t>
      </w:r>
      <w:r>
        <w:rPr>
          <w:rFonts w:hint="eastAsia"/>
          <w:lang w:val="en-US" w:eastAsia="zh-CN"/>
        </w:rPr>
        <w:t xml:space="preserve">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microcloud-stream-consumer</w:t>
      </w:r>
    </w:p>
    <w:p>
      <w:pP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【microcloud-stream-provider】 修改MessageProviderImpl发送实现类</w:t>
      </w:r>
    </w:p>
    <w:p>
      <w:pPr>
        <w:ind w:firstLine="420" w:firstLineChars="200"/>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cn.enjoy.service.impl;</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cn.enjoy.channel.DefaultProcess;</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cn.enjoy.service.IMessageProvider;</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org.springframework.beans.factory.annotation.Qualifier;</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org.springframework.cloud.stream.annotation.EnableBinding;</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org.springframework.cloud.stream.messaging.Source;</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org.springframework.messaging.MessageChannel;</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org.springframework.messaging.support.MessageBuilder;</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20" w:firstLineChars="200"/>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@EnableBinding(DefaultProcess.class)</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public class MessageProviderImpl implements IMessageProvider{</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420" w:firstLineChars="200"/>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@Qualifier("enjoy_output")</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MessageChannel output;  // 消息的发送管道</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void send(Product product) {</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output.send(MessageBuilder.withPayload(product).build());</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20" w:firstLineChars="200"/>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47" w:firstLineChars="0"/>
        <w:jc w:val="left"/>
        <w:rPr>
          <w:rFonts w:hint="eastAsia"/>
          <w:lang w:val="en-US" w:eastAsia="zh-CN"/>
        </w:rPr>
      </w:pPr>
      <w:r>
        <w:rPr>
          <w:rFonts w:hint="eastAsia"/>
          <w:lang w:val="en-US" w:eastAsia="zh-CN"/>
        </w:rPr>
        <w:t>【microcloud-stream-consumer】 修改MessageListener</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package cn.enjoy.listener;</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cn.enjoy.channel.DefaultProcess;</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org.springframework.cloud.stream.annotation.EnableBinding;</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org.springframework.cloud.stream.annotation.StreamListener;</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org.springframework.cloud.stream.messaging.Sink;</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org.springframework.messaging.Message;</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@Component</w:t>
      </w:r>
    </w:p>
    <w:p>
      <w:pPr>
        <w:pBdr>
          <w:top w:val="single" w:color="auto" w:sz="4" w:space="0"/>
          <w:left w:val="single" w:color="auto" w:sz="4" w:space="0"/>
          <w:bottom w:val="single" w:color="auto" w:sz="4" w:space="0"/>
          <w:right w:val="single" w:color="auto" w:sz="4" w:space="0"/>
        </w:pBdr>
        <w:ind w:firstLine="347" w:firstLineChars="0"/>
        <w:jc w:val="left"/>
        <w:rPr>
          <w:rFonts w:hint="eastAsia"/>
          <w:color w:val="0000FF"/>
          <w:lang w:val="en-US" w:eastAsia="zh-CN"/>
        </w:rPr>
      </w:pPr>
      <w:r>
        <w:rPr>
          <w:rFonts w:hint="eastAsia"/>
          <w:color w:val="0000FF"/>
          <w:lang w:val="en-US" w:eastAsia="zh-CN"/>
        </w:rPr>
        <w:t>@EnableBinding(DefaultProcess.class)</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public class MessageListener {</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w:t>
      </w:r>
      <w:r>
        <w:rPr>
          <w:rFonts w:hint="eastAsia"/>
          <w:color w:val="0000FF"/>
          <w:lang w:val="en-US" w:eastAsia="zh-CN"/>
        </w:rPr>
        <w:t xml:space="preserve"> @StreamListener(DefaultProcess.INPUT)</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public void input(Message&lt;Product&gt; message) {</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System.err.println("【*** 消息接收 ***】" + message.getPayload());</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47"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9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修改之后就可以用自定义管道了。</w:t>
      </w:r>
    </w:p>
    <w:p>
      <w:pPr>
        <w:ind w:firstLine="291" w:firstLineChars="0"/>
        <w:jc w:val="left"/>
        <w:rPr>
          <w:rFonts w:hint="eastAsia" w:cstheme="minorBidi"/>
          <w:kern w:val="2"/>
          <w:sz w:val="21"/>
          <w:szCs w:val="24"/>
          <w:lang w:val="en-US" w:eastAsia="zh-CN" w:bidi="ar-SA"/>
        </w:rPr>
      </w:pPr>
    </w:p>
    <w:p>
      <w:pPr>
        <w:ind w:firstLine="291" w:firstLineChars="0"/>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分组（队列）</w:t>
      </w:r>
    </w:p>
    <w:p>
      <w:pPr>
        <w:rPr>
          <w:rFonts w:hint="eastAsia"/>
          <w:lang w:val="en-US" w:eastAsia="zh-CN"/>
        </w:rPr>
      </w:pPr>
      <w:r>
        <w:rPr>
          <w:rFonts w:hint="eastAsia"/>
          <w:lang w:val="en-US" w:eastAsia="zh-CN"/>
        </w:rPr>
        <w:t xml:space="preserve"> Group（分组）其实就是对应rabbitmq里面得队列，在前面的案例中，我们并没有指定group，产生的就是一个匿名队列。</w:t>
      </w:r>
    </w:p>
    <w:p>
      <w:pPr>
        <w:rPr>
          <w:rFonts w:hint="eastAsia"/>
          <w:lang w:val="en-US" w:eastAsia="zh-CN"/>
        </w:rPr>
      </w:pPr>
      <w:r>
        <w:rPr>
          <w:rFonts w:hint="eastAsia"/>
          <w:lang w:val="en-US" w:eastAsia="zh-CN"/>
        </w:rPr>
        <w:t>如果启动了多个【microcloud-stream-consumer】接收者，但并没有指定group，，那么将会产生多个匿名的消息队列，导致多个接收者都会收到同一个消息，也就是说一个消息被重复消费了，这在某些业务场景来说是并不运行的。</w:t>
      </w:r>
    </w:p>
    <w:p>
      <w:pPr>
        <w:rPr>
          <w:rFonts w:hint="eastAsia"/>
          <w:lang w:val="en-US" w:eastAsia="zh-CN"/>
        </w:rPr>
      </w:pPr>
    </w:p>
    <w:p>
      <w:pPr>
        <w:rPr>
          <w:rFonts w:hint="eastAsia"/>
          <w:lang w:val="en-US" w:eastAsia="zh-CN"/>
        </w:rPr>
      </w:pPr>
      <w:r>
        <w:rPr>
          <w:rFonts w:hint="eastAsia"/>
          <w:lang w:val="en-US" w:eastAsia="zh-CN"/>
        </w:rPr>
        <w:t>这个时候就需要用到group分组了，对于不想重复消费个某消息的各个消费者必须属于同一个组。</w:t>
      </w:r>
    </w:p>
    <w:p>
      <w:pPr>
        <w:rPr>
          <w:rFonts w:hint="eastAsia"/>
          <w:lang w:val="en-US" w:eastAsia="zh-CN"/>
        </w:rPr>
      </w:pPr>
    </w:p>
    <w:p>
      <w:pPr>
        <w:rPr>
          <w:rFonts w:hint="eastAsia"/>
          <w:lang w:val="en-US" w:eastAsia="zh-CN"/>
        </w:rPr>
      </w:pPr>
      <w:r>
        <w:rPr>
          <w:rFonts w:hint="eastAsia"/>
          <w:lang w:val="en-US" w:eastAsia="zh-CN"/>
        </w:rPr>
        <w:t>【microcloud-stream-consumer】 修改application.yml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8403</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stream:</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rabbit # 消息组件类型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environment: # 设置rabbitmq的相关的环境配置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addresses: localhost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5672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5428325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virtual-host: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bindings: # 服务的整合处理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enjoy_input: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group:  enjoy_group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microcloud-stream-consumer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启动了多个【microcloud-stream-consumer】接收者，由于指定了group,在rabbitmq也就只会产生一个队列</w:t>
      </w:r>
    </w:p>
    <w:p>
      <w:r>
        <w:drawing>
          <wp:inline distT="0" distB="0" distL="114300" distR="114300">
            <wp:extent cx="5264150" cy="2575560"/>
            <wp:effectExtent l="0" t="0" r="12700" b="1524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5"/>
                    <a:stretch>
                      <a:fillRect/>
                    </a:stretch>
                  </pic:blipFill>
                  <pic:spPr>
                    <a:xfrm>
                      <a:off x="0" y="0"/>
                      <a:ext cx="5264150" cy="2575560"/>
                    </a:xfrm>
                    <a:prstGeom prst="rect">
                      <a:avLst/>
                    </a:prstGeom>
                    <a:noFill/>
                    <a:ln w="9525">
                      <a:noFill/>
                    </a:ln>
                  </pic:spPr>
                </pic:pic>
              </a:graphicData>
            </a:graphic>
          </wp:inline>
        </w:drawing>
      </w:r>
    </w:p>
    <w:p/>
    <w:p>
      <w:pPr>
        <w:rPr>
          <w:rFonts w:hint="eastAsia" w:cstheme="minorBidi"/>
          <w:kern w:val="2"/>
          <w:sz w:val="21"/>
          <w:szCs w:val="24"/>
          <w:lang w:val="en-US" w:eastAsia="zh-CN" w:bidi="ar-SA"/>
        </w:rPr>
      </w:pPr>
      <w:r>
        <w:rPr>
          <w:rFonts w:hint="eastAsia"/>
          <w:lang w:val="en-US" w:eastAsia="zh-CN"/>
        </w:rPr>
        <w:t>这个时候服务生产者</w:t>
      </w:r>
      <w:r>
        <w:rPr>
          <w:rFonts w:hint="eastAsia" w:cstheme="minorBidi"/>
          <w:kern w:val="2"/>
          <w:sz w:val="21"/>
          <w:szCs w:val="24"/>
          <w:lang w:val="en-US" w:eastAsia="zh-CN" w:bidi="ar-SA"/>
        </w:rPr>
        <w:t>【microcloud-stream-provider】发送的任何消息都只会被同一个group的某一个消费者处理了。</w:t>
      </w:r>
    </w:p>
    <w:p>
      <w:pPr>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设置 RoutingKey</w:t>
      </w:r>
    </w:p>
    <w:p>
      <w:pPr>
        <w:rPr>
          <w:rFonts w:hint="eastAsia"/>
          <w:lang w:val="en-US" w:eastAsia="zh-CN"/>
        </w:rPr>
      </w:pPr>
      <w:r>
        <w:rPr>
          <w:rFonts w:hint="eastAsia"/>
          <w:lang w:val="en-US" w:eastAsia="zh-CN"/>
        </w:rPr>
        <w:t>RoutingKey其实是RabbitMq的概念，在RabbitMq里面其实有好几种Exchange，在SpringCloudStream里面默认就是使用的最通用的Topic</w:t>
      </w:r>
    </w:p>
    <w:p>
      <w:pPr>
        <w:rPr>
          <w:rFonts w:hint="eastAsia"/>
          <w:lang w:val="en-US" w:eastAsia="zh-CN"/>
        </w:rPr>
      </w:pPr>
    </w:p>
    <w:p>
      <w:pPr>
        <w:rPr>
          <w:rFonts w:hint="eastAsia"/>
          <w:lang w:val="en-US" w:eastAsia="zh-CN"/>
        </w:rPr>
      </w:pPr>
      <w:r>
        <w:rPr>
          <w:rFonts w:hint="eastAsia"/>
          <w:lang w:val="en-US" w:eastAsia="zh-CN"/>
        </w:rPr>
        <w:t>如果没有配置RoutingKey，它使用的RoutingKey其实就是#，既类似于fanout的广播类型</w:t>
      </w:r>
    </w:p>
    <w:p>
      <w:pPr>
        <w:rPr>
          <w:rFonts w:hint="eastAsia"/>
          <w:lang w:val="en-US" w:eastAsia="zh-CN"/>
        </w:rPr>
      </w:pPr>
      <w:r>
        <w:rPr>
          <w:rFonts w:hint="eastAsia"/>
          <w:lang w:val="en-US" w:eastAsia="zh-CN"/>
        </w:rPr>
        <w:t>其实也可以使用RoutingKey来实现类似于direct类型，既然直连</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【microcloud-stream-consumer】修改application.yml配置文件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8402</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stream:</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rabbit: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bindings:</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enjoy_input: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consumer: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bindingRoutingKey: enjoyKey # 设置一个RoutingKey信息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rabbit # 消息组件类型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environment: # 设置rabbitmq的相关的环境配置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addresses: localhost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5672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5428325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virtual-host: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bindings: # 服务的整合处理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enjoy_input: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group:  enjoy_group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microcloud-stream-consumer</w:t>
      </w:r>
    </w:p>
    <w:p>
      <w:pPr>
        <w:rPr>
          <w:rFonts w:hint="eastAsia"/>
          <w:lang w:val="en-US" w:eastAsia="zh-CN"/>
        </w:rPr>
      </w:pPr>
    </w:p>
    <w:p>
      <w:pPr>
        <w:rPr>
          <w:rFonts w:hint="eastAsia"/>
          <w:lang w:val="en-US" w:eastAsia="zh-CN"/>
        </w:rPr>
      </w:pPr>
      <w:r>
        <w:rPr>
          <w:rFonts w:hint="eastAsia"/>
          <w:lang w:val="en-US" w:eastAsia="zh-CN"/>
        </w:rPr>
        <w:t>【microcloud-stream-provider】定义 RoutingKey 的表达式配置：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8401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cloud: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stream:</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rabbit: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bindings:</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enjoy_output: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routingKeyExpression: '''enjoyKey'''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binders: # 在此处配置要绑定的rabbitmq的服务信息；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defaultRabbit: # 表示定义的名称，用于于binding整合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rabbit # 消息组件类型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environment: # 设置rabbitmq的相关的环境配置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rabbitmq:</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addresses: localhost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5672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5428325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virtual-host: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bindings: # 服务的整合处理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enjoy_output: # 这个名字是一个通道的名称，在分析具体源代码的时候会进行说明</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destination: EnjoyExchange # 表示要使用的Exchange名称定义</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content-type: application/json # 设置消息类型，本次为对象json，如果是文本则设置“text/plain”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binder: defaultRabbit # 设置要绑定的消息服务的具体设置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microcloud-stream-provider</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2"/>
        <w:rPr>
          <w:rFonts w:hint="eastAsia"/>
          <w:lang w:val="en-US" w:eastAsia="zh-CN"/>
        </w:rPr>
      </w:pPr>
      <w:r>
        <w:rPr>
          <w:rFonts w:hint="eastAsia"/>
          <w:lang w:val="en-US" w:eastAsia="zh-CN"/>
        </w:rPr>
        <w:t>SpringCloudSleuth 链路跟踪</w:t>
      </w:r>
    </w:p>
    <w:p>
      <w:pPr>
        <w:rPr>
          <w:rFonts w:hint="eastAsia"/>
          <w:lang w:val="en-US" w:eastAsia="zh-CN"/>
        </w:rPr>
      </w:pPr>
      <w:r>
        <w:rPr>
          <w:rFonts w:hint="eastAsia"/>
          <w:lang w:val="en-US" w:eastAsia="zh-CN"/>
        </w:rPr>
        <w:t>在微服务的架构下，系统由大量服务组成，每个服务可能是由不同的团队开发，开发使用不同的语言，部署在几千台服务器上，并且横跨多个不同的数据中心，一次请求绝大多数情况会涉及多个服务，在系统发生故障的时候，想要快速定位和解决问题，就需要跟踪服务请求序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SpringCloudSleuth使用的核心组件是Twitter推出的Zipkin监控组件，zipkin就是一个分布式的跟踪系统，用户收集服务的数据</w:t>
      </w:r>
    </w:p>
    <w:p>
      <w:pPr>
        <w:rPr>
          <w:rFonts w:hint="eastAsia"/>
          <w:lang w:val="en-US" w:eastAsia="zh-CN"/>
        </w:rPr>
      </w:pPr>
    </w:p>
    <w:p>
      <w:pPr>
        <w:pStyle w:val="3"/>
        <w:rPr>
          <w:rFonts w:hint="eastAsia"/>
          <w:lang w:val="en-US" w:eastAsia="zh-CN"/>
        </w:rPr>
      </w:pPr>
      <w:r>
        <w:rPr>
          <w:rFonts w:hint="eastAsia"/>
          <w:lang w:val="en-US" w:eastAsia="zh-CN"/>
        </w:rPr>
        <w:t>基本使用</w:t>
      </w:r>
    </w:p>
    <w:p>
      <w:pPr>
        <w:pStyle w:val="4"/>
        <w:rPr>
          <w:rFonts w:hint="eastAsia"/>
          <w:lang w:val="en-US" w:eastAsia="zh-CN"/>
        </w:rPr>
      </w:pPr>
      <w:r>
        <w:rPr>
          <w:rFonts w:hint="eastAsia"/>
          <w:lang w:val="en-US" w:eastAsia="zh-CN"/>
        </w:rPr>
        <w:t>跟踪服务</w:t>
      </w:r>
    </w:p>
    <w:p>
      <w:pPr>
        <w:rPr>
          <w:rFonts w:hint="eastAsia"/>
          <w:lang w:val="en-US" w:eastAsia="zh-CN"/>
        </w:rPr>
      </w:pPr>
      <w:r>
        <w:rPr>
          <w:rFonts w:hint="eastAsia"/>
          <w:lang w:val="en-US" w:eastAsia="zh-CN"/>
        </w:rPr>
        <w:t>【microcloud-sleuth】 新建立模块，这个模块用户跟踪用户的请求，把请求的链路进行展示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&lt;artifactId&gt;spring-cloud-starter-zipkin&lt;/artifactId&gt;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&lt;artifactId&gt;zipkin-server&lt;/artifactId&gt;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&lt;artifactId&gt;zipkin-autoconfigure-ui&lt;/artifactId&gt;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【microcloud-sleuth】修改application.yml文件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8601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microcloud-zipkin-server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metrics: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auto-time-requests: false</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【microcloud-sleuth】新建启动类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zipkin.server.internal.EnableZipkinServer;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@EnableZipkinServer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SleuthApp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SpringApplication.run(SleuthApp.class,args);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客户端配置</w:t>
      </w:r>
    </w:p>
    <w:p>
      <w:pPr>
        <w:rPr>
          <w:rFonts w:hint="eastAsia"/>
          <w:lang w:val="en-US" w:eastAsia="zh-CN"/>
        </w:rPr>
      </w:pPr>
      <w:r>
        <w:rPr>
          <w:rFonts w:hint="eastAsia"/>
          <w:lang w:val="en-US" w:eastAsia="zh-CN"/>
        </w:rPr>
        <w:t>为了演示链路追踪，需要启动一些列服务</w:t>
      </w:r>
    </w:p>
    <w:p>
      <w:pPr>
        <w:rPr>
          <w:rFonts w:hint="eastAsia"/>
          <w:lang w:val="en-US" w:eastAsia="zh-CN"/>
        </w:rPr>
      </w:pPr>
    </w:p>
    <w:p>
      <w:r>
        <w:drawing>
          <wp:inline distT="0" distB="0" distL="114300" distR="114300">
            <wp:extent cx="5273675" cy="565785"/>
            <wp:effectExtent l="0" t="0" r="3175" b="571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6"/>
                    <a:stretch>
                      <a:fillRect/>
                    </a:stretch>
                  </pic:blipFill>
                  <pic:spPr>
                    <a:xfrm>
                      <a:off x="0" y="0"/>
                      <a:ext cx="5273675" cy="565785"/>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上图为显示的最终结果</w:t>
      </w:r>
    </w:p>
    <w:p>
      <w:pPr>
        <w:rPr>
          <w:rFonts w:hint="eastAsia"/>
          <w:lang w:val="en-US" w:eastAsia="zh-CN"/>
        </w:rPr>
      </w:pPr>
    </w:p>
    <w:p>
      <w:pPr>
        <w:rPr>
          <w:rFonts w:hint="eastAsia"/>
          <w:lang w:val="en-US" w:eastAsia="zh-CN"/>
        </w:rPr>
      </w:pPr>
      <w:r>
        <w:rPr>
          <w:rFonts w:hint="eastAsia"/>
          <w:lang w:val="en-US" w:eastAsia="zh-CN"/>
        </w:rPr>
        <w:t>1.【</w:t>
      </w:r>
      <w:r>
        <w:rPr>
          <w:rFonts w:hint="default"/>
        </w:rPr>
        <w:t>microcloud-eureka</w:t>
      </w:r>
      <w:r>
        <w:rPr>
          <w:rFonts w:hint="eastAsia"/>
          <w:lang w:val="en-US" w:eastAsia="zh-CN"/>
        </w:rPr>
        <w:t>】，启动这个服务的目的是让product,users两服务注册到其中，后面需要zuul的调用</w:t>
      </w:r>
    </w:p>
    <w:p>
      <w:pPr>
        <w:rPr>
          <w:rFonts w:hint="eastAsia"/>
          <w:lang w:val="en-US" w:eastAsia="zh-CN"/>
        </w:rPr>
      </w:pPr>
    </w:p>
    <w:p>
      <w:pPr>
        <w:rPr>
          <w:rFonts w:hint="eastAsia"/>
          <w:lang w:val="en-US" w:eastAsia="zh-CN"/>
        </w:rPr>
      </w:pPr>
      <w:r>
        <w:rPr>
          <w:rFonts w:hint="eastAsia"/>
          <w:lang w:val="en-US" w:eastAsia="zh-CN"/>
        </w:rPr>
        <w:t>2.修改一下服务的pom文件，增加sleuth的支持</w:t>
      </w:r>
    </w:p>
    <w:p>
      <w:pPr>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【microcloud-consumer-hystrix】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&lt;artifactId&gt;spring-cloud-starter-zipkin&lt;/artifactId&gt;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default"/>
          <w:lang w:val="en-US" w:eastAsia="zh-CN"/>
        </w:rPr>
      </w:pPr>
      <w:r>
        <w:rPr>
          <w:rFonts w:hint="eastAsia"/>
          <w:lang w:val="en-US" w:eastAsia="zh-CN"/>
        </w:rPr>
        <w:t>有可能下载不到，如果抽风，用这个</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&lt;artifactId&gt;spring-cloud-starter-sleuth&lt;/artifactId&gt;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&lt;version&gt;2.0.0.RELEASE&lt;/version&gt;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&lt;artifactId&gt;spring-cloud-starter-zipkin&lt;/artifactId&gt;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&lt;version&gt;2.0.0.RELEASE&lt;/version&gt;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&lt;/dependency&gt;</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3.修改一下服务的application.yml文件，增加zipkin的配置</w:t>
      </w:r>
    </w:p>
    <w:p>
      <w:pPr>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【microcloud-consumer-hystrix】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zipkin: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base-url: http://localhost:8601 #所有的数据提交到此服务之中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sender: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web       #提交的类型是web 服务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sleuth: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sampler: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probability: 1.0 # 定义抽样比率，默认为0.1</w:t>
      </w:r>
    </w:p>
    <w:p>
      <w:pPr>
        <w:rPr>
          <w:rFonts w:hint="eastAsia"/>
          <w:lang w:val="en-US" w:eastAsia="zh-CN"/>
        </w:rPr>
      </w:pPr>
    </w:p>
    <w:p>
      <w:pPr>
        <w:rPr>
          <w:rFonts w:hint="eastAsia"/>
          <w:lang w:val="en-US" w:eastAsia="zh-CN"/>
        </w:rPr>
      </w:pPr>
    </w:p>
    <w:p>
      <w:pPr>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依次启动</w:t>
      </w:r>
    </w:p>
    <w:p>
      <w:pPr>
        <w:rPr>
          <w:rFonts w:hint="eastAsia"/>
          <w:lang w:val="en-US" w:eastAsia="zh-CN"/>
        </w:rPr>
      </w:pPr>
      <w:r>
        <w:rPr>
          <w:rFonts w:hint="eastAsia"/>
          <w:lang w:val="en-US" w:eastAsia="zh-CN"/>
        </w:rPr>
        <w:t>【</w:t>
      </w:r>
      <w:r>
        <w:rPr>
          <w:rFonts w:hint="default"/>
        </w:rPr>
        <w:t>microcloud-eureka</w:t>
      </w:r>
      <w:r>
        <w:rPr>
          <w:rFonts w:hint="eastAsia"/>
          <w:lang w:val="en-US" w:eastAsia="zh-CN"/>
        </w:rPr>
        <w:t>】</w:t>
      </w:r>
    </w:p>
    <w:p>
      <w:pPr>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【microcloud-consumer-hystrix】</w:t>
      </w:r>
    </w:p>
    <w:p>
      <w:pPr>
        <w:rPr>
          <w:rFonts w:hint="eastAsia"/>
          <w:lang w:val="en-US" w:eastAsia="zh-CN"/>
        </w:rPr>
      </w:pPr>
    </w:p>
    <w:p>
      <w:pPr>
        <w:rPr>
          <w:rFonts w:hint="eastAsia"/>
          <w:lang w:val="en-US" w:eastAsia="zh-CN"/>
        </w:rPr>
      </w:pPr>
      <w:r>
        <w:rPr>
          <w:rFonts w:hint="eastAsia"/>
          <w:lang w:val="en-US" w:eastAsia="zh-CN"/>
        </w:rPr>
        <w:t>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访问跟踪服务：</w:t>
      </w:r>
    </w:p>
    <w:p>
      <w:pPr>
        <w:rPr>
          <w:rFonts w:hint="eastAsia"/>
          <w:lang w:val="en-US" w:eastAsia="zh-CN"/>
        </w:rPr>
      </w:pPr>
      <w:r>
        <w:rPr>
          <w:rFonts w:hint="eastAsia"/>
          <w:lang w:val="en-US" w:eastAsia="zh-CN"/>
        </w:rPr>
        <w:t>http://localhost:8601/zipkin/dependency/</w:t>
      </w:r>
    </w:p>
    <w:p>
      <w:pPr>
        <w:rPr>
          <w:rFonts w:hint="eastAsia"/>
          <w:lang w:val="en-US" w:eastAsia="zh-CN"/>
        </w:rPr>
      </w:pPr>
    </w:p>
    <w:p>
      <w:r>
        <w:drawing>
          <wp:inline distT="0" distB="0" distL="114300" distR="114300">
            <wp:extent cx="5264150" cy="1624330"/>
            <wp:effectExtent l="0" t="0" r="12700" b="139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7"/>
                    <a:stretch>
                      <a:fillRect/>
                    </a:stretch>
                  </pic:blipFill>
                  <pic:spPr>
                    <a:xfrm>
                      <a:off x="0" y="0"/>
                      <a:ext cx="5264150" cy="162433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数据持久化</w:t>
      </w:r>
    </w:p>
    <w:p>
      <w:pPr>
        <w:rPr>
          <w:rFonts w:hint="eastAsia"/>
          <w:lang w:val="en-US" w:eastAsia="zh-CN"/>
        </w:rPr>
      </w:pPr>
      <w:r>
        <w:rPr>
          <w:rFonts w:hint="eastAsia"/>
          <w:lang w:val="en-US" w:eastAsia="zh-CN"/>
        </w:rPr>
        <w:t>现在以及成功实现了一个 SpringCloudSleuth 的基本操作，但会发现，如果重新启动【microcloud-sleuth】服务，所有的链路跟踪数据都会丢失，那么这些数据应该存储到数据库里面的。</w:t>
      </w:r>
    </w:p>
    <w:p>
      <w:pPr>
        <w:rPr>
          <w:rFonts w:hint="eastAsia"/>
          <w:lang w:val="en-US" w:eastAsia="zh-CN"/>
        </w:rPr>
      </w:pPr>
    </w:p>
    <w:p>
      <w:pPr>
        <w:rPr>
          <w:rFonts w:hint="eastAsia"/>
          <w:lang w:val="en-US" w:eastAsia="zh-CN"/>
        </w:rPr>
      </w:pPr>
      <w:r>
        <w:rPr>
          <w:rFonts w:hint="eastAsia"/>
          <w:lang w:val="en-US" w:eastAsia="zh-CN"/>
        </w:rPr>
        <w:t>但又有另外一个问题，如果请并发量特别大，对于mysql来说可能会承受不了这么大的并发，为了解决这个问题，可以使用消息队列缓冲处理，最后才从mq中把数据存到mysql中。</w:t>
      </w:r>
    </w:p>
    <w:p>
      <w:pPr>
        <w:rPr>
          <w:rFonts w:hint="eastAsia"/>
          <w:lang w:val="en-US" w:eastAsia="zh-CN"/>
        </w:rPr>
      </w:pPr>
    </w:p>
    <w:p>
      <w:pPr>
        <w:rPr>
          <w:rFonts w:hint="eastAsia"/>
          <w:lang w:val="en-US" w:eastAsia="zh-CN"/>
        </w:rPr>
      </w:pPr>
      <w:r>
        <w:rPr>
          <w:rFonts w:hint="eastAsia"/>
          <w:lang w:val="en-US" w:eastAsia="zh-CN"/>
        </w:rPr>
        <w:t>1.【databases】 先在数据库里面创建zipkin的表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"https://github.com/openzipkin/zipkin/blob/master/zipkin-storage/mysql-v1/src/main/resources/mysql.sql" </w:instrText>
      </w:r>
      <w:r>
        <w:rPr>
          <w:rFonts w:hint="eastAsia"/>
          <w:lang w:val="en-US" w:eastAsia="zh-CN"/>
        </w:rPr>
        <w:fldChar w:fldCharType="separate"/>
      </w:r>
      <w:r>
        <w:rPr>
          <w:rFonts w:hint="eastAsia"/>
          <w:lang w:val="en-US" w:eastAsia="zh-CN"/>
        </w:rPr>
        <w:t>https://github.com/openzipkin/zipkin/blob/master/zipkin-storage/mysql-v1/src/main/resources/mysql.sql</w:t>
      </w:r>
      <w:r>
        <w:rPr>
          <w:rFonts w:hint="eastAsia"/>
          <w:lang w:val="en-US" w:eastAsia="zh-CN"/>
        </w:rPr>
        <w:fldChar w:fldCharType="end"/>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DROP DATABASE IF EXISTS zipkin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CREATE DATABASE zipkin CHARACTER SET UTF8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USE zipkin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CREATE TABLE IF NOT EXISTS zipkin_spans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`trace_id_high` BIGINT NOT NULL DEFAULT 0 COMMENT 'If non zero, this means the trace uses 128 bit traceIds instead of 64 bit',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`trace_id` BIGINT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`id` BIGINT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VARCHAR(255)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`parent_id` BIGINT,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`debug` BIT(1),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`start_ts` BIGINT COMMENT 'Span.timestamp(): epoch micros used for endTs query and to implement TTL',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BIGINT COMMENT 'Span.duration(): micros used for minDuration and maxDuration query'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ENGINE=InnoDB ROW_FORMAT=COMPRESSED CHARACTER SET=utf8 COLLATE utf8_general_ci;</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zipkin_spans ADD UNIQUE KEY(`trace_id_high`, `trace_id`, `id`) COMMENT 'ignore insert on duplicate';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zipkin_spans ADD INDEX(`trace_id_high`, `trace_id`, `id`) COMMENT 'for joining with zipkin_annotations';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zipkin_spans ADD INDEX(`trace_id_high`, `trace_id`) COMMENT 'for getTracesByIds';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zipkin_spans ADD INDEX(`name`) COMMENT 'for getTraces and getSpanNames';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zipkin_spans ADD INDEX(`start_ts`) COMMENT 'for getTraces ordering and range';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CREATE TABLE IF NOT EXISTS zipkin_annotations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`trace_id_high` BIGINT NOT NULL DEFAULT 0 COMMENT 'If non zero, this means the trace uses 128 bit traceIds instead of 64 bit',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`trace_id` BIGINT NOT NULL COMMENT 'coincides with zipkin_spans.trace_id',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`span_id` BIGINT NOT NULL COMMENT 'coincides with zipkin_spans.id',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`a_key` VARCHAR(255) NOT NULL COMMENT 'BinaryAnnotation.key or Annotation.value if type ==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`a_value` BLOB COMMENT 'BinaryAnnotation.value(), which must be smaller than 64KB',</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`a_type` INT NOT NULL COMMENT 'BinaryAnnotation.type() or -1 if 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`a_timestamp` BIGINT COMMENT 'Used to implement TTL; Annotation.timestamp or zipkin_spans.timestamp',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`endpoint_ipv4` INT COMMENT 'Null when Binary/Annotation.endpoint is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`endpoint_ipv6` BINARY(16) COMMENT 'Null when Binary/Annotation.endpoint is null, or no IPv6 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`endpoint_port` SMALLINT COMMENT 'Null when Binary/Annotation.endpoint is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`endpoint_service_name` VARCHAR(255) COMMENT 'Null when Binary/Annotation.endpoint is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ENGINE=InnoDB ROW_FORMAT=COMPRESSED CHARACTER SET=utf8 COLLATE utf8_general_ci;</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UNIQUE KEY(`trace_id_high`, `trace_id`, `span_id`, `a_key`, `a_timestamp`) COMMENT 'Ignore insert on duplicate';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INDEX(`trace_id_high`, `trace_id`, `span_id`) COMMENT 'for joining with zipkin_spans';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INDEX(`trace_id_high`, `trace_id`) COMMENT 'for getTraces/ByIds';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INDEX(`endpoint_service_name`) COMMENT 'for getTraces and getServiceNames';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INDEX(`a_type`) COMMENT 'for getTraces and autocomplete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INDEX(`a_key`) COMMENT 'for getTraces and autocomplete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zipkin_annotations ADD INDEX(`trace_id`, `span_id`, `a_key`) COMMENT 'for dependencies job';</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CREATE TABLE IF NOT EXISTS zipkin_dependencies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`day` DATE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`parent` VARCHAR(255)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`child` VARCHAR(255) NOT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`call_count` BIGINT,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`error_count` BIGINT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ENGINE=InnoDB ROW_FORMAT=COMPRESSED CHARACTER SET=utf8 COLLATE utf8_general_ci;</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TABLE zipkin_dependencies ADD UNIQUE KEY(`day`, `parent`, `child`);</w:t>
      </w:r>
    </w:p>
    <w:p>
      <w:pPr>
        <w:rPr>
          <w:rFonts w:hint="eastAsia"/>
          <w:lang w:val="en-US" w:eastAsia="zh-CN"/>
        </w:rPr>
      </w:pPr>
    </w:p>
    <w:p>
      <w:pPr>
        <w:rPr>
          <w:rFonts w:hint="eastAsia"/>
          <w:lang w:val="en-US" w:eastAsia="zh-CN"/>
        </w:rPr>
      </w:pPr>
      <w:r>
        <w:rPr>
          <w:rFonts w:hint="eastAsia"/>
          <w:lang w:val="en-US" w:eastAsia="zh-CN"/>
        </w:rPr>
        <w:t>2.【microcloud-sleuth】修改pom文件，增加数据库，消息队列相关的依赖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&lt;artifactId&gt;spring-cloud-starter-zipkin&lt;/artifactId&gt;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&lt;groupId&gt;io.zipkin.zipkin2&lt;/groupId&gt;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&lt;artifactId&gt;zipkin&lt;/artifactId&gt;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&lt;artifactId&gt;zipkin-server&lt;/artifactId&gt;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&lt;artifactId&gt;zipkin-autoconfigure-ui&lt;/artifactId&gt;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&lt;groupId&gt;org.springframework.amqp&lt;/groupId&gt;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&lt;artifactId&gt;spring-rabbit&lt;/artifactId&gt;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&lt;artifactId&gt;zipkin-autoconfigure-collector-rabbitmq&lt;/artifactId&gt;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&lt;version&gt;2.9.3&lt;/version&gt;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&lt;groupId&gt;io.zipkin.java&lt;/groupId&gt;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&lt;artifactId&gt;zipkin-autoconfigure-storage-mysql&lt;/artifactId&gt;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&lt;version&gt;2.9.4&lt;/version&gt;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r>
        <w:rPr>
          <w:rFonts w:hint="eastAsia"/>
          <w:lang w:val="en-US" w:eastAsia="zh-CN"/>
        </w:rPr>
        <w:t>3.【microcloud-sleuth】修改application.yml文件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8601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microcloud-zipkin-server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metrics: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auto-time-requests: false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zipkin: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collector: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sample-rate: 1.0</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http:</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enabled: false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rabbitmq:</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addresses: localhost:5672</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password: 5428325</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queue: zipkin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username: enjoy</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virtual-host: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storage: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type: mysql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mysql: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host: localhost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3306</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username: root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password: root1234%</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db: zipkin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5"/>
        </w:numPr>
        <w:ind w:left="0" w:leftChars="0" w:firstLine="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确认客户方都有rabbitmq的依赖，修改pom文件，增加相关依赖</w:t>
      </w:r>
    </w:p>
    <w:p>
      <w:pPr>
        <w:numPr>
          <w:ilvl w:val="0"/>
          <w:numId w:val="0"/>
        </w:numPr>
        <w:ind w:leftChars="0"/>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 xml:space="preserve">【microcloud-consumer-hystrix】 </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&lt;artifactId&gt;spring-cloud-starter-sleuth&lt;/artifactId&gt;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&lt;artifactId&gt;spring-cloud-starter-zipkin&lt;/artifactId&gt;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&lt;artifactId&gt;spring-cloud-stream-binder-rabbit&lt;/artifactId&gt;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5.修改一下服务的application.yml文件,修改zipkin的配置</w:t>
      </w:r>
    </w:p>
    <w:p>
      <w:pPr>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【microcloud-consumer-hystrix】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zipkin: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base-url: http://localhost:8601 #所有的数据提交到此服务之中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sender: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w:t>
      </w:r>
      <w:r>
        <w:rPr>
          <w:rFonts w:hint="eastAsia"/>
          <w:color w:val="0000FF"/>
          <w:lang w:val="en-US" w:eastAsia="zh-CN"/>
        </w:rPr>
        <w:t xml:space="preserve">rabbit       </w:t>
      </w:r>
      <w:r>
        <w:rPr>
          <w:rFonts w:hint="eastAsia"/>
          <w:lang w:val="en-US" w:eastAsia="zh-CN"/>
        </w:rPr>
        <w:t>#提交的类型是web 服务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sleuth: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sampler: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probability: 1.0 # 定义抽样比率，默认为0.1</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依次启动</w:t>
      </w:r>
    </w:p>
    <w:p>
      <w:pPr>
        <w:rPr>
          <w:rFonts w:hint="eastAsia"/>
          <w:lang w:val="en-US" w:eastAsia="zh-CN"/>
        </w:rPr>
      </w:pPr>
      <w:r>
        <w:rPr>
          <w:rFonts w:hint="eastAsia"/>
          <w:lang w:val="en-US" w:eastAsia="zh-CN"/>
        </w:rPr>
        <w:t>【</w:t>
      </w:r>
      <w:r>
        <w:rPr>
          <w:rFonts w:hint="default"/>
        </w:rPr>
        <w:t>microcloud-eureka</w:t>
      </w:r>
      <w:r>
        <w:rPr>
          <w:rFonts w:hint="eastAsia"/>
          <w:lang w:val="en-US" w:eastAsia="zh-CN"/>
        </w:rPr>
        <w:t>】</w:t>
      </w:r>
    </w:p>
    <w:p>
      <w:pPr>
        <w:rPr>
          <w:rFonts w:hint="eastAsia"/>
          <w:lang w:val="en-US" w:eastAsia="zh-CN"/>
        </w:rPr>
      </w:pPr>
      <w:r>
        <w:rPr>
          <w:rFonts w:hint="eastAsia"/>
          <w:lang w:val="en-US" w:eastAsia="zh-CN"/>
        </w:rPr>
        <w:t>【microcloud-provider-user-hystrix】</w:t>
      </w:r>
    </w:p>
    <w:p>
      <w:pPr>
        <w:rPr>
          <w:rFonts w:hint="eastAsia"/>
          <w:lang w:val="en-US" w:eastAsia="zh-CN"/>
        </w:rPr>
      </w:pPr>
      <w:r>
        <w:rPr>
          <w:rFonts w:hint="eastAsia"/>
          <w:lang w:val="en-US" w:eastAsia="zh-CN"/>
        </w:rPr>
        <w:t>【microcloud-provider-product-hystrix】</w:t>
      </w:r>
    </w:p>
    <w:p>
      <w:pPr>
        <w:rPr>
          <w:rFonts w:hint="eastAsia"/>
          <w:lang w:val="en-US" w:eastAsia="zh-CN"/>
        </w:rPr>
      </w:pPr>
      <w:r>
        <w:rPr>
          <w:rFonts w:hint="eastAsia"/>
          <w:lang w:val="en-US" w:eastAsia="zh-CN"/>
        </w:rPr>
        <w:t>【microcloud-zuul-gateway】</w:t>
      </w:r>
    </w:p>
    <w:p>
      <w:pPr>
        <w:rPr>
          <w:rFonts w:hint="eastAsia"/>
          <w:lang w:val="en-US" w:eastAsia="zh-CN"/>
        </w:rPr>
      </w:pPr>
      <w:r>
        <w:rPr>
          <w:rFonts w:hint="eastAsia"/>
          <w:lang w:val="en-US" w:eastAsia="zh-CN"/>
        </w:rPr>
        <w:t>【microcloud-consumer-hystrix】</w:t>
      </w:r>
    </w:p>
    <w:p>
      <w:pPr>
        <w:rPr>
          <w:rFonts w:hint="eastAsia"/>
          <w:lang w:val="en-US" w:eastAsia="zh-CN"/>
        </w:rPr>
      </w:pPr>
    </w:p>
    <w:p>
      <w:pPr>
        <w:rPr>
          <w:rFonts w:hint="eastAsia"/>
          <w:lang w:val="en-US" w:eastAsia="zh-CN"/>
        </w:rPr>
      </w:pPr>
      <w:r>
        <w:rPr>
          <w:rFonts w:hint="eastAsia"/>
          <w:lang w:val="en-US" w:eastAsia="zh-CN"/>
        </w:rPr>
        <w:t>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"http://localhost/consumer/product/getProductAndUser?id=1" </w:instrText>
      </w:r>
      <w:r>
        <w:rPr>
          <w:rFonts w:hint="eastAsia"/>
          <w:lang w:val="en-US" w:eastAsia="zh-CN"/>
        </w:rPr>
        <w:fldChar w:fldCharType="separate"/>
      </w:r>
      <w:r>
        <w:rPr>
          <w:rFonts w:hint="eastAsia"/>
          <w:lang w:val="en-US" w:eastAsia="zh-CN"/>
        </w:rPr>
        <w:t>http://localhost/consumer/product/getProductAndUser?id=1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http://localhost:15672/#/queues/%2F/zipkin，数据一节通过rabbitmq传输，并且数据已经到了数据库</w:t>
      </w:r>
    </w:p>
    <w:p>
      <w:pPr>
        <w:rPr>
          <w:rFonts w:hint="eastAsia"/>
          <w:lang w:val="en-US" w:eastAsia="zh-CN"/>
        </w:rPr>
      </w:pPr>
    </w:p>
    <w:p>
      <w:pPr>
        <w:jc w:val="left"/>
      </w:pPr>
      <w:r>
        <w:drawing>
          <wp:inline distT="0" distB="0" distL="114300" distR="114300">
            <wp:extent cx="5264785" cy="2519045"/>
            <wp:effectExtent l="0" t="0" r="12065" b="146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8"/>
                    <a:stretch>
                      <a:fillRect/>
                    </a:stretch>
                  </pic:blipFill>
                  <pic:spPr>
                    <a:xfrm>
                      <a:off x="0" y="0"/>
                      <a:ext cx="5264785" cy="2519045"/>
                    </a:xfrm>
                    <a:prstGeom prst="rect">
                      <a:avLst/>
                    </a:prstGeom>
                    <a:noFill/>
                    <a:ln w="9525">
                      <a:noFill/>
                    </a:ln>
                  </pic:spPr>
                </pic:pic>
              </a:graphicData>
            </a:graphic>
          </wp:inline>
        </w:drawing>
      </w:r>
    </w:p>
    <w:p>
      <w:pPr>
        <w:jc w:val="left"/>
      </w:pPr>
    </w:p>
    <w:p>
      <w:pPr>
        <w:jc w:val="left"/>
      </w:pPr>
      <w:r>
        <w:drawing>
          <wp:inline distT="0" distB="0" distL="114300" distR="114300">
            <wp:extent cx="5264150" cy="1648460"/>
            <wp:effectExtent l="0" t="0" r="12700" b="889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79"/>
                    <a:stretch>
                      <a:fillRect/>
                    </a:stretch>
                  </pic:blipFill>
                  <pic:spPr>
                    <a:xfrm>
                      <a:off x="0" y="0"/>
                      <a:ext cx="5264150" cy="1648460"/>
                    </a:xfrm>
                    <a:prstGeom prst="rect">
                      <a:avLst/>
                    </a:prstGeom>
                    <a:noFill/>
                    <a:ln w="9525">
                      <a:noFill/>
                    </a:ln>
                  </pic:spPr>
                </pic:pic>
              </a:graphicData>
            </a:graphic>
          </wp:inline>
        </w:drawing>
      </w:r>
    </w:p>
    <w:p>
      <w:pPr>
        <w:jc w:val="left"/>
      </w:pPr>
    </w:p>
    <w:p>
      <w:pPr>
        <w:jc w:val="left"/>
      </w:pPr>
    </w:p>
    <w:p>
      <w:pPr>
        <w:jc w:val="left"/>
        <w:rPr>
          <w:rFonts w:hint="eastAsia"/>
          <w:lang w:val="en-US" w:eastAsia="zh-CN"/>
        </w:rPr>
      </w:pPr>
      <w:r>
        <w:rPr>
          <w:rFonts w:hint="eastAsia"/>
          <w:lang w:val="en-US" w:eastAsia="zh-CN"/>
        </w:rPr>
        <w:t>具体配置参考：</w:t>
      </w:r>
    </w:p>
    <w:p>
      <w:pPr>
        <w:jc w:val="left"/>
        <w:rPr>
          <w:rFonts w:hint="default"/>
          <w:lang w:val="en-US" w:eastAsia="zh-CN"/>
        </w:rPr>
      </w:pPr>
      <w:r>
        <w:rPr>
          <w:rFonts w:hint="default"/>
          <w:lang w:val="en-US" w:eastAsia="zh-CN"/>
        </w:rPr>
        <w:t>https://github.com/openzipkin/zipkin/blob/master/zipkin-server/src/main/resources/zipkin-server-shared.yml</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 wne:kcmPrimary="0635">
      <wne:acd wne:acdName="acd4"/>
    </wne:keymap>
    <wne:keymap wne:kcmPrimary="0636">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NQA=" wne:acdName="acd4" wne:fciIndexBasedOn="0065"/>
    <wne:acd wne:argValue="AgA3aA9fNg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4CC"/>
    <w:multiLevelType w:val="singleLevel"/>
    <w:tmpl w:val="8703E4CC"/>
    <w:lvl w:ilvl="0" w:tentative="0">
      <w:start w:val="1"/>
      <w:numFmt w:val="decimal"/>
      <w:lvlText w:val="%1."/>
      <w:lvlJc w:val="left"/>
      <w:pPr>
        <w:tabs>
          <w:tab w:val="left" w:pos="312"/>
        </w:tabs>
      </w:pPr>
    </w:lvl>
  </w:abstractNum>
  <w:abstractNum w:abstractNumId="1">
    <w:nsid w:val="93927AC5"/>
    <w:multiLevelType w:val="singleLevel"/>
    <w:tmpl w:val="93927AC5"/>
    <w:lvl w:ilvl="0" w:tentative="0">
      <w:start w:val="1"/>
      <w:numFmt w:val="bullet"/>
      <w:lvlText w:val=""/>
      <w:lvlJc w:val="left"/>
      <w:pPr>
        <w:ind w:left="420" w:hanging="420"/>
      </w:pPr>
      <w:rPr>
        <w:rFonts w:hint="default" w:ascii="Wingdings" w:hAnsi="Wingdings"/>
      </w:rPr>
    </w:lvl>
  </w:abstractNum>
  <w:abstractNum w:abstractNumId="2">
    <w:nsid w:val="A5987A23"/>
    <w:multiLevelType w:val="singleLevel"/>
    <w:tmpl w:val="A5987A23"/>
    <w:lvl w:ilvl="0" w:tentative="0">
      <w:start w:val="1"/>
      <w:numFmt w:val="bullet"/>
      <w:lvlText w:val=""/>
      <w:lvlJc w:val="left"/>
      <w:pPr>
        <w:ind w:left="420" w:hanging="420"/>
      </w:pPr>
      <w:rPr>
        <w:rFonts w:hint="default" w:ascii="Wingdings" w:hAnsi="Wingdings"/>
      </w:rPr>
    </w:lvl>
  </w:abstractNum>
  <w:abstractNum w:abstractNumId="3">
    <w:nsid w:val="D191F1AF"/>
    <w:multiLevelType w:val="singleLevel"/>
    <w:tmpl w:val="D191F1AF"/>
    <w:lvl w:ilvl="0" w:tentative="0">
      <w:start w:val="1"/>
      <w:numFmt w:val="bullet"/>
      <w:lvlText w:val=""/>
      <w:lvlJc w:val="left"/>
      <w:pPr>
        <w:ind w:left="420" w:hanging="420"/>
      </w:pPr>
      <w:rPr>
        <w:rFonts w:hint="default" w:ascii="Wingdings" w:hAnsi="Wingdings"/>
      </w:rPr>
    </w:lvl>
  </w:abstractNum>
  <w:abstractNum w:abstractNumId="4">
    <w:nsid w:val="D22412C2"/>
    <w:multiLevelType w:val="singleLevel"/>
    <w:tmpl w:val="D22412C2"/>
    <w:lvl w:ilvl="0" w:tentative="0">
      <w:start w:val="1"/>
      <w:numFmt w:val="decimal"/>
      <w:lvlText w:val="%1."/>
      <w:lvlJc w:val="left"/>
      <w:pPr>
        <w:ind w:left="425" w:hanging="425"/>
      </w:pPr>
      <w:rPr>
        <w:rFonts w:hint="default"/>
      </w:rPr>
    </w:lvl>
  </w:abstractNum>
  <w:abstractNum w:abstractNumId="5">
    <w:nsid w:val="FEF8D49A"/>
    <w:multiLevelType w:val="singleLevel"/>
    <w:tmpl w:val="FEF8D49A"/>
    <w:lvl w:ilvl="0" w:tentative="0">
      <w:start w:val="1"/>
      <w:numFmt w:val="decimal"/>
      <w:lvlText w:val="%1."/>
      <w:lvlJc w:val="left"/>
      <w:pPr>
        <w:tabs>
          <w:tab w:val="left" w:pos="312"/>
        </w:tabs>
      </w:pPr>
    </w:lvl>
  </w:abstractNum>
  <w:abstractNum w:abstractNumId="6">
    <w:nsid w:val="0321327D"/>
    <w:multiLevelType w:val="singleLevel"/>
    <w:tmpl w:val="0321327D"/>
    <w:lvl w:ilvl="0" w:tentative="0">
      <w:start w:val="1"/>
      <w:numFmt w:val="bullet"/>
      <w:lvlText w:val=""/>
      <w:lvlJc w:val="left"/>
      <w:pPr>
        <w:ind w:left="420" w:hanging="420"/>
      </w:pPr>
      <w:rPr>
        <w:rFonts w:hint="default" w:ascii="Wingdings" w:hAnsi="Wingdings"/>
      </w:rPr>
    </w:lvl>
  </w:abstractNum>
  <w:abstractNum w:abstractNumId="7">
    <w:nsid w:val="08E217B3"/>
    <w:multiLevelType w:val="singleLevel"/>
    <w:tmpl w:val="08E217B3"/>
    <w:lvl w:ilvl="0" w:tentative="0">
      <w:start w:val="1"/>
      <w:numFmt w:val="decimal"/>
      <w:lvlText w:val="%1."/>
      <w:lvlJc w:val="left"/>
      <w:pPr>
        <w:tabs>
          <w:tab w:val="left" w:pos="312"/>
        </w:tabs>
      </w:pPr>
    </w:lvl>
  </w:abstractNum>
  <w:abstractNum w:abstractNumId="8">
    <w:nsid w:val="0A73EF1D"/>
    <w:multiLevelType w:val="singleLevel"/>
    <w:tmpl w:val="0A73EF1D"/>
    <w:lvl w:ilvl="0" w:tentative="0">
      <w:start w:val="1"/>
      <w:numFmt w:val="bullet"/>
      <w:lvlText w:val=""/>
      <w:lvlJc w:val="left"/>
      <w:pPr>
        <w:ind w:left="420" w:hanging="420"/>
      </w:pPr>
      <w:rPr>
        <w:rFonts w:hint="default" w:ascii="Wingdings" w:hAnsi="Wingdings"/>
      </w:rPr>
    </w:lvl>
  </w:abstractNum>
  <w:abstractNum w:abstractNumId="9">
    <w:nsid w:val="1F7736FD"/>
    <w:multiLevelType w:val="singleLevel"/>
    <w:tmpl w:val="1F7736FD"/>
    <w:lvl w:ilvl="0" w:tentative="0">
      <w:start w:val="1"/>
      <w:numFmt w:val="decimal"/>
      <w:lvlText w:val="%1."/>
      <w:lvlJc w:val="left"/>
      <w:pPr>
        <w:tabs>
          <w:tab w:val="left" w:pos="312"/>
        </w:tabs>
      </w:pPr>
    </w:lvl>
  </w:abstractNum>
  <w:abstractNum w:abstractNumId="10">
    <w:nsid w:val="2B6D5E7D"/>
    <w:multiLevelType w:val="singleLevel"/>
    <w:tmpl w:val="2B6D5E7D"/>
    <w:lvl w:ilvl="0" w:tentative="0">
      <w:start w:val="1"/>
      <w:numFmt w:val="bullet"/>
      <w:lvlText w:val=""/>
      <w:lvlJc w:val="left"/>
      <w:pPr>
        <w:ind w:left="420" w:hanging="420"/>
      </w:pPr>
      <w:rPr>
        <w:rFonts w:hint="default" w:ascii="Wingdings" w:hAnsi="Wingdings"/>
      </w:rPr>
    </w:lvl>
  </w:abstractNum>
  <w:abstractNum w:abstractNumId="11">
    <w:nsid w:val="354CDABE"/>
    <w:multiLevelType w:val="singleLevel"/>
    <w:tmpl w:val="354CDABE"/>
    <w:lvl w:ilvl="0" w:tentative="0">
      <w:start w:val="1"/>
      <w:numFmt w:val="decimal"/>
      <w:lvlText w:val="%1."/>
      <w:lvlJc w:val="left"/>
      <w:pPr>
        <w:tabs>
          <w:tab w:val="left" w:pos="312"/>
        </w:tabs>
      </w:pPr>
    </w:lvl>
  </w:abstractNum>
  <w:abstractNum w:abstractNumId="12">
    <w:nsid w:val="419C414B"/>
    <w:multiLevelType w:val="singleLevel"/>
    <w:tmpl w:val="419C414B"/>
    <w:lvl w:ilvl="0" w:tentative="0">
      <w:start w:val="1"/>
      <w:numFmt w:val="decimal"/>
      <w:lvlText w:val="%1."/>
      <w:lvlJc w:val="left"/>
      <w:pPr>
        <w:ind w:left="425" w:hanging="425"/>
      </w:pPr>
      <w:rPr>
        <w:rFonts w:hint="default"/>
      </w:rPr>
    </w:lvl>
  </w:abstractNum>
  <w:abstractNum w:abstractNumId="13">
    <w:nsid w:val="61E97760"/>
    <w:multiLevelType w:val="singleLevel"/>
    <w:tmpl w:val="61E97760"/>
    <w:lvl w:ilvl="0" w:tentative="0">
      <w:start w:val="1"/>
      <w:numFmt w:val="decimal"/>
      <w:lvlText w:val="%1."/>
      <w:lvlJc w:val="left"/>
      <w:pPr>
        <w:tabs>
          <w:tab w:val="left" w:pos="312"/>
        </w:tabs>
      </w:pPr>
    </w:lvl>
  </w:abstractNum>
  <w:abstractNum w:abstractNumId="14">
    <w:nsid w:val="621DB719"/>
    <w:multiLevelType w:val="singleLevel"/>
    <w:tmpl w:val="621DB719"/>
    <w:lvl w:ilvl="0" w:tentative="0">
      <w:start w:val="1"/>
      <w:numFmt w:val="decimal"/>
      <w:lvlText w:val="%1."/>
      <w:lvlJc w:val="left"/>
      <w:pPr>
        <w:ind w:left="425" w:hanging="425"/>
      </w:pPr>
      <w:rPr>
        <w:rFonts w:hint="default"/>
      </w:rPr>
    </w:lvl>
  </w:abstractNum>
  <w:abstractNum w:abstractNumId="15">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6">
    <w:nsid w:val="6D7EA870"/>
    <w:multiLevelType w:val="singleLevel"/>
    <w:tmpl w:val="6D7EA870"/>
    <w:lvl w:ilvl="0" w:tentative="0">
      <w:start w:val="1"/>
      <w:numFmt w:val="bullet"/>
      <w:lvlText w:val=""/>
      <w:lvlJc w:val="left"/>
      <w:pPr>
        <w:ind w:left="420" w:hanging="420"/>
      </w:pPr>
      <w:rPr>
        <w:rFonts w:hint="default" w:ascii="Wingdings" w:hAnsi="Wingdings"/>
      </w:rPr>
    </w:lvl>
  </w:abstractNum>
  <w:num w:numId="1">
    <w:abstractNumId w:val="15"/>
  </w:num>
  <w:num w:numId="2">
    <w:abstractNumId w:val="8"/>
  </w:num>
  <w:num w:numId="3">
    <w:abstractNumId w:val="12"/>
  </w:num>
  <w:num w:numId="4">
    <w:abstractNumId w:val="4"/>
  </w:num>
  <w:num w:numId="5">
    <w:abstractNumId w:val="2"/>
  </w:num>
  <w:num w:numId="6">
    <w:abstractNumId w:val="6"/>
  </w:num>
  <w:num w:numId="7">
    <w:abstractNumId w:val="14"/>
  </w:num>
  <w:num w:numId="8">
    <w:abstractNumId w:val="16"/>
  </w:num>
  <w:num w:numId="9">
    <w:abstractNumId w:val="5"/>
  </w:num>
  <w:num w:numId="10">
    <w:abstractNumId w:val="11"/>
  </w:num>
  <w:num w:numId="11">
    <w:abstractNumId w:val="3"/>
  </w:num>
  <w:num w:numId="12">
    <w:abstractNumId w:val="13"/>
  </w:num>
  <w:num w:numId="13">
    <w:abstractNumId w:val="9"/>
  </w:num>
  <w:num w:numId="14">
    <w:abstractNumId w:val="0"/>
  </w:num>
  <w:num w:numId="15">
    <w:abstractNumId w:val="7"/>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1DAB"/>
    <w:rsid w:val="002F35DE"/>
    <w:rsid w:val="00467A2F"/>
    <w:rsid w:val="004E5D6D"/>
    <w:rsid w:val="00514777"/>
    <w:rsid w:val="0053488F"/>
    <w:rsid w:val="005D5524"/>
    <w:rsid w:val="008B6BA6"/>
    <w:rsid w:val="008C1F65"/>
    <w:rsid w:val="00A61C8C"/>
    <w:rsid w:val="00C525F2"/>
    <w:rsid w:val="01103538"/>
    <w:rsid w:val="011C6ADF"/>
    <w:rsid w:val="01285677"/>
    <w:rsid w:val="01333436"/>
    <w:rsid w:val="01351673"/>
    <w:rsid w:val="013D44EF"/>
    <w:rsid w:val="01554580"/>
    <w:rsid w:val="01797FD1"/>
    <w:rsid w:val="01844204"/>
    <w:rsid w:val="0188757D"/>
    <w:rsid w:val="018C02C6"/>
    <w:rsid w:val="01930D4E"/>
    <w:rsid w:val="019520F0"/>
    <w:rsid w:val="019B436F"/>
    <w:rsid w:val="01A713A2"/>
    <w:rsid w:val="01A946EE"/>
    <w:rsid w:val="01EB0F96"/>
    <w:rsid w:val="01F64F5F"/>
    <w:rsid w:val="02040849"/>
    <w:rsid w:val="020B0106"/>
    <w:rsid w:val="021668B1"/>
    <w:rsid w:val="0228507D"/>
    <w:rsid w:val="02294168"/>
    <w:rsid w:val="022A208B"/>
    <w:rsid w:val="022A3D35"/>
    <w:rsid w:val="02641584"/>
    <w:rsid w:val="02785C2F"/>
    <w:rsid w:val="0289671F"/>
    <w:rsid w:val="029A0548"/>
    <w:rsid w:val="029B6041"/>
    <w:rsid w:val="02A2392A"/>
    <w:rsid w:val="02A4779B"/>
    <w:rsid w:val="02AD2A61"/>
    <w:rsid w:val="02C302AB"/>
    <w:rsid w:val="02CF7353"/>
    <w:rsid w:val="02D020FE"/>
    <w:rsid w:val="02D15791"/>
    <w:rsid w:val="02D60053"/>
    <w:rsid w:val="02D91823"/>
    <w:rsid w:val="02E30EE2"/>
    <w:rsid w:val="02FD1284"/>
    <w:rsid w:val="030305FD"/>
    <w:rsid w:val="0306448D"/>
    <w:rsid w:val="030E48F0"/>
    <w:rsid w:val="031209E1"/>
    <w:rsid w:val="03125231"/>
    <w:rsid w:val="031626C9"/>
    <w:rsid w:val="031E336A"/>
    <w:rsid w:val="032C4563"/>
    <w:rsid w:val="03434A03"/>
    <w:rsid w:val="034D5E52"/>
    <w:rsid w:val="03521C39"/>
    <w:rsid w:val="035401CD"/>
    <w:rsid w:val="035479DC"/>
    <w:rsid w:val="035A62A8"/>
    <w:rsid w:val="036339BA"/>
    <w:rsid w:val="036A07B3"/>
    <w:rsid w:val="036D7E99"/>
    <w:rsid w:val="03747208"/>
    <w:rsid w:val="038077DA"/>
    <w:rsid w:val="0382324D"/>
    <w:rsid w:val="0388530C"/>
    <w:rsid w:val="038A4693"/>
    <w:rsid w:val="039B73E9"/>
    <w:rsid w:val="03AD3A4E"/>
    <w:rsid w:val="03B125B8"/>
    <w:rsid w:val="03B145C1"/>
    <w:rsid w:val="03BA4A7C"/>
    <w:rsid w:val="03D51995"/>
    <w:rsid w:val="03E732E3"/>
    <w:rsid w:val="03ED22AE"/>
    <w:rsid w:val="040D2BE1"/>
    <w:rsid w:val="04237752"/>
    <w:rsid w:val="04475F94"/>
    <w:rsid w:val="044B3AED"/>
    <w:rsid w:val="045469DD"/>
    <w:rsid w:val="045563C6"/>
    <w:rsid w:val="04790A0F"/>
    <w:rsid w:val="047D1804"/>
    <w:rsid w:val="04AD0527"/>
    <w:rsid w:val="04AD0ABC"/>
    <w:rsid w:val="04B9039C"/>
    <w:rsid w:val="05013A60"/>
    <w:rsid w:val="052F5E5B"/>
    <w:rsid w:val="053022D4"/>
    <w:rsid w:val="053F382B"/>
    <w:rsid w:val="054575F2"/>
    <w:rsid w:val="05542B8B"/>
    <w:rsid w:val="055714C7"/>
    <w:rsid w:val="05622B07"/>
    <w:rsid w:val="057705F9"/>
    <w:rsid w:val="05785CA2"/>
    <w:rsid w:val="05823FE5"/>
    <w:rsid w:val="05B046B4"/>
    <w:rsid w:val="05CD7E9E"/>
    <w:rsid w:val="05D1497A"/>
    <w:rsid w:val="05D64F26"/>
    <w:rsid w:val="05E2462A"/>
    <w:rsid w:val="05E623FF"/>
    <w:rsid w:val="05F26A57"/>
    <w:rsid w:val="0615554F"/>
    <w:rsid w:val="06230A2B"/>
    <w:rsid w:val="06294257"/>
    <w:rsid w:val="062F651D"/>
    <w:rsid w:val="06327550"/>
    <w:rsid w:val="06345AFB"/>
    <w:rsid w:val="06445391"/>
    <w:rsid w:val="06471C8B"/>
    <w:rsid w:val="06596972"/>
    <w:rsid w:val="068A6E14"/>
    <w:rsid w:val="06A53454"/>
    <w:rsid w:val="06A66837"/>
    <w:rsid w:val="06B438AA"/>
    <w:rsid w:val="06B92558"/>
    <w:rsid w:val="06C707E1"/>
    <w:rsid w:val="06D01E29"/>
    <w:rsid w:val="06D51551"/>
    <w:rsid w:val="06E4584F"/>
    <w:rsid w:val="06E54840"/>
    <w:rsid w:val="06E81EA0"/>
    <w:rsid w:val="06ED1279"/>
    <w:rsid w:val="06FD1CCB"/>
    <w:rsid w:val="070D092D"/>
    <w:rsid w:val="07187E81"/>
    <w:rsid w:val="07277D22"/>
    <w:rsid w:val="072E5A3E"/>
    <w:rsid w:val="07361300"/>
    <w:rsid w:val="074538E1"/>
    <w:rsid w:val="0746228C"/>
    <w:rsid w:val="07596BFE"/>
    <w:rsid w:val="076C17D4"/>
    <w:rsid w:val="07805A5E"/>
    <w:rsid w:val="07865EAA"/>
    <w:rsid w:val="0791479E"/>
    <w:rsid w:val="07A51303"/>
    <w:rsid w:val="07AC59B7"/>
    <w:rsid w:val="07AE6EE0"/>
    <w:rsid w:val="07B4739E"/>
    <w:rsid w:val="07B91CBB"/>
    <w:rsid w:val="07BC4ECF"/>
    <w:rsid w:val="07C10F2A"/>
    <w:rsid w:val="07C15124"/>
    <w:rsid w:val="07C24BAB"/>
    <w:rsid w:val="07C66716"/>
    <w:rsid w:val="07E22BC6"/>
    <w:rsid w:val="07E9345B"/>
    <w:rsid w:val="07EC7723"/>
    <w:rsid w:val="07F37EA3"/>
    <w:rsid w:val="07F4759D"/>
    <w:rsid w:val="07FC046B"/>
    <w:rsid w:val="08017285"/>
    <w:rsid w:val="0807124B"/>
    <w:rsid w:val="083015B1"/>
    <w:rsid w:val="08347C56"/>
    <w:rsid w:val="08485FD0"/>
    <w:rsid w:val="084A3F79"/>
    <w:rsid w:val="08532F7B"/>
    <w:rsid w:val="085C6721"/>
    <w:rsid w:val="08697F04"/>
    <w:rsid w:val="086B7DB0"/>
    <w:rsid w:val="086F15F5"/>
    <w:rsid w:val="088B1249"/>
    <w:rsid w:val="088C0A5B"/>
    <w:rsid w:val="08C6589D"/>
    <w:rsid w:val="08CE414C"/>
    <w:rsid w:val="08E4493B"/>
    <w:rsid w:val="09034A5C"/>
    <w:rsid w:val="0910772F"/>
    <w:rsid w:val="0918575C"/>
    <w:rsid w:val="09187D89"/>
    <w:rsid w:val="091F36B5"/>
    <w:rsid w:val="092307F6"/>
    <w:rsid w:val="092423E1"/>
    <w:rsid w:val="09400E7B"/>
    <w:rsid w:val="09455FB0"/>
    <w:rsid w:val="0975701F"/>
    <w:rsid w:val="09910919"/>
    <w:rsid w:val="09A72709"/>
    <w:rsid w:val="09AC46B8"/>
    <w:rsid w:val="09B96A4F"/>
    <w:rsid w:val="09BE47E6"/>
    <w:rsid w:val="09CC4CDF"/>
    <w:rsid w:val="09D033C5"/>
    <w:rsid w:val="09EC61AD"/>
    <w:rsid w:val="09F3642E"/>
    <w:rsid w:val="09FB36EE"/>
    <w:rsid w:val="0A0365B7"/>
    <w:rsid w:val="0A1F4E1D"/>
    <w:rsid w:val="0A30138D"/>
    <w:rsid w:val="0A3B40F2"/>
    <w:rsid w:val="0A4C5B91"/>
    <w:rsid w:val="0A5172D9"/>
    <w:rsid w:val="0A5F4CCA"/>
    <w:rsid w:val="0A61085B"/>
    <w:rsid w:val="0A784A36"/>
    <w:rsid w:val="0A8D3FDC"/>
    <w:rsid w:val="0A9519CE"/>
    <w:rsid w:val="0AA37A8D"/>
    <w:rsid w:val="0AAF12A1"/>
    <w:rsid w:val="0ACB00CD"/>
    <w:rsid w:val="0AD06892"/>
    <w:rsid w:val="0AD952D8"/>
    <w:rsid w:val="0AE86EAE"/>
    <w:rsid w:val="0AF92639"/>
    <w:rsid w:val="0B0A576A"/>
    <w:rsid w:val="0B2E634E"/>
    <w:rsid w:val="0B30049D"/>
    <w:rsid w:val="0B322408"/>
    <w:rsid w:val="0B4B1278"/>
    <w:rsid w:val="0B7A1840"/>
    <w:rsid w:val="0B7B323D"/>
    <w:rsid w:val="0B7E138B"/>
    <w:rsid w:val="0B8D50A4"/>
    <w:rsid w:val="0BA6323A"/>
    <w:rsid w:val="0BA64A3C"/>
    <w:rsid w:val="0BAF0FD9"/>
    <w:rsid w:val="0BC60DA2"/>
    <w:rsid w:val="0BC949EB"/>
    <w:rsid w:val="0C0205B7"/>
    <w:rsid w:val="0C077A5C"/>
    <w:rsid w:val="0C111328"/>
    <w:rsid w:val="0C147430"/>
    <w:rsid w:val="0C3B730C"/>
    <w:rsid w:val="0C4834EB"/>
    <w:rsid w:val="0C495A26"/>
    <w:rsid w:val="0C4C2180"/>
    <w:rsid w:val="0C535BAB"/>
    <w:rsid w:val="0C5C302B"/>
    <w:rsid w:val="0C6314F2"/>
    <w:rsid w:val="0C6437D4"/>
    <w:rsid w:val="0C647069"/>
    <w:rsid w:val="0C652818"/>
    <w:rsid w:val="0C68124B"/>
    <w:rsid w:val="0C7C438A"/>
    <w:rsid w:val="0C874A8D"/>
    <w:rsid w:val="0C8A601F"/>
    <w:rsid w:val="0C936F06"/>
    <w:rsid w:val="0CA51A84"/>
    <w:rsid w:val="0CBA06A8"/>
    <w:rsid w:val="0CBA721F"/>
    <w:rsid w:val="0CD33B86"/>
    <w:rsid w:val="0CE7198F"/>
    <w:rsid w:val="0CFC639C"/>
    <w:rsid w:val="0D1143E3"/>
    <w:rsid w:val="0D223FB0"/>
    <w:rsid w:val="0D247902"/>
    <w:rsid w:val="0D3E05EE"/>
    <w:rsid w:val="0D4E5F47"/>
    <w:rsid w:val="0D5B7157"/>
    <w:rsid w:val="0D657DD0"/>
    <w:rsid w:val="0D660592"/>
    <w:rsid w:val="0DA20230"/>
    <w:rsid w:val="0DA3375A"/>
    <w:rsid w:val="0DAE14F3"/>
    <w:rsid w:val="0DB473B3"/>
    <w:rsid w:val="0DBC2391"/>
    <w:rsid w:val="0DD16835"/>
    <w:rsid w:val="0DD26030"/>
    <w:rsid w:val="0DD4209D"/>
    <w:rsid w:val="0DDA56EF"/>
    <w:rsid w:val="0DDF135C"/>
    <w:rsid w:val="0E2D622C"/>
    <w:rsid w:val="0E3A11C9"/>
    <w:rsid w:val="0E446BB2"/>
    <w:rsid w:val="0E447483"/>
    <w:rsid w:val="0E5F475C"/>
    <w:rsid w:val="0E64081F"/>
    <w:rsid w:val="0E7545D5"/>
    <w:rsid w:val="0E8832B8"/>
    <w:rsid w:val="0EB84F49"/>
    <w:rsid w:val="0ECB1501"/>
    <w:rsid w:val="0ED37535"/>
    <w:rsid w:val="0ED47DE7"/>
    <w:rsid w:val="0ED67F9C"/>
    <w:rsid w:val="0ED94B7E"/>
    <w:rsid w:val="0EEC07DB"/>
    <w:rsid w:val="0EEF6B5F"/>
    <w:rsid w:val="0EF0684D"/>
    <w:rsid w:val="0EFE474C"/>
    <w:rsid w:val="0F011553"/>
    <w:rsid w:val="0F27187B"/>
    <w:rsid w:val="0F2921BA"/>
    <w:rsid w:val="0F350378"/>
    <w:rsid w:val="0F3C6A4C"/>
    <w:rsid w:val="0F5E2FC4"/>
    <w:rsid w:val="0F5F1C5F"/>
    <w:rsid w:val="0F604C9D"/>
    <w:rsid w:val="0F6C711E"/>
    <w:rsid w:val="0F6E71AF"/>
    <w:rsid w:val="0F79427D"/>
    <w:rsid w:val="0F7B581C"/>
    <w:rsid w:val="0F7D1782"/>
    <w:rsid w:val="0F9440F3"/>
    <w:rsid w:val="0F985DB8"/>
    <w:rsid w:val="0FAE76BD"/>
    <w:rsid w:val="0FB9422F"/>
    <w:rsid w:val="0FBF245F"/>
    <w:rsid w:val="0FC4759D"/>
    <w:rsid w:val="0FC517B3"/>
    <w:rsid w:val="0FCE58D1"/>
    <w:rsid w:val="0FD30B87"/>
    <w:rsid w:val="0FD9108C"/>
    <w:rsid w:val="0FED4BD6"/>
    <w:rsid w:val="0FF16C11"/>
    <w:rsid w:val="0FF45DC7"/>
    <w:rsid w:val="10001905"/>
    <w:rsid w:val="10127E8D"/>
    <w:rsid w:val="101357BB"/>
    <w:rsid w:val="102C5E15"/>
    <w:rsid w:val="10304527"/>
    <w:rsid w:val="103D6407"/>
    <w:rsid w:val="104060C8"/>
    <w:rsid w:val="10537214"/>
    <w:rsid w:val="10556006"/>
    <w:rsid w:val="1065636E"/>
    <w:rsid w:val="10880082"/>
    <w:rsid w:val="109A2793"/>
    <w:rsid w:val="10AF26CD"/>
    <w:rsid w:val="10D705C7"/>
    <w:rsid w:val="1107567B"/>
    <w:rsid w:val="1108207B"/>
    <w:rsid w:val="110E30DE"/>
    <w:rsid w:val="11175ED4"/>
    <w:rsid w:val="112408CB"/>
    <w:rsid w:val="112A0C9F"/>
    <w:rsid w:val="112D6922"/>
    <w:rsid w:val="114518AF"/>
    <w:rsid w:val="114A1ED0"/>
    <w:rsid w:val="114C3DE9"/>
    <w:rsid w:val="11585D54"/>
    <w:rsid w:val="11636B4A"/>
    <w:rsid w:val="11674E50"/>
    <w:rsid w:val="11756ABD"/>
    <w:rsid w:val="11922FA9"/>
    <w:rsid w:val="1196303D"/>
    <w:rsid w:val="119C2BE9"/>
    <w:rsid w:val="119C50B2"/>
    <w:rsid w:val="119C6DE9"/>
    <w:rsid w:val="11AD4614"/>
    <w:rsid w:val="11AE2D62"/>
    <w:rsid w:val="11AF1A36"/>
    <w:rsid w:val="11B550CB"/>
    <w:rsid w:val="11BF5ED7"/>
    <w:rsid w:val="11CE7EF8"/>
    <w:rsid w:val="11D769F3"/>
    <w:rsid w:val="11E8039C"/>
    <w:rsid w:val="11F47EBB"/>
    <w:rsid w:val="120652BB"/>
    <w:rsid w:val="12073D2A"/>
    <w:rsid w:val="120D35A3"/>
    <w:rsid w:val="123834C1"/>
    <w:rsid w:val="1246689B"/>
    <w:rsid w:val="124F7B5C"/>
    <w:rsid w:val="12511A63"/>
    <w:rsid w:val="127E386C"/>
    <w:rsid w:val="12903A98"/>
    <w:rsid w:val="12907757"/>
    <w:rsid w:val="129D3984"/>
    <w:rsid w:val="129F3341"/>
    <w:rsid w:val="12A80D0D"/>
    <w:rsid w:val="12B11BC3"/>
    <w:rsid w:val="12BD0D4A"/>
    <w:rsid w:val="12C2356F"/>
    <w:rsid w:val="12C32B56"/>
    <w:rsid w:val="12D374FF"/>
    <w:rsid w:val="12E217DE"/>
    <w:rsid w:val="12E65D46"/>
    <w:rsid w:val="12F12CCF"/>
    <w:rsid w:val="12F372E7"/>
    <w:rsid w:val="1302717B"/>
    <w:rsid w:val="130271F0"/>
    <w:rsid w:val="13037150"/>
    <w:rsid w:val="13107AD3"/>
    <w:rsid w:val="1317510B"/>
    <w:rsid w:val="131905C2"/>
    <w:rsid w:val="13211EA5"/>
    <w:rsid w:val="13362121"/>
    <w:rsid w:val="13444D1C"/>
    <w:rsid w:val="136473BB"/>
    <w:rsid w:val="136754FC"/>
    <w:rsid w:val="13711EBA"/>
    <w:rsid w:val="138877C8"/>
    <w:rsid w:val="13A704F5"/>
    <w:rsid w:val="13A9740F"/>
    <w:rsid w:val="13D3483F"/>
    <w:rsid w:val="13FB410D"/>
    <w:rsid w:val="13FF53BC"/>
    <w:rsid w:val="14174AEA"/>
    <w:rsid w:val="14192624"/>
    <w:rsid w:val="14224C43"/>
    <w:rsid w:val="143F63E3"/>
    <w:rsid w:val="14580E92"/>
    <w:rsid w:val="1462272B"/>
    <w:rsid w:val="14643E23"/>
    <w:rsid w:val="14653F6F"/>
    <w:rsid w:val="146C3B8F"/>
    <w:rsid w:val="147411BB"/>
    <w:rsid w:val="14E12897"/>
    <w:rsid w:val="14F761BC"/>
    <w:rsid w:val="152037BA"/>
    <w:rsid w:val="152A6CF7"/>
    <w:rsid w:val="154F0919"/>
    <w:rsid w:val="15643AE8"/>
    <w:rsid w:val="15850480"/>
    <w:rsid w:val="158933D0"/>
    <w:rsid w:val="159268DB"/>
    <w:rsid w:val="15943BF0"/>
    <w:rsid w:val="15AE01A1"/>
    <w:rsid w:val="15BB039A"/>
    <w:rsid w:val="15BB42AF"/>
    <w:rsid w:val="15BC0C86"/>
    <w:rsid w:val="15DF0C0F"/>
    <w:rsid w:val="15E11838"/>
    <w:rsid w:val="15E4269B"/>
    <w:rsid w:val="15E51B8A"/>
    <w:rsid w:val="15EB1513"/>
    <w:rsid w:val="15EC4F68"/>
    <w:rsid w:val="15F34CE3"/>
    <w:rsid w:val="15F46B3E"/>
    <w:rsid w:val="160A51A5"/>
    <w:rsid w:val="160E4E53"/>
    <w:rsid w:val="161209D3"/>
    <w:rsid w:val="16203BDE"/>
    <w:rsid w:val="16203F7C"/>
    <w:rsid w:val="1637618D"/>
    <w:rsid w:val="16445ADF"/>
    <w:rsid w:val="165830F5"/>
    <w:rsid w:val="165B668E"/>
    <w:rsid w:val="1663127D"/>
    <w:rsid w:val="16674C82"/>
    <w:rsid w:val="16700116"/>
    <w:rsid w:val="1671660E"/>
    <w:rsid w:val="16882793"/>
    <w:rsid w:val="16A10194"/>
    <w:rsid w:val="16A90EB9"/>
    <w:rsid w:val="16B3011E"/>
    <w:rsid w:val="16D734FF"/>
    <w:rsid w:val="16DC04F8"/>
    <w:rsid w:val="16EA40D9"/>
    <w:rsid w:val="16F9786D"/>
    <w:rsid w:val="17054F3B"/>
    <w:rsid w:val="172178BA"/>
    <w:rsid w:val="172C1077"/>
    <w:rsid w:val="173B6C59"/>
    <w:rsid w:val="17437896"/>
    <w:rsid w:val="175617CD"/>
    <w:rsid w:val="17591C58"/>
    <w:rsid w:val="175E3B51"/>
    <w:rsid w:val="176D6847"/>
    <w:rsid w:val="17756BCD"/>
    <w:rsid w:val="17A16C8F"/>
    <w:rsid w:val="17B30F39"/>
    <w:rsid w:val="17C154EB"/>
    <w:rsid w:val="17D01610"/>
    <w:rsid w:val="17F94033"/>
    <w:rsid w:val="17FB5C7F"/>
    <w:rsid w:val="181951AF"/>
    <w:rsid w:val="181E2603"/>
    <w:rsid w:val="18227AAD"/>
    <w:rsid w:val="182F3126"/>
    <w:rsid w:val="183C0799"/>
    <w:rsid w:val="184D3AA3"/>
    <w:rsid w:val="184E28C0"/>
    <w:rsid w:val="18534EA9"/>
    <w:rsid w:val="185B32F5"/>
    <w:rsid w:val="18991166"/>
    <w:rsid w:val="18B41A42"/>
    <w:rsid w:val="18C6476C"/>
    <w:rsid w:val="18D50C3F"/>
    <w:rsid w:val="18DC4765"/>
    <w:rsid w:val="18DF7653"/>
    <w:rsid w:val="18E60F5A"/>
    <w:rsid w:val="18F45D32"/>
    <w:rsid w:val="18FB67D8"/>
    <w:rsid w:val="18FC296E"/>
    <w:rsid w:val="19200654"/>
    <w:rsid w:val="192131F0"/>
    <w:rsid w:val="19225527"/>
    <w:rsid w:val="192B239F"/>
    <w:rsid w:val="19373A5D"/>
    <w:rsid w:val="1950298D"/>
    <w:rsid w:val="19513928"/>
    <w:rsid w:val="19515EF5"/>
    <w:rsid w:val="19546F38"/>
    <w:rsid w:val="19596215"/>
    <w:rsid w:val="19705CB4"/>
    <w:rsid w:val="197F4EE2"/>
    <w:rsid w:val="198A7033"/>
    <w:rsid w:val="19A51E22"/>
    <w:rsid w:val="19CA03E8"/>
    <w:rsid w:val="19DA0BC6"/>
    <w:rsid w:val="19FD6E46"/>
    <w:rsid w:val="1A0F0271"/>
    <w:rsid w:val="1A1A2B01"/>
    <w:rsid w:val="1A246DE8"/>
    <w:rsid w:val="1A3B2A13"/>
    <w:rsid w:val="1A3E1665"/>
    <w:rsid w:val="1A4E1E4F"/>
    <w:rsid w:val="1A5059D8"/>
    <w:rsid w:val="1A5821B8"/>
    <w:rsid w:val="1A64237B"/>
    <w:rsid w:val="1A652CF2"/>
    <w:rsid w:val="1A653015"/>
    <w:rsid w:val="1A65657F"/>
    <w:rsid w:val="1A6D21E0"/>
    <w:rsid w:val="1A7A0D2B"/>
    <w:rsid w:val="1A7C3D89"/>
    <w:rsid w:val="1A812F3E"/>
    <w:rsid w:val="1A83397A"/>
    <w:rsid w:val="1A8A7E57"/>
    <w:rsid w:val="1A92419A"/>
    <w:rsid w:val="1A9652FC"/>
    <w:rsid w:val="1ABB2368"/>
    <w:rsid w:val="1AC70343"/>
    <w:rsid w:val="1ACA4C41"/>
    <w:rsid w:val="1AD711DE"/>
    <w:rsid w:val="1AEE49B6"/>
    <w:rsid w:val="1AF46348"/>
    <w:rsid w:val="1B242DA6"/>
    <w:rsid w:val="1B2C6E47"/>
    <w:rsid w:val="1B3461B5"/>
    <w:rsid w:val="1B3A0EF7"/>
    <w:rsid w:val="1B407B63"/>
    <w:rsid w:val="1B427182"/>
    <w:rsid w:val="1B440D5D"/>
    <w:rsid w:val="1B61539E"/>
    <w:rsid w:val="1B8978EA"/>
    <w:rsid w:val="1B8E7C5D"/>
    <w:rsid w:val="1BA71730"/>
    <w:rsid w:val="1BA82700"/>
    <w:rsid w:val="1BA857A5"/>
    <w:rsid w:val="1BA87D09"/>
    <w:rsid w:val="1BC26DB9"/>
    <w:rsid w:val="1BCE7E26"/>
    <w:rsid w:val="1BD01A16"/>
    <w:rsid w:val="1BEC2078"/>
    <w:rsid w:val="1BEF18C6"/>
    <w:rsid w:val="1BFC589A"/>
    <w:rsid w:val="1C0500F7"/>
    <w:rsid w:val="1C057660"/>
    <w:rsid w:val="1C161D47"/>
    <w:rsid w:val="1C1A5161"/>
    <w:rsid w:val="1C1D3968"/>
    <w:rsid w:val="1C3160E0"/>
    <w:rsid w:val="1C350CE7"/>
    <w:rsid w:val="1C3E5709"/>
    <w:rsid w:val="1C481530"/>
    <w:rsid w:val="1C89789F"/>
    <w:rsid w:val="1C972E6A"/>
    <w:rsid w:val="1C9D3028"/>
    <w:rsid w:val="1CA9790A"/>
    <w:rsid w:val="1CAC446B"/>
    <w:rsid w:val="1CAD51B3"/>
    <w:rsid w:val="1CB052A1"/>
    <w:rsid w:val="1CB754D1"/>
    <w:rsid w:val="1CB805EB"/>
    <w:rsid w:val="1CC60FF6"/>
    <w:rsid w:val="1CD37E36"/>
    <w:rsid w:val="1CD758C3"/>
    <w:rsid w:val="1CEC050F"/>
    <w:rsid w:val="1CF06375"/>
    <w:rsid w:val="1D055C51"/>
    <w:rsid w:val="1D18065B"/>
    <w:rsid w:val="1D1B10C5"/>
    <w:rsid w:val="1D2621E3"/>
    <w:rsid w:val="1D6407AA"/>
    <w:rsid w:val="1D731A7D"/>
    <w:rsid w:val="1D747AB9"/>
    <w:rsid w:val="1D7A4CC6"/>
    <w:rsid w:val="1D872DEA"/>
    <w:rsid w:val="1D88325E"/>
    <w:rsid w:val="1DAF0F31"/>
    <w:rsid w:val="1DB51BA9"/>
    <w:rsid w:val="1DCE3EF8"/>
    <w:rsid w:val="1DD343F9"/>
    <w:rsid w:val="1DED648B"/>
    <w:rsid w:val="1DF42D88"/>
    <w:rsid w:val="1DF613CD"/>
    <w:rsid w:val="1E001CBC"/>
    <w:rsid w:val="1E0D570E"/>
    <w:rsid w:val="1E2D2C7F"/>
    <w:rsid w:val="1E411F26"/>
    <w:rsid w:val="1E61341A"/>
    <w:rsid w:val="1E7969BE"/>
    <w:rsid w:val="1E9C2074"/>
    <w:rsid w:val="1EA3514A"/>
    <w:rsid w:val="1EA818F2"/>
    <w:rsid w:val="1EC46BFF"/>
    <w:rsid w:val="1ECC4857"/>
    <w:rsid w:val="1ED50549"/>
    <w:rsid w:val="1ED96FBD"/>
    <w:rsid w:val="1EEA75AE"/>
    <w:rsid w:val="1EEB38BE"/>
    <w:rsid w:val="1EFD29C7"/>
    <w:rsid w:val="1F142E5E"/>
    <w:rsid w:val="1F2140E2"/>
    <w:rsid w:val="1F362A13"/>
    <w:rsid w:val="1F5359D4"/>
    <w:rsid w:val="1F575A0B"/>
    <w:rsid w:val="1F5E5B1C"/>
    <w:rsid w:val="1F6048D8"/>
    <w:rsid w:val="1F631268"/>
    <w:rsid w:val="1F7219ED"/>
    <w:rsid w:val="1F8A712C"/>
    <w:rsid w:val="1FB471D7"/>
    <w:rsid w:val="1FD60209"/>
    <w:rsid w:val="1FD8733D"/>
    <w:rsid w:val="1FE525B6"/>
    <w:rsid w:val="1FEF77AB"/>
    <w:rsid w:val="1FF05881"/>
    <w:rsid w:val="1FF4368B"/>
    <w:rsid w:val="1FF54D24"/>
    <w:rsid w:val="201B6E4E"/>
    <w:rsid w:val="20242D63"/>
    <w:rsid w:val="203E75B5"/>
    <w:rsid w:val="20494572"/>
    <w:rsid w:val="206A4932"/>
    <w:rsid w:val="20745461"/>
    <w:rsid w:val="207B768E"/>
    <w:rsid w:val="20B013AE"/>
    <w:rsid w:val="20D07B72"/>
    <w:rsid w:val="20D6410F"/>
    <w:rsid w:val="20E94E3D"/>
    <w:rsid w:val="20F307FD"/>
    <w:rsid w:val="20FD6689"/>
    <w:rsid w:val="2104236E"/>
    <w:rsid w:val="21096923"/>
    <w:rsid w:val="211E3F05"/>
    <w:rsid w:val="213C148D"/>
    <w:rsid w:val="21560BB0"/>
    <w:rsid w:val="21791397"/>
    <w:rsid w:val="218F5A6C"/>
    <w:rsid w:val="21A33111"/>
    <w:rsid w:val="21BF5472"/>
    <w:rsid w:val="21D50613"/>
    <w:rsid w:val="21D967E7"/>
    <w:rsid w:val="21DD3FA7"/>
    <w:rsid w:val="21EA0687"/>
    <w:rsid w:val="21ED57BC"/>
    <w:rsid w:val="21EE4E58"/>
    <w:rsid w:val="21F227C3"/>
    <w:rsid w:val="21FA35CA"/>
    <w:rsid w:val="22043A29"/>
    <w:rsid w:val="220C44CD"/>
    <w:rsid w:val="2213006E"/>
    <w:rsid w:val="2222201A"/>
    <w:rsid w:val="223A0593"/>
    <w:rsid w:val="223E35EC"/>
    <w:rsid w:val="224A3D90"/>
    <w:rsid w:val="22512D82"/>
    <w:rsid w:val="2262192B"/>
    <w:rsid w:val="228669FE"/>
    <w:rsid w:val="22922276"/>
    <w:rsid w:val="22A217BD"/>
    <w:rsid w:val="22AB2B0B"/>
    <w:rsid w:val="22C0610E"/>
    <w:rsid w:val="22C60AC2"/>
    <w:rsid w:val="22EB6F4E"/>
    <w:rsid w:val="22F70F96"/>
    <w:rsid w:val="231D1723"/>
    <w:rsid w:val="2320088F"/>
    <w:rsid w:val="232114C0"/>
    <w:rsid w:val="23296076"/>
    <w:rsid w:val="232D35CC"/>
    <w:rsid w:val="234839F4"/>
    <w:rsid w:val="234A4064"/>
    <w:rsid w:val="2352506D"/>
    <w:rsid w:val="235A7CCF"/>
    <w:rsid w:val="23633A87"/>
    <w:rsid w:val="23640ACB"/>
    <w:rsid w:val="237471C9"/>
    <w:rsid w:val="238716F5"/>
    <w:rsid w:val="2389090B"/>
    <w:rsid w:val="239F43AC"/>
    <w:rsid w:val="23AB5CCF"/>
    <w:rsid w:val="23B60126"/>
    <w:rsid w:val="23BE3FDD"/>
    <w:rsid w:val="23BF6ABC"/>
    <w:rsid w:val="23C107DA"/>
    <w:rsid w:val="23C82D83"/>
    <w:rsid w:val="23D10E4D"/>
    <w:rsid w:val="23D37F59"/>
    <w:rsid w:val="23E12E20"/>
    <w:rsid w:val="23EF44C7"/>
    <w:rsid w:val="23F23C42"/>
    <w:rsid w:val="23FE4A06"/>
    <w:rsid w:val="23FE6C11"/>
    <w:rsid w:val="24014D8B"/>
    <w:rsid w:val="24016745"/>
    <w:rsid w:val="241B1843"/>
    <w:rsid w:val="242E5269"/>
    <w:rsid w:val="244C0EFC"/>
    <w:rsid w:val="244C5897"/>
    <w:rsid w:val="245746C9"/>
    <w:rsid w:val="246E7E25"/>
    <w:rsid w:val="24721A35"/>
    <w:rsid w:val="247A0025"/>
    <w:rsid w:val="247A6416"/>
    <w:rsid w:val="247F51D1"/>
    <w:rsid w:val="24A9740B"/>
    <w:rsid w:val="24BE5E10"/>
    <w:rsid w:val="24C44B55"/>
    <w:rsid w:val="24C65D66"/>
    <w:rsid w:val="24D609DE"/>
    <w:rsid w:val="24E300C2"/>
    <w:rsid w:val="24E747A3"/>
    <w:rsid w:val="24F46A4F"/>
    <w:rsid w:val="24F51037"/>
    <w:rsid w:val="250A2823"/>
    <w:rsid w:val="25110EFA"/>
    <w:rsid w:val="2519148F"/>
    <w:rsid w:val="253326F9"/>
    <w:rsid w:val="25526452"/>
    <w:rsid w:val="2559599C"/>
    <w:rsid w:val="258D3048"/>
    <w:rsid w:val="259956CF"/>
    <w:rsid w:val="25A96B9D"/>
    <w:rsid w:val="25B60C14"/>
    <w:rsid w:val="25C7131D"/>
    <w:rsid w:val="25D505CC"/>
    <w:rsid w:val="25E52B49"/>
    <w:rsid w:val="26051306"/>
    <w:rsid w:val="260B5734"/>
    <w:rsid w:val="263C1EC4"/>
    <w:rsid w:val="264464BE"/>
    <w:rsid w:val="26450C20"/>
    <w:rsid w:val="26530F1F"/>
    <w:rsid w:val="265F50F3"/>
    <w:rsid w:val="266D49BC"/>
    <w:rsid w:val="26867905"/>
    <w:rsid w:val="2698368C"/>
    <w:rsid w:val="269A636A"/>
    <w:rsid w:val="269E15F3"/>
    <w:rsid w:val="26A522C0"/>
    <w:rsid w:val="26B21844"/>
    <w:rsid w:val="26D62C87"/>
    <w:rsid w:val="26F0505A"/>
    <w:rsid w:val="270B03F8"/>
    <w:rsid w:val="27193C3F"/>
    <w:rsid w:val="27201E2C"/>
    <w:rsid w:val="27234815"/>
    <w:rsid w:val="27271F5F"/>
    <w:rsid w:val="272A0F32"/>
    <w:rsid w:val="272E20BA"/>
    <w:rsid w:val="27322FE9"/>
    <w:rsid w:val="273B25CB"/>
    <w:rsid w:val="273E6974"/>
    <w:rsid w:val="274002B2"/>
    <w:rsid w:val="27406456"/>
    <w:rsid w:val="2740703E"/>
    <w:rsid w:val="27490F4F"/>
    <w:rsid w:val="27491D24"/>
    <w:rsid w:val="27616060"/>
    <w:rsid w:val="2785138A"/>
    <w:rsid w:val="278D7DBF"/>
    <w:rsid w:val="278E1001"/>
    <w:rsid w:val="27955941"/>
    <w:rsid w:val="27C14330"/>
    <w:rsid w:val="27C82D12"/>
    <w:rsid w:val="27D42CCF"/>
    <w:rsid w:val="27E14511"/>
    <w:rsid w:val="27E21CB5"/>
    <w:rsid w:val="27F357E0"/>
    <w:rsid w:val="280568A9"/>
    <w:rsid w:val="280E3577"/>
    <w:rsid w:val="28153E64"/>
    <w:rsid w:val="281E253A"/>
    <w:rsid w:val="281F14EC"/>
    <w:rsid w:val="285250DF"/>
    <w:rsid w:val="28750CBC"/>
    <w:rsid w:val="288E316A"/>
    <w:rsid w:val="289A1505"/>
    <w:rsid w:val="28B745AA"/>
    <w:rsid w:val="28C33ADD"/>
    <w:rsid w:val="28C52C0F"/>
    <w:rsid w:val="28DB556A"/>
    <w:rsid w:val="28DE271A"/>
    <w:rsid w:val="28EC5B06"/>
    <w:rsid w:val="2902760A"/>
    <w:rsid w:val="290D60A1"/>
    <w:rsid w:val="29127385"/>
    <w:rsid w:val="29370D73"/>
    <w:rsid w:val="29415288"/>
    <w:rsid w:val="29546F92"/>
    <w:rsid w:val="29665B55"/>
    <w:rsid w:val="296D3957"/>
    <w:rsid w:val="298A2B1F"/>
    <w:rsid w:val="29B36EA5"/>
    <w:rsid w:val="29BB7F9E"/>
    <w:rsid w:val="29CB7719"/>
    <w:rsid w:val="29D951B4"/>
    <w:rsid w:val="29E264CA"/>
    <w:rsid w:val="29E8513E"/>
    <w:rsid w:val="29ED021C"/>
    <w:rsid w:val="29EF37F2"/>
    <w:rsid w:val="29F407AF"/>
    <w:rsid w:val="2A0175C7"/>
    <w:rsid w:val="2A0A4541"/>
    <w:rsid w:val="2A0E0A04"/>
    <w:rsid w:val="2A0E4C0C"/>
    <w:rsid w:val="2A184BB3"/>
    <w:rsid w:val="2A184BF0"/>
    <w:rsid w:val="2A187B5C"/>
    <w:rsid w:val="2A1A784B"/>
    <w:rsid w:val="2A211000"/>
    <w:rsid w:val="2A34588A"/>
    <w:rsid w:val="2A434685"/>
    <w:rsid w:val="2A53612D"/>
    <w:rsid w:val="2A5A376F"/>
    <w:rsid w:val="2A603203"/>
    <w:rsid w:val="2A6C1DE8"/>
    <w:rsid w:val="2A7449F6"/>
    <w:rsid w:val="2A854299"/>
    <w:rsid w:val="2A882931"/>
    <w:rsid w:val="2AA641DA"/>
    <w:rsid w:val="2AC311FC"/>
    <w:rsid w:val="2AD23985"/>
    <w:rsid w:val="2AFB2848"/>
    <w:rsid w:val="2B005426"/>
    <w:rsid w:val="2B014F92"/>
    <w:rsid w:val="2B06354D"/>
    <w:rsid w:val="2B1F1D80"/>
    <w:rsid w:val="2B3A745D"/>
    <w:rsid w:val="2B4D7B24"/>
    <w:rsid w:val="2B557DFE"/>
    <w:rsid w:val="2B5A0B7F"/>
    <w:rsid w:val="2B621F25"/>
    <w:rsid w:val="2B69185E"/>
    <w:rsid w:val="2B770604"/>
    <w:rsid w:val="2B7F335F"/>
    <w:rsid w:val="2B906799"/>
    <w:rsid w:val="2B9148A0"/>
    <w:rsid w:val="2B9F3F9E"/>
    <w:rsid w:val="2BA11B76"/>
    <w:rsid w:val="2BC97ACA"/>
    <w:rsid w:val="2BCB4465"/>
    <w:rsid w:val="2BDD64F7"/>
    <w:rsid w:val="2BDF23B7"/>
    <w:rsid w:val="2BE33CB3"/>
    <w:rsid w:val="2BF61421"/>
    <w:rsid w:val="2BFA2FB5"/>
    <w:rsid w:val="2C002164"/>
    <w:rsid w:val="2C013350"/>
    <w:rsid w:val="2C0B59E0"/>
    <w:rsid w:val="2C0C157E"/>
    <w:rsid w:val="2C1B4778"/>
    <w:rsid w:val="2C226A2D"/>
    <w:rsid w:val="2C28707C"/>
    <w:rsid w:val="2C3057BF"/>
    <w:rsid w:val="2C31348A"/>
    <w:rsid w:val="2C5242A6"/>
    <w:rsid w:val="2C592AD3"/>
    <w:rsid w:val="2C651B11"/>
    <w:rsid w:val="2C6E1349"/>
    <w:rsid w:val="2C9334B5"/>
    <w:rsid w:val="2CA3669E"/>
    <w:rsid w:val="2CAC346D"/>
    <w:rsid w:val="2CD317B0"/>
    <w:rsid w:val="2CD34558"/>
    <w:rsid w:val="2D0D1F1A"/>
    <w:rsid w:val="2D2A4DA2"/>
    <w:rsid w:val="2D587E98"/>
    <w:rsid w:val="2D6E1120"/>
    <w:rsid w:val="2D701811"/>
    <w:rsid w:val="2D713321"/>
    <w:rsid w:val="2D76562F"/>
    <w:rsid w:val="2D776FC4"/>
    <w:rsid w:val="2D7E4BCF"/>
    <w:rsid w:val="2D8169B9"/>
    <w:rsid w:val="2D864112"/>
    <w:rsid w:val="2D883A5A"/>
    <w:rsid w:val="2D9F6DC8"/>
    <w:rsid w:val="2DA45FC1"/>
    <w:rsid w:val="2DA76EAB"/>
    <w:rsid w:val="2DAC374A"/>
    <w:rsid w:val="2DB54392"/>
    <w:rsid w:val="2DC82AEB"/>
    <w:rsid w:val="2DCE3CCA"/>
    <w:rsid w:val="2DD12502"/>
    <w:rsid w:val="2DF83A14"/>
    <w:rsid w:val="2E000BF6"/>
    <w:rsid w:val="2E1053B2"/>
    <w:rsid w:val="2E236971"/>
    <w:rsid w:val="2E2F182D"/>
    <w:rsid w:val="2E3F7B10"/>
    <w:rsid w:val="2E4A26A8"/>
    <w:rsid w:val="2E531C81"/>
    <w:rsid w:val="2E553C84"/>
    <w:rsid w:val="2E5D1486"/>
    <w:rsid w:val="2E734D0F"/>
    <w:rsid w:val="2E737618"/>
    <w:rsid w:val="2E913318"/>
    <w:rsid w:val="2EAA62C4"/>
    <w:rsid w:val="2EB46165"/>
    <w:rsid w:val="2EBA2869"/>
    <w:rsid w:val="2EC63738"/>
    <w:rsid w:val="2EFB5BE8"/>
    <w:rsid w:val="2F013166"/>
    <w:rsid w:val="2F0A6D11"/>
    <w:rsid w:val="2F0B21F6"/>
    <w:rsid w:val="2F104967"/>
    <w:rsid w:val="2F110D81"/>
    <w:rsid w:val="2F1C0F7A"/>
    <w:rsid w:val="2F254699"/>
    <w:rsid w:val="2F30576B"/>
    <w:rsid w:val="2F321AA4"/>
    <w:rsid w:val="2F37738B"/>
    <w:rsid w:val="2F3C4C03"/>
    <w:rsid w:val="2F407795"/>
    <w:rsid w:val="2F494D42"/>
    <w:rsid w:val="2F512028"/>
    <w:rsid w:val="2F554254"/>
    <w:rsid w:val="2F584C14"/>
    <w:rsid w:val="2F59728E"/>
    <w:rsid w:val="2F697E97"/>
    <w:rsid w:val="2F82003F"/>
    <w:rsid w:val="2F8E1D5C"/>
    <w:rsid w:val="2F91060E"/>
    <w:rsid w:val="2F9E49AB"/>
    <w:rsid w:val="2F9F6868"/>
    <w:rsid w:val="2FA034CD"/>
    <w:rsid w:val="2FA269BA"/>
    <w:rsid w:val="2FC324ED"/>
    <w:rsid w:val="2FC549F9"/>
    <w:rsid w:val="2FE86472"/>
    <w:rsid w:val="30161243"/>
    <w:rsid w:val="30197441"/>
    <w:rsid w:val="303F7E8F"/>
    <w:rsid w:val="3041117A"/>
    <w:rsid w:val="30481D82"/>
    <w:rsid w:val="305E5840"/>
    <w:rsid w:val="306141D7"/>
    <w:rsid w:val="30624505"/>
    <w:rsid w:val="30831633"/>
    <w:rsid w:val="30974512"/>
    <w:rsid w:val="30982819"/>
    <w:rsid w:val="30A14D86"/>
    <w:rsid w:val="30A666C6"/>
    <w:rsid w:val="30AA112F"/>
    <w:rsid w:val="30C335F9"/>
    <w:rsid w:val="30C44F0E"/>
    <w:rsid w:val="30C772BD"/>
    <w:rsid w:val="30DD2484"/>
    <w:rsid w:val="30ED1886"/>
    <w:rsid w:val="30F9779D"/>
    <w:rsid w:val="310A439E"/>
    <w:rsid w:val="31163E1A"/>
    <w:rsid w:val="312842FB"/>
    <w:rsid w:val="312A0220"/>
    <w:rsid w:val="312D48E6"/>
    <w:rsid w:val="313E7C97"/>
    <w:rsid w:val="314E7866"/>
    <w:rsid w:val="315154FC"/>
    <w:rsid w:val="31522EB8"/>
    <w:rsid w:val="31523A84"/>
    <w:rsid w:val="315C627C"/>
    <w:rsid w:val="31670D7F"/>
    <w:rsid w:val="3172684D"/>
    <w:rsid w:val="317617C8"/>
    <w:rsid w:val="31A32CEF"/>
    <w:rsid w:val="31B5649C"/>
    <w:rsid w:val="31EB0D14"/>
    <w:rsid w:val="32237A21"/>
    <w:rsid w:val="322451AD"/>
    <w:rsid w:val="32272200"/>
    <w:rsid w:val="322B5999"/>
    <w:rsid w:val="323356E7"/>
    <w:rsid w:val="323A2E88"/>
    <w:rsid w:val="324629AC"/>
    <w:rsid w:val="325B16CE"/>
    <w:rsid w:val="325F67AC"/>
    <w:rsid w:val="326C62B9"/>
    <w:rsid w:val="326E50C6"/>
    <w:rsid w:val="32790691"/>
    <w:rsid w:val="327C4DB2"/>
    <w:rsid w:val="32863BF1"/>
    <w:rsid w:val="32890E86"/>
    <w:rsid w:val="329C4FF7"/>
    <w:rsid w:val="32A53A53"/>
    <w:rsid w:val="32AA529B"/>
    <w:rsid w:val="32C4247C"/>
    <w:rsid w:val="32C4521F"/>
    <w:rsid w:val="32C56BA3"/>
    <w:rsid w:val="32DA3BC5"/>
    <w:rsid w:val="32E27B43"/>
    <w:rsid w:val="32F27823"/>
    <w:rsid w:val="330013BD"/>
    <w:rsid w:val="33056297"/>
    <w:rsid w:val="332A5F46"/>
    <w:rsid w:val="33555140"/>
    <w:rsid w:val="335C17C2"/>
    <w:rsid w:val="336E0388"/>
    <w:rsid w:val="337F184D"/>
    <w:rsid w:val="33902529"/>
    <w:rsid w:val="33906627"/>
    <w:rsid w:val="33AE4430"/>
    <w:rsid w:val="33B04F40"/>
    <w:rsid w:val="33B91CBA"/>
    <w:rsid w:val="33D47140"/>
    <w:rsid w:val="33E85978"/>
    <w:rsid w:val="33E873FB"/>
    <w:rsid w:val="33E9088E"/>
    <w:rsid w:val="34090BC5"/>
    <w:rsid w:val="34150AA8"/>
    <w:rsid w:val="3421379F"/>
    <w:rsid w:val="34217097"/>
    <w:rsid w:val="342E3476"/>
    <w:rsid w:val="34533EF4"/>
    <w:rsid w:val="345617BA"/>
    <w:rsid w:val="34791A1D"/>
    <w:rsid w:val="348E6124"/>
    <w:rsid w:val="34940320"/>
    <w:rsid w:val="34945DAE"/>
    <w:rsid w:val="34B840EB"/>
    <w:rsid w:val="34BD0009"/>
    <w:rsid w:val="34D9370F"/>
    <w:rsid w:val="34D943A7"/>
    <w:rsid w:val="34DE4A67"/>
    <w:rsid w:val="34E311B2"/>
    <w:rsid w:val="35042D53"/>
    <w:rsid w:val="350D71CC"/>
    <w:rsid w:val="35127788"/>
    <w:rsid w:val="351B544C"/>
    <w:rsid w:val="35246189"/>
    <w:rsid w:val="353025BA"/>
    <w:rsid w:val="35317F81"/>
    <w:rsid w:val="35335E19"/>
    <w:rsid w:val="35430D37"/>
    <w:rsid w:val="354B342D"/>
    <w:rsid w:val="354F05CC"/>
    <w:rsid w:val="35573C6A"/>
    <w:rsid w:val="355C17F9"/>
    <w:rsid w:val="35691D79"/>
    <w:rsid w:val="35725AD2"/>
    <w:rsid w:val="357C4AF3"/>
    <w:rsid w:val="35830B92"/>
    <w:rsid w:val="358C2B38"/>
    <w:rsid w:val="358C70B0"/>
    <w:rsid w:val="359D009F"/>
    <w:rsid w:val="35B749A8"/>
    <w:rsid w:val="35CF6EFB"/>
    <w:rsid w:val="35DA084D"/>
    <w:rsid w:val="35DF629D"/>
    <w:rsid w:val="36052A84"/>
    <w:rsid w:val="36115BF5"/>
    <w:rsid w:val="361572B0"/>
    <w:rsid w:val="36157A5E"/>
    <w:rsid w:val="361F4058"/>
    <w:rsid w:val="362A02BE"/>
    <w:rsid w:val="362C631E"/>
    <w:rsid w:val="363D6FF3"/>
    <w:rsid w:val="3665136A"/>
    <w:rsid w:val="36672EBE"/>
    <w:rsid w:val="366A23E9"/>
    <w:rsid w:val="36810455"/>
    <w:rsid w:val="36A112A9"/>
    <w:rsid w:val="36C612EF"/>
    <w:rsid w:val="36D94D51"/>
    <w:rsid w:val="36E52819"/>
    <w:rsid w:val="36E61513"/>
    <w:rsid w:val="36E75E50"/>
    <w:rsid w:val="36EC034D"/>
    <w:rsid w:val="36ED4B0A"/>
    <w:rsid w:val="36FD06B1"/>
    <w:rsid w:val="36FF3BE7"/>
    <w:rsid w:val="3718116C"/>
    <w:rsid w:val="37185493"/>
    <w:rsid w:val="371C4AB1"/>
    <w:rsid w:val="372657F4"/>
    <w:rsid w:val="37313129"/>
    <w:rsid w:val="37383049"/>
    <w:rsid w:val="37470634"/>
    <w:rsid w:val="37557DD9"/>
    <w:rsid w:val="37566622"/>
    <w:rsid w:val="376A1F13"/>
    <w:rsid w:val="376E581D"/>
    <w:rsid w:val="37752E1C"/>
    <w:rsid w:val="377C7363"/>
    <w:rsid w:val="37812BEA"/>
    <w:rsid w:val="378B7679"/>
    <w:rsid w:val="37923F5C"/>
    <w:rsid w:val="37986EAF"/>
    <w:rsid w:val="37A6187E"/>
    <w:rsid w:val="37C146C2"/>
    <w:rsid w:val="37CD5B48"/>
    <w:rsid w:val="37DE1804"/>
    <w:rsid w:val="37E96C46"/>
    <w:rsid w:val="37EF463E"/>
    <w:rsid w:val="37FF1445"/>
    <w:rsid w:val="38042D46"/>
    <w:rsid w:val="380728EB"/>
    <w:rsid w:val="381E202C"/>
    <w:rsid w:val="382B0C4B"/>
    <w:rsid w:val="38306D14"/>
    <w:rsid w:val="383128BA"/>
    <w:rsid w:val="383A03CC"/>
    <w:rsid w:val="3849791F"/>
    <w:rsid w:val="38890847"/>
    <w:rsid w:val="38926DEB"/>
    <w:rsid w:val="38983E1D"/>
    <w:rsid w:val="389F3E92"/>
    <w:rsid w:val="38A5107D"/>
    <w:rsid w:val="38AB3DBD"/>
    <w:rsid w:val="38B6708D"/>
    <w:rsid w:val="38BF4C45"/>
    <w:rsid w:val="38C260B1"/>
    <w:rsid w:val="38C507EF"/>
    <w:rsid w:val="38C67674"/>
    <w:rsid w:val="38C704A6"/>
    <w:rsid w:val="38CE7358"/>
    <w:rsid w:val="38D11E8B"/>
    <w:rsid w:val="38D43512"/>
    <w:rsid w:val="38D443D1"/>
    <w:rsid w:val="38D82779"/>
    <w:rsid w:val="390431BD"/>
    <w:rsid w:val="390626AF"/>
    <w:rsid w:val="392A4931"/>
    <w:rsid w:val="39437EFB"/>
    <w:rsid w:val="39440AAD"/>
    <w:rsid w:val="3947717F"/>
    <w:rsid w:val="396D5FCA"/>
    <w:rsid w:val="39725DFC"/>
    <w:rsid w:val="397C5375"/>
    <w:rsid w:val="397E6DD7"/>
    <w:rsid w:val="39994809"/>
    <w:rsid w:val="39BE6F49"/>
    <w:rsid w:val="39CA1F1B"/>
    <w:rsid w:val="39CB3767"/>
    <w:rsid w:val="39FA20C5"/>
    <w:rsid w:val="3A101A68"/>
    <w:rsid w:val="3A115B3F"/>
    <w:rsid w:val="3A1C47DD"/>
    <w:rsid w:val="3A1E5749"/>
    <w:rsid w:val="3A3D7D8C"/>
    <w:rsid w:val="3A401A3B"/>
    <w:rsid w:val="3A464341"/>
    <w:rsid w:val="3A554987"/>
    <w:rsid w:val="3A5E5F82"/>
    <w:rsid w:val="3A5F2EB1"/>
    <w:rsid w:val="3A7F66C3"/>
    <w:rsid w:val="3A9344BF"/>
    <w:rsid w:val="3AA671BB"/>
    <w:rsid w:val="3AAE76A6"/>
    <w:rsid w:val="3AD717CF"/>
    <w:rsid w:val="3AE115E0"/>
    <w:rsid w:val="3B0C6564"/>
    <w:rsid w:val="3B0F52BD"/>
    <w:rsid w:val="3B121B69"/>
    <w:rsid w:val="3B18609D"/>
    <w:rsid w:val="3B1D7214"/>
    <w:rsid w:val="3B260C97"/>
    <w:rsid w:val="3B2B5FE8"/>
    <w:rsid w:val="3B3B4786"/>
    <w:rsid w:val="3B4A2249"/>
    <w:rsid w:val="3B5B7B0E"/>
    <w:rsid w:val="3B650B47"/>
    <w:rsid w:val="3B71141D"/>
    <w:rsid w:val="3B7C24C2"/>
    <w:rsid w:val="3B830D15"/>
    <w:rsid w:val="3B853C5F"/>
    <w:rsid w:val="3BC15361"/>
    <w:rsid w:val="3BD817F1"/>
    <w:rsid w:val="3BFE5F28"/>
    <w:rsid w:val="3C07572D"/>
    <w:rsid w:val="3C0B5C14"/>
    <w:rsid w:val="3C227716"/>
    <w:rsid w:val="3C271A6E"/>
    <w:rsid w:val="3C2D1A14"/>
    <w:rsid w:val="3C425D29"/>
    <w:rsid w:val="3C520F0D"/>
    <w:rsid w:val="3C5C094B"/>
    <w:rsid w:val="3C7010C1"/>
    <w:rsid w:val="3C7749B5"/>
    <w:rsid w:val="3C906B1D"/>
    <w:rsid w:val="3C987524"/>
    <w:rsid w:val="3CA30B98"/>
    <w:rsid w:val="3CA84883"/>
    <w:rsid w:val="3CC01050"/>
    <w:rsid w:val="3CC41B81"/>
    <w:rsid w:val="3CCF2EE7"/>
    <w:rsid w:val="3CD6453C"/>
    <w:rsid w:val="3CEF0664"/>
    <w:rsid w:val="3CF63E7F"/>
    <w:rsid w:val="3D00259E"/>
    <w:rsid w:val="3D0049F7"/>
    <w:rsid w:val="3D060540"/>
    <w:rsid w:val="3D075A55"/>
    <w:rsid w:val="3D0D56AC"/>
    <w:rsid w:val="3D2A000B"/>
    <w:rsid w:val="3D5567DE"/>
    <w:rsid w:val="3D5D15D8"/>
    <w:rsid w:val="3D606BEA"/>
    <w:rsid w:val="3D6360B8"/>
    <w:rsid w:val="3D6A39E4"/>
    <w:rsid w:val="3D6B0885"/>
    <w:rsid w:val="3D6F4F69"/>
    <w:rsid w:val="3DA3741E"/>
    <w:rsid w:val="3DC71217"/>
    <w:rsid w:val="3DCB4F20"/>
    <w:rsid w:val="3DE33BB7"/>
    <w:rsid w:val="3DEC3D27"/>
    <w:rsid w:val="3DF52B57"/>
    <w:rsid w:val="3E106D4E"/>
    <w:rsid w:val="3E252D33"/>
    <w:rsid w:val="3E266A9F"/>
    <w:rsid w:val="3E366138"/>
    <w:rsid w:val="3E3A0174"/>
    <w:rsid w:val="3E4747C2"/>
    <w:rsid w:val="3E541B2B"/>
    <w:rsid w:val="3E567032"/>
    <w:rsid w:val="3E630BD9"/>
    <w:rsid w:val="3E686037"/>
    <w:rsid w:val="3E7446CD"/>
    <w:rsid w:val="3E77254C"/>
    <w:rsid w:val="3E801878"/>
    <w:rsid w:val="3E8618B2"/>
    <w:rsid w:val="3E8D2EEA"/>
    <w:rsid w:val="3E8D302B"/>
    <w:rsid w:val="3E8F74BF"/>
    <w:rsid w:val="3EC36EA8"/>
    <w:rsid w:val="3ECB6DE7"/>
    <w:rsid w:val="3F0162EF"/>
    <w:rsid w:val="3F04679B"/>
    <w:rsid w:val="3F0A3336"/>
    <w:rsid w:val="3F2B21CF"/>
    <w:rsid w:val="3F3B56E9"/>
    <w:rsid w:val="3F564BB6"/>
    <w:rsid w:val="3F571ACA"/>
    <w:rsid w:val="3F59702F"/>
    <w:rsid w:val="3F5A2967"/>
    <w:rsid w:val="3F5D58CA"/>
    <w:rsid w:val="3F5E32F4"/>
    <w:rsid w:val="3F743665"/>
    <w:rsid w:val="3F8233EB"/>
    <w:rsid w:val="3F9F7547"/>
    <w:rsid w:val="3FA4735A"/>
    <w:rsid w:val="3FC057BE"/>
    <w:rsid w:val="3FC4257A"/>
    <w:rsid w:val="3FDE0FFE"/>
    <w:rsid w:val="3FDE2747"/>
    <w:rsid w:val="3FF10B32"/>
    <w:rsid w:val="3FFE02B6"/>
    <w:rsid w:val="4002483F"/>
    <w:rsid w:val="40045D0F"/>
    <w:rsid w:val="400B0EE7"/>
    <w:rsid w:val="40207BE2"/>
    <w:rsid w:val="402F1BB2"/>
    <w:rsid w:val="404B7F94"/>
    <w:rsid w:val="40565E32"/>
    <w:rsid w:val="407B194D"/>
    <w:rsid w:val="40806C56"/>
    <w:rsid w:val="40A907A6"/>
    <w:rsid w:val="40C1450B"/>
    <w:rsid w:val="40CA1797"/>
    <w:rsid w:val="40CE2B76"/>
    <w:rsid w:val="40D06DF3"/>
    <w:rsid w:val="40D47014"/>
    <w:rsid w:val="40D767A7"/>
    <w:rsid w:val="40DC5E5F"/>
    <w:rsid w:val="40F11498"/>
    <w:rsid w:val="40F637E6"/>
    <w:rsid w:val="40F706C2"/>
    <w:rsid w:val="40F95FEB"/>
    <w:rsid w:val="4109306E"/>
    <w:rsid w:val="410C37EC"/>
    <w:rsid w:val="4115533E"/>
    <w:rsid w:val="41350E72"/>
    <w:rsid w:val="4141095E"/>
    <w:rsid w:val="41504E53"/>
    <w:rsid w:val="4151383C"/>
    <w:rsid w:val="41570AF8"/>
    <w:rsid w:val="417B293F"/>
    <w:rsid w:val="418909F5"/>
    <w:rsid w:val="418A468E"/>
    <w:rsid w:val="41AB19C8"/>
    <w:rsid w:val="41B22EF3"/>
    <w:rsid w:val="41B33B55"/>
    <w:rsid w:val="41B87968"/>
    <w:rsid w:val="41D2720E"/>
    <w:rsid w:val="41DC338F"/>
    <w:rsid w:val="41DD5780"/>
    <w:rsid w:val="41E90DA5"/>
    <w:rsid w:val="41FC541A"/>
    <w:rsid w:val="421478FF"/>
    <w:rsid w:val="421E290C"/>
    <w:rsid w:val="422762F6"/>
    <w:rsid w:val="422E7C2B"/>
    <w:rsid w:val="42356B66"/>
    <w:rsid w:val="424F12C5"/>
    <w:rsid w:val="42704942"/>
    <w:rsid w:val="42761F50"/>
    <w:rsid w:val="4281445E"/>
    <w:rsid w:val="42850425"/>
    <w:rsid w:val="428A6585"/>
    <w:rsid w:val="4296484C"/>
    <w:rsid w:val="42A208E9"/>
    <w:rsid w:val="42BB54E7"/>
    <w:rsid w:val="42C5755D"/>
    <w:rsid w:val="42D57EC7"/>
    <w:rsid w:val="42E2597B"/>
    <w:rsid w:val="42F806D2"/>
    <w:rsid w:val="42FA0DBE"/>
    <w:rsid w:val="43176207"/>
    <w:rsid w:val="431E6EA1"/>
    <w:rsid w:val="432F0AFC"/>
    <w:rsid w:val="43325EBD"/>
    <w:rsid w:val="433E4C4E"/>
    <w:rsid w:val="43492042"/>
    <w:rsid w:val="436D5E9B"/>
    <w:rsid w:val="437F523A"/>
    <w:rsid w:val="43811AB2"/>
    <w:rsid w:val="43840320"/>
    <w:rsid w:val="43853FFA"/>
    <w:rsid w:val="438B2A02"/>
    <w:rsid w:val="439804C9"/>
    <w:rsid w:val="43AD26C8"/>
    <w:rsid w:val="43C45518"/>
    <w:rsid w:val="43D64B2D"/>
    <w:rsid w:val="43E33728"/>
    <w:rsid w:val="43E45D7A"/>
    <w:rsid w:val="43F740D6"/>
    <w:rsid w:val="44014040"/>
    <w:rsid w:val="440851C6"/>
    <w:rsid w:val="440A0E9C"/>
    <w:rsid w:val="440B5CEA"/>
    <w:rsid w:val="44210123"/>
    <w:rsid w:val="442A2DA0"/>
    <w:rsid w:val="444460A0"/>
    <w:rsid w:val="445324D2"/>
    <w:rsid w:val="445B40E0"/>
    <w:rsid w:val="44810E43"/>
    <w:rsid w:val="44A572AB"/>
    <w:rsid w:val="44AD3FF8"/>
    <w:rsid w:val="44AE0DBA"/>
    <w:rsid w:val="44B830EC"/>
    <w:rsid w:val="44BE07BE"/>
    <w:rsid w:val="44C0391B"/>
    <w:rsid w:val="44CC1F97"/>
    <w:rsid w:val="44D039F1"/>
    <w:rsid w:val="44F0139A"/>
    <w:rsid w:val="44FA1627"/>
    <w:rsid w:val="44FE0087"/>
    <w:rsid w:val="451E6104"/>
    <w:rsid w:val="451F36D7"/>
    <w:rsid w:val="45267ACE"/>
    <w:rsid w:val="45276E54"/>
    <w:rsid w:val="45541BD7"/>
    <w:rsid w:val="45585254"/>
    <w:rsid w:val="45622AF3"/>
    <w:rsid w:val="45907FE8"/>
    <w:rsid w:val="459B3A05"/>
    <w:rsid w:val="459F0D24"/>
    <w:rsid w:val="45A21033"/>
    <w:rsid w:val="45A930DE"/>
    <w:rsid w:val="45AC693C"/>
    <w:rsid w:val="45B56F88"/>
    <w:rsid w:val="45E429C3"/>
    <w:rsid w:val="46040FED"/>
    <w:rsid w:val="46231C83"/>
    <w:rsid w:val="462712A4"/>
    <w:rsid w:val="462C70D9"/>
    <w:rsid w:val="463318AB"/>
    <w:rsid w:val="46454989"/>
    <w:rsid w:val="464D452C"/>
    <w:rsid w:val="467C4A42"/>
    <w:rsid w:val="468B2AFA"/>
    <w:rsid w:val="468E28C9"/>
    <w:rsid w:val="469263A5"/>
    <w:rsid w:val="46985AB3"/>
    <w:rsid w:val="469A4810"/>
    <w:rsid w:val="46A17FEA"/>
    <w:rsid w:val="46A37CFD"/>
    <w:rsid w:val="46A55810"/>
    <w:rsid w:val="46A873B1"/>
    <w:rsid w:val="46C904AE"/>
    <w:rsid w:val="46CB0F80"/>
    <w:rsid w:val="46CB7F88"/>
    <w:rsid w:val="46CF465A"/>
    <w:rsid w:val="46F653E1"/>
    <w:rsid w:val="46FC74C6"/>
    <w:rsid w:val="4701761C"/>
    <w:rsid w:val="470F3335"/>
    <w:rsid w:val="47191F0E"/>
    <w:rsid w:val="471A0D9B"/>
    <w:rsid w:val="471A28E1"/>
    <w:rsid w:val="471C0B07"/>
    <w:rsid w:val="471C2B27"/>
    <w:rsid w:val="474E4A8B"/>
    <w:rsid w:val="47563E78"/>
    <w:rsid w:val="475C7BF3"/>
    <w:rsid w:val="477D3B07"/>
    <w:rsid w:val="477F4353"/>
    <w:rsid w:val="477F4E6A"/>
    <w:rsid w:val="47861DC8"/>
    <w:rsid w:val="47A26C1B"/>
    <w:rsid w:val="47A27A63"/>
    <w:rsid w:val="47A9425A"/>
    <w:rsid w:val="47D15F74"/>
    <w:rsid w:val="47F40B79"/>
    <w:rsid w:val="47FB4565"/>
    <w:rsid w:val="480851EB"/>
    <w:rsid w:val="4814770F"/>
    <w:rsid w:val="481F6544"/>
    <w:rsid w:val="482850CB"/>
    <w:rsid w:val="4840273C"/>
    <w:rsid w:val="486B299D"/>
    <w:rsid w:val="488541DE"/>
    <w:rsid w:val="488C32A7"/>
    <w:rsid w:val="488C77B5"/>
    <w:rsid w:val="489C6E97"/>
    <w:rsid w:val="48AE1EC7"/>
    <w:rsid w:val="48B843CF"/>
    <w:rsid w:val="48BB2065"/>
    <w:rsid w:val="48C56E98"/>
    <w:rsid w:val="48D32A1D"/>
    <w:rsid w:val="48DC1F09"/>
    <w:rsid w:val="48DD1EDF"/>
    <w:rsid w:val="48E07197"/>
    <w:rsid w:val="48F4666E"/>
    <w:rsid w:val="48FB5019"/>
    <w:rsid w:val="48FE2B69"/>
    <w:rsid w:val="490F17F7"/>
    <w:rsid w:val="492C36C6"/>
    <w:rsid w:val="493F4582"/>
    <w:rsid w:val="49483E3A"/>
    <w:rsid w:val="49613037"/>
    <w:rsid w:val="496B7059"/>
    <w:rsid w:val="49743C20"/>
    <w:rsid w:val="497B52F1"/>
    <w:rsid w:val="49903C59"/>
    <w:rsid w:val="499A17AA"/>
    <w:rsid w:val="49C8399C"/>
    <w:rsid w:val="49D03A9F"/>
    <w:rsid w:val="49D30EFD"/>
    <w:rsid w:val="49D90A27"/>
    <w:rsid w:val="49FD5540"/>
    <w:rsid w:val="4A0A464A"/>
    <w:rsid w:val="4A0B71A7"/>
    <w:rsid w:val="4A0F1709"/>
    <w:rsid w:val="4A212133"/>
    <w:rsid w:val="4A3F41E2"/>
    <w:rsid w:val="4A6B08D4"/>
    <w:rsid w:val="4A787133"/>
    <w:rsid w:val="4A7D4EE9"/>
    <w:rsid w:val="4A8D4A74"/>
    <w:rsid w:val="4A906274"/>
    <w:rsid w:val="4A956E8F"/>
    <w:rsid w:val="4A9E3A25"/>
    <w:rsid w:val="4AA017DD"/>
    <w:rsid w:val="4AA94224"/>
    <w:rsid w:val="4AAF186D"/>
    <w:rsid w:val="4ABA32AE"/>
    <w:rsid w:val="4ABF45EF"/>
    <w:rsid w:val="4AD32DFD"/>
    <w:rsid w:val="4ADB2F97"/>
    <w:rsid w:val="4AEB0674"/>
    <w:rsid w:val="4AFE6BD7"/>
    <w:rsid w:val="4B183190"/>
    <w:rsid w:val="4B196195"/>
    <w:rsid w:val="4B1D54BC"/>
    <w:rsid w:val="4B272312"/>
    <w:rsid w:val="4B38511D"/>
    <w:rsid w:val="4B4A075D"/>
    <w:rsid w:val="4B4B7C5A"/>
    <w:rsid w:val="4B622511"/>
    <w:rsid w:val="4B6A1C45"/>
    <w:rsid w:val="4B701272"/>
    <w:rsid w:val="4B717346"/>
    <w:rsid w:val="4B7D3547"/>
    <w:rsid w:val="4B861CB3"/>
    <w:rsid w:val="4B887431"/>
    <w:rsid w:val="4B8C0068"/>
    <w:rsid w:val="4B8F078C"/>
    <w:rsid w:val="4B9A2E9A"/>
    <w:rsid w:val="4BA137CE"/>
    <w:rsid w:val="4BAB4558"/>
    <w:rsid w:val="4BC07C4F"/>
    <w:rsid w:val="4BC27840"/>
    <w:rsid w:val="4BC41D9B"/>
    <w:rsid w:val="4BCC276B"/>
    <w:rsid w:val="4C04664B"/>
    <w:rsid w:val="4C156918"/>
    <w:rsid w:val="4C1C5AF5"/>
    <w:rsid w:val="4C3B63BF"/>
    <w:rsid w:val="4C634D9E"/>
    <w:rsid w:val="4C641129"/>
    <w:rsid w:val="4C6718E5"/>
    <w:rsid w:val="4C6B2C83"/>
    <w:rsid w:val="4C704675"/>
    <w:rsid w:val="4C73095B"/>
    <w:rsid w:val="4C7F234A"/>
    <w:rsid w:val="4C8434C9"/>
    <w:rsid w:val="4C951BDE"/>
    <w:rsid w:val="4CAD2C93"/>
    <w:rsid w:val="4CC5046A"/>
    <w:rsid w:val="4CC70930"/>
    <w:rsid w:val="4CF05EDD"/>
    <w:rsid w:val="4D000A93"/>
    <w:rsid w:val="4D073798"/>
    <w:rsid w:val="4D0B5911"/>
    <w:rsid w:val="4D1631F0"/>
    <w:rsid w:val="4D186360"/>
    <w:rsid w:val="4D261782"/>
    <w:rsid w:val="4D2E207C"/>
    <w:rsid w:val="4D467F4C"/>
    <w:rsid w:val="4D553E04"/>
    <w:rsid w:val="4D67286D"/>
    <w:rsid w:val="4D69028C"/>
    <w:rsid w:val="4D6F5EE6"/>
    <w:rsid w:val="4D8721E8"/>
    <w:rsid w:val="4D990EFD"/>
    <w:rsid w:val="4D9921F0"/>
    <w:rsid w:val="4DCA6898"/>
    <w:rsid w:val="4DD3143C"/>
    <w:rsid w:val="4DF314C1"/>
    <w:rsid w:val="4DF45B23"/>
    <w:rsid w:val="4DF85143"/>
    <w:rsid w:val="4E0A0656"/>
    <w:rsid w:val="4E0C74CA"/>
    <w:rsid w:val="4E0E300F"/>
    <w:rsid w:val="4E382D48"/>
    <w:rsid w:val="4E41344B"/>
    <w:rsid w:val="4E44177B"/>
    <w:rsid w:val="4E4C22FD"/>
    <w:rsid w:val="4E540B11"/>
    <w:rsid w:val="4E6453A8"/>
    <w:rsid w:val="4E693BF8"/>
    <w:rsid w:val="4E716DDB"/>
    <w:rsid w:val="4E785B7D"/>
    <w:rsid w:val="4E8C1982"/>
    <w:rsid w:val="4E936022"/>
    <w:rsid w:val="4E9B676C"/>
    <w:rsid w:val="4E9B6B89"/>
    <w:rsid w:val="4EA17B52"/>
    <w:rsid w:val="4EA833CD"/>
    <w:rsid w:val="4EA92BF9"/>
    <w:rsid w:val="4EAB7537"/>
    <w:rsid w:val="4EB473CF"/>
    <w:rsid w:val="4EB55958"/>
    <w:rsid w:val="4EC13056"/>
    <w:rsid w:val="4ECB0FAD"/>
    <w:rsid w:val="4ECC2EFB"/>
    <w:rsid w:val="4ECD6D77"/>
    <w:rsid w:val="4EE209A8"/>
    <w:rsid w:val="4EF17877"/>
    <w:rsid w:val="4EF3482C"/>
    <w:rsid w:val="4F1A0D44"/>
    <w:rsid w:val="4F20744C"/>
    <w:rsid w:val="4F2220B5"/>
    <w:rsid w:val="4F34210A"/>
    <w:rsid w:val="4F380D88"/>
    <w:rsid w:val="4F617334"/>
    <w:rsid w:val="4F7836D0"/>
    <w:rsid w:val="4F7B13F7"/>
    <w:rsid w:val="4F9F336C"/>
    <w:rsid w:val="4FA168C3"/>
    <w:rsid w:val="4FA20A56"/>
    <w:rsid w:val="4FAC167C"/>
    <w:rsid w:val="4FB67A36"/>
    <w:rsid w:val="4FB744E4"/>
    <w:rsid w:val="4FCC1A07"/>
    <w:rsid w:val="4FD20091"/>
    <w:rsid w:val="4FDE110E"/>
    <w:rsid w:val="4FEE2D79"/>
    <w:rsid w:val="4FEF648E"/>
    <w:rsid w:val="50000372"/>
    <w:rsid w:val="501D2751"/>
    <w:rsid w:val="502508C0"/>
    <w:rsid w:val="50293E77"/>
    <w:rsid w:val="502B7899"/>
    <w:rsid w:val="503A33C6"/>
    <w:rsid w:val="5041282F"/>
    <w:rsid w:val="50497A24"/>
    <w:rsid w:val="504F3F18"/>
    <w:rsid w:val="5060648A"/>
    <w:rsid w:val="507A5D9F"/>
    <w:rsid w:val="50964FFD"/>
    <w:rsid w:val="50971C84"/>
    <w:rsid w:val="509C24AA"/>
    <w:rsid w:val="50A179C9"/>
    <w:rsid w:val="50AC5134"/>
    <w:rsid w:val="50BD1C04"/>
    <w:rsid w:val="50CF4841"/>
    <w:rsid w:val="50D53EB3"/>
    <w:rsid w:val="50E04986"/>
    <w:rsid w:val="50F171E7"/>
    <w:rsid w:val="510C25CC"/>
    <w:rsid w:val="510D4E17"/>
    <w:rsid w:val="512A2ECF"/>
    <w:rsid w:val="51305515"/>
    <w:rsid w:val="513C06AF"/>
    <w:rsid w:val="51563052"/>
    <w:rsid w:val="515A04E7"/>
    <w:rsid w:val="516B5BD0"/>
    <w:rsid w:val="51761B2E"/>
    <w:rsid w:val="517C5273"/>
    <w:rsid w:val="51B71606"/>
    <w:rsid w:val="51CC72E3"/>
    <w:rsid w:val="51D61D6A"/>
    <w:rsid w:val="51D7237F"/>
    <w:rsid w:val="51D93251"/>
    <w:rsid w:val="51E14B95"/>
    <w:rsid w:val="51EA7A77"/>
    <w:rsid w:val="51EC1292"/>
    <w:rsid w:val="51F01958"/>
    <w:rsid w:val="51F40E0F"/>
    <w:rsid w:val="51F966CB"/>
    <w:rsid w:val="52157E0F"/>
    <w:rsid w:val="52166E08"/>
    <w:rsid w:val="521B7B5A"/>
    <w:rsid w:val="52397ACB"/>
    <w:rsid w:val="524A65A9"/>
    <w:rsid w:val="524D2C8F"/>
    <w:rsid w:val="525645CB"/>
    <w:rsid w:val="5257291A"/>
    <w:rsid w:val="526261BC"/>
    <w:rsid w:val="526C57D1"/>
    <w:rsid w:val="52714E54"/>
    <w:rsid w:val="52723242"/>
    <w:rsid w:val="52737F32"/>
    <w:rsid w:val="528C15F7"/>
    <w:rsid w:val="529144CE"/>
    <w:rsid w:val="5292062F"/>
    <w:rsid w:val="529774D3"/>
    <w:rsid w:val="52996138"/>
    <w:rsid w:val="529F349E"/>
    <w:rsid w:val="52A33D84"/>
    <w:rsid w:val="52AC3CA4"/>
    <w:rsid w:val="52B00F2B"/>
    <w:rsid w:val="52C07CF1"/>
    <w:rsid w:val="52D1792F"/>
    <w:rsid w:val="52F574B0"/>
    <w:rsid w:val="52FA2E19"/>
    <w:rsid w:val="53042F07"/>
    <w:rsid w:val="53056EEE"/>
    <w:rsid w:val="530D00FB"/>
    <w:rsid w:val="531D3A55"/>
    <w:rsid w:val="533141E0"/>
    <w:rsid w:val="533C7433"/>
    <w:rsid w:val="53475D8C"/>
    <w:rsid w:val="53547FAA"/>
    <w:rsid w:val="53557BFA"/>
    <w:rsid w:val="535A7C28"/>
    <w:rsid w:val="536005F7"/>
    <w:rsid w:val="5377668E"/>
    <w:rsid w:val="53957FAE"/>
    <w:rsid w:val="53B10277"/>
    <w:rsid w:val="53B16F7B"/>
    <w:rsid w:val="53BD0AA8"/>
    <w:rsid w:val="53CA7E9E"/>
    <w:rsid w:val="53D47B12"/>
    <w:rsid w:val="53F1759D"/>
    <w:rsid w:val="54032DB9"/>
    <w:rsid w:val="5406005A"/>
    <w:rsid w:val="540B4131"/>
    <w:rsid w:val="54180297"/>
    <w:rsid w:val="54256716"/>
    <w:rsid w:val="54281ACA"/>
    <w:rsid w:val="543A16F0"/>
    <w:rsid w:val="54442D7C"/>
    <w:rsid w:val="54515FCF"/>
    <w:rsid w:val="547114CF"/>
    <w:rsid w:val="54AC38C4"/>
    <w:rsid w:val="54AE20B3"/>
    <w:rsid w:val="54C45E58"/>
    <w:rsid w:val="54C935FA"/>
    <w:rsid w:val="54CB652B"/>
    <w:rsid w:val="54D41DD7"/>
    <w:rsid w:val="54DB0942"/>
    <w:rsid w:val="55281EB0"/>
    <w:rsid w:val="55300591"/>
    <w:rsid w:val="553127B3"/>
    <w:rsid w:val="55357ADA"/>
    <w:rsid w:val="5544404C"/>
    <w:rsid w:val="554907AD"/>
    <w:rsid w:val="55496F00"/>
    <w:rsid w:val="55607499"/>
    <w:rsid w:val="5564280A"/>
    <w:rsid w:val="557D1BEE"/>
    <w:rsid w:val="557D52B0"/>
    <w:rsid w:val="55A52854"/>
    <w:rsid w:val="55AA2164"/>
    <w:rsid w:val="55B32B72"/>
    <w:rsid w:val="55D1307A"/>
    <w:rsid w:val="55D244CA"/>
    <w:rsid w:val="55D76935"/>
    <w:rsid w:val="55F3715C"/>
    <w:rsid w:val="55F763D3"/>
    <w:rsid w:val="560337E7"/>
    <w:rsid w:val="560D6A4A"/>
    <w:rsid w:val="560F354A"/>
    <w:rsid w:val="5611735B"/>
    <w:rsid w:val="563842BE"/>
    <w:rsid w:val="56512DFE"/>
    <w:rsid w:val="565775D2"/>
    <w:rsid w:val="56793A73"/>
    <w:rsid w:val="567A5DB1"/>
    <w:rsid w:val="5696153E"/>
    <w:rsid w:val="56963A70"/>
    <w:rsid w:val="569C4361"/>
    <w:rsid w:val="56D6329F"/>
    <w:rsid w:val="56D63FD1"/>
    <w:rsid w:val="56D737D9"/>
    <w:rsid w:val="56FB2FCD"/>
    <w:rsid w:val="571212DA"/>
    <w:rsid w:val="57575855"/>
    <w:rsid w:val="578A1F2A"/>
    <w:rsid w:val="57971050"/>
    <w:rsid w:val="579B491B"/>
    <w:rsid w:val="57C54DBC"/>
    <w:rsid w:val="57D31494"/>
    <w:rsid w:val="57EA5691"/>
    <w:rsid w:val="581E16E5"/>
    <w:rsid w:val="583427A7"/>
    <w:rsid w:val="58346B43"/>
    <w:rsid w:val="583E01A5"/>
    <w:rsid w:val="5844757C"/>
    <w:rsid w:val="585D7E07"/>
    <w:rsid w:val="5863314B"/>
    <w:rsid w:val="586A0CA5"/>
    <w:rsid w:val="5871518E"/>
    <w:rsid w:val="588601F7"/>
    <w:rsid w:val="58A054C5"/>
    <w:rsid w:val="58AA035E"/>
    <w:rsid w:val="58AF14FB"/>
    <w:rsid w:val="58B10EE8"/>
    <w:rsid w:val="58B45924"/>
    <w:rsid w:val="58B7569B"/>
    <w:rsid w:val="58B84AA7"/>
    <w:rsid w:val="58CB71CE"/>
    <w:rsid w:val="58D471F7"/>
    <w:rsid w:val="58DC5404"/>
    <w:rsid w:val="58E326A5"/>
    <w:rsid w:val="58F73431"/>
    <w:rsid w:val="59022692"/>
    <w:rsid w:val="590B1F27"/>
    <w:rsid w:val="592A6B67"/>
    <w:rsid w:val="59307755"/>
    <w:rsid w:val="59383D68"/>
    <w:rsid w:val="593C308C"/>
    <w:rsid w:val="593F6CB2"/>
    <w:rsid w:val="5953433B"/>
    <w:rsid w:val="59582D87"/>
    <w:rsid w:val="595E40C5"/>
    <w:rsid w:val="59616653"/>
    <w:rsid w:val="59804D19"/>
    <w:rsid w:val="598235DA"/>
    <w:rsid w:val="59B252E6"/>
    <w:rsid w:val="59C41627"/>
    <w:rsid w:val="59C47958"/>
    <w:rsid w:val="59D942DA"/>
    <w:rsid w:val="59DB764D"/>
    <w:rsid w:val="59E56163"/>
    <w:rsid w:val="5A251C61"/>
    <w:rsid w:val="5A451261"/>
    <w:rsid w:val="5A4F56F1"/>
    <w:rsid w:val="5A622F5B"/>
    <w:rsid w:val="5A6B2F9F"/>
    <w:rsid w:val="5A7A3612"/>
    <w:rsid w:val="5A843E79"/>
    <w:rsid w:val="5A9F2DE1"/>
    <w:rsid w:val="5AB01F65"/>
    <w:rsid w:val="5AB07E48"/>
    <w:rsid w:val="5AB94B69"/>
    <w:rsid w:val="5AC43114"/>
    <w:rsid w:val="5AEA5AE0"/>
    <w:rsid w:val="5AEE6470"/>
    <w:rsid w:val="5B0528FC"/>
    <w:rsid w:val="5B081745"/>
    <w:rsid w:val="5B0F4C5D"/>
    <w:rsid w:val="5B1A69DD"/>
    <w:rsid w:val="5B28094F"/>
    <w:rsid w:val="5B3D4114"/>
    <w:rsid w:val="5B4B60D8"/>
    <w:rsid w:val="5B6B0135"/>
    <w:rsid w:val="5B796361"/>
    <w:rsid w:val="5B811048"/>
    <w:rsid w:val="5B8415B8"/>
    <w:rsid w:val="5B88192A"/>
    <w:rsid w:val="5B9B2E72"/>
    <w:rsid w:val="5BA71FFB"/>
    <w:rsid w:val="5BA839E6"/>
    <w:rsid w:val="5BAB5546"/>
    <w:rsid w:val="5BB35F88"/>
    <w:rsid w:val="5BB6257A"/>
    <w:rsid w:val="5BB62623"/>
    <w:rsid w:val="5BDE371D"/>
    <w:rsid w:val="5C074CDE"/>
    <w:rsid w:val="5C097668"/>
    <w:rsid w:val="5C195E8D"/>
    <w:rsid w:val="5C1F34A9"/>
    <w:rsid w:val="5C2430D9"/>
    <w:rsid w:val="5C2A1967"/>
    <w:rsid w:val="5C3E4CE3"/>
    <w:rsid w:val="5C3F0ECF"/>
    <w:rsid w:val="5C41252F"/>
    <w:rsid w:val="5C493CFA"/>
    <w:rsid w:val="5C4D2BB2"/>
    <w:rsid w:val="5C4D514D"/>
    <w:rsid w:val="5C796265"/>
    <w:rsid w:val="5C832DF1"/>
    <w:rsid w:val="5C8A59DE"/>
    <w:rsid w:val="5C8B5947"/>
    <w:rsid w:val="5C8C0702"/>
    <w:rsid w:val="5C9B427F"/>
    <w:rsid w:val="5CA458DB"/>
    <w:rsid w:val="5CC3532B"/>
    <w:rsid w:val="5CD05B58"/>
    <w:rsid w:val="5CD320D3"/>
    <w:rsid w:val="5CD37BA2"/>
    <w:rsid w:val="5CDA6493"/>
    <w:rsid w:val="5CED685B"/>
    <w:rsid w:val="5CF67740"/>
    <w:rsid w:val="5D2C2969"/>
    <w:rsid w:val="5D300216"/>
    <w:rsid w:val="5D377DEC"/>
    <w:rsid w:val="5D390F6C"/>
    <w:rsid w:val="5D487602"/>
    <w:rsid w:val="5D4A6463"/>
    <w:rsid w:val="5D6A2625"/>
    <w:rsid w:val="5D6B2E75"/>
    <w:rsid w:val="5D783DC5"/>
    <w:rsid w:val="5D9C761A"/>
    <w:rsid w:val="5DA402B1"/>
    <w:rsid w:val="5DC17D32"/>
    <w:rsid w:val="5DCE4615"/>
    <w:rsid w:val="5DD14C41"/>
    <w:rsid w:val="5DD769C9"/>
    <w:rsid w:val="5DD86088"/>
    <w:rsid w:val="5DE05FF4"/>
    <w:rsid w:val="5E055BC2"/>
    <w:rsid w:val="5E06512D"/>
    <w:rsid w:val="5E242BE8"/>
    <w:rsid w:val="5E4046EF"/>
    <w:rsid w:val="5E5321DE"/>
    <w:rsid w:val="5E5C5018"/>
    <w:rsid w:val="5E673AE6"/>
    <w:rsid w:val="5E6761AB"/>
    <w:rsid w:val="5E771E6C"/>
    <w:rsid w:val="5E8069A9"/>
    <w:rsid w:val="5E8B302B"/>
    <w:rsid w:val="5E8C431F"/>
    <w:rsid w:val="5E940CC3"/>
    <w:rsid w:val="5E9625FF"/>
    <w:rsid w:val="5E9F24CC"/>
    <w:rsid w:val="5EA66853"/>
    <w:rsid w:val="5EBA55F2"/>
    <w:rsid w:val="5EBC0B23"/>
    <w:rsid w:val="5ED24BBF"/>
    <w:rsid w:val="5EDA53A4"/>
    <w:rsid w:val="5EE263D1"/>
    <w:rsid w:val="5F141DD7"/>
    <w:rsid w:val="5F207407"/>
    <w:rsid w:val="5F282B08"/>
    <w:rsid w:val="5F29528D"/>
    <w:rsid w:val="5F2A3BDE"/>
    <w:rsid w:val="5F2C616C"/>
    <w:rsid w:val="5F3A49E3"/>
    <w:rsid w:val="5F3D2E5F"/>
    <w:rsid w:val="5F3F10C8"/>
    <w:rsid w:val="5F4C552F"/>
    <w:rsid w:val="5F55753A"/>
    <w:rsid w:val="5F595DAF"/>
    <w:rsid w:val="5F6706C7"/>
    <w:rsid w:val="5F7438B4"/>
    <w:rsid w:val="5F78418B"/>
    <w:rsid w:val="5F8519F2"/>
    <w:rsid w:val="5FBE5A7D"/>
    <w:rsid w:val="5FC87134"/>
    <w:rsid w:val="5FD23194"/>
    <w:rsid w:val="5FE23821"/>
    <w:rsid w:val="5FE92BE2"/>
    <w:rsid w:val="60083D94"/>
    <w:rsid w:val="600B13D1"/>
    <w:rsid w:val="600F4BCD"/>
    <w:rsid w:val="6015715F"/>
    <w:rsid w:val="6031712F"/>
    <w:rsid w:val="6040767A"/>
    <w:rsid w:val="60460A4E"/>
    <w:rsid w:val="604C70EF"/>
    <w:rsid w:val="6052311C"/>
    <w:rsid w:val="60671400"/>
    <w:rsid w:val="6092627A"/>
    <w:rsid w:val="60A00BE2"/>
    <w:rsid w:val="60A305A9"/>
    <w:rsid w:val="60A967C9"/>
    <w:rsid w:val="60AE0068"/>
    <w:rsid w:val="60CE62B9"/>
    <w:rsid w:val="60E34F63"/>
    <w:rsid w:val="60ED22D1"/>
    <w:rsid w:val="610112FE"/>
    <w:rsid w:val="611E1E42"/>
    <w:rsid w:val="612A6BAF"/>
    <w:rsid w:val="613B2BD3"/>
    <w:rsid w:val="61445C80"/>
    <w:rsid w:val="61484F4D"/>
    <w:rsid w:val="61545B5A"/>
    <w:rsid w:val="61624E85"/>
    <w:rsid w:val="616B4998"/>
    <w:rsid w:val="61756816"/>
    <w:rsid w:val="61991459"/>
    <w:rsid w:val="619B2148"/>
    <w:rsid w:val="619F74D4"/>
    <w:rsid w:val="61C53F86"/>
    <w:rsid w:val="61D23BDE"/>
    <w:rsid w:val="61D81D8B"/>
    <w:rsid w:val="620211AD"/>
    <w:rsid w:val="620B0B1C"/>
    <w:rsid w:val="62355594"/>
    <w:rsid w:val="623930AC"/>
    <w:rsid w:val="62787C27"/>
    <w:rsid w:val="62832E38"/>
    <w:rsid w:val="62B93B2B"/>
    <w:rsid w:val="62BA30E3"/>
    <w:rsid w:val="62C96188"/>
    <w:rsid w:val="62EA2542"/>
    <w:rsid w:val="62FB3DCC"/>
    <w:rsid w:val="63093C53"/>
    <w:rsid w:val="6322005D"/>
    <w:rsid w:val="63241CC5"/>
    <w:rsid w:val="633804E1"/>
    <w:rsid w:val="633D6C57"/>
    <w:rsid w:val="634A4C3D"/>
    <w:rsid w:val="634F23A9"/>
    <w:rsid w:val="63630ACC"/>
    <w:rsid w:val="636A195F"/>
    <w:rsid w:val="63753A85"/>
    <w:rsid w:val="637577DF"/>
    <w:rsid w:val="63856E2F"/>
    <w:rsid w:val="63880F70"/>
    <w:rsid w:val="639411EB"/>
    <w:rsid w:val="639B3752"/>
    <w:rsid w:val="63A6695A"/>
    <w:rsid w:val="63A80E52"/>
    <w:rsid w:val="63AF70F7"/>
    <w:rsid w:val="63B65F07"/>
    <w:rsid w:val="63C825BB"/>
    <w:rsid w:val="63D85867"/>
    <w:rsid w:val="63DC4E28"/>
    <w:rsid w:val="63E15116"/>
    <w:rsid w:val="63EA39A8"/>
    <w:rsid w:val="63EF3734"/>
    <w:rsid w:val="63F21D64"/>
    <w:rsid w:val="64072609"/>
    <w:rsid w:val="641B53BC"/>
    <w:rsid w:val="641E1E2D"/>
    <w:rsid w:val="643320C7"/>
    <w:rsid w:val="6439589F"/>
    <w:rsid w:val="644310CC"/>
    <w:rsid w:val="64442289"/>
    <w:rsid w:val="6450214E"/>
    <w:rsid w:val="64691BFC"/>
    <w:rsid w:val="64862B79"/>
    <w:rsid w:val="649165EF"/>
    <w:rsid w:val="64921536"/>
    <w:rsid w:val="649800FE"/>
    <w:rsid w:val="64AD01B9"/>
    <w:rsid w:val="64AE668D"/>
    <w:rsid w:val="64C918A2"/>
    <w:rsid w:val="64F27999"/>
    <w:rsid w:val="64F42902"/>
    <w:rsid w:val="65086C99"/>
    <w:rsid w:val="650D768F"/>
    <w:rsid w:val="651274C2"/>
    <w:rsid w:val="6523440C"/>
    <w:rsid w:val="652D1128"/>
    <w:rsid w:val="652F0671"/>
    <w:rsid w:val="653A4213"/>
    <w:rsid w:val="654E01F8"/>
    <w:rsid w:val="655443E5"/>
    <w:rsid w:val="655504C0"/>
    <w:rsid w:val="65566CE7"/>
    <w:rsid w:val="655A2665"/>
    <w:rsid w:val="657A7C25"/>
    <w:rsid w:val="65806F43"/>
    <w:rsid w:val="65B027CC"/>
    <w:rsid w:val="65CB2A67"/>
    <w:rsid w:val="65D40C0E"/>
    <w:rsid w:val="65E025BD"/>
    <w:rsid w:val="65F02C44"/>
    <w:rsid w:val="65F02E4C"/>
    <w:rsid w:val="65F74682"/>
    <w:rsid w:val="660271B4"/>
    <w:rsid w:val="660706A7"/>
    <w:rsid w:val="6630218D"/>
    <w:rsid w:val="664B5A88"/>
    <w:rsid w:val="668178C7"/>
    <w:rsid w:val="66872E85"/>
    <w:rsid w:val="668A47EF"/>
    <w:rsid w:val="669325F9"/>
    <w:rsid w:val="66952A6F"/>
    <w:rsid w:val="66B869B7"/>
    <w:rsid w:val="66C73C74"/>
    <w:rsid w:val="66E06457"/>
    <w:rsid w:val="66E44A93"/>
    <w:rsid w:val="66E60308"/>
    <w:rsid w:val="66E924FE"/>
    <w:rsid w:val="66F91C17"/>
    <w:rsid w:val="67012991"/>
    <w:rsid w:val="67152AB2"/>
    <w:rsid w:val="671805CC"/>
    <w:rsid w:val="672B084D"/>
    <w:rsid w:val="673F47E2"/>
    <w:rsid w:val="674C260C"/>
    <w:rsid w:val="676C2817"/>
    <w:rsid w:val="67796553"/>
    <w:rsid w:val="678332DE"/>
    <w:rsid w:val="67A82522"/>
    <w:rsid w:val="67CE4844"/>
    <w:rsid w:val="67E603D0"/>
    <w:rsid w:val="681221CE"/>
    <w:rsid w:val="681F3CD8"/>
    <w:rsid w:val="68322324"/>
    <w:rsid w:val="683B506A"/>
    <w:rsid w:val="68725C83"/>
    <w:rsid w:val="687513D1"/>
    <w:rsid w:val="688915F5"/>
    <w:rsid w:val="688C3C39"/>
    <w:rsid w:val="688F5A52"/>
    <w:rsid w:val="68902A4A"/>
    <w:rsid w:val="68981282"/>
    <w:rsid w:val="689F2A72"/>
    <w:rsid w:val="68A34F8C"/>
    <w:rsid w:val="68B406D5"/>
    <w:rsid w:val="68B8562E"/>
    <w:rsid w:val="68C51EC8"/>
    <w:rsid w:val="68F9150B"/>
    <w:rsid w:val="68FE05F5"/>
    <w:rsid w:val="690A11D7"/>
    <w:rsid w:val="69154CF7"/>
    <w:rsid w:val="692433B0"/>
    <w:rsid w:val="69335D2E"/>
    <w:rsid w:val="6939351B"/>
    <w:rsid w:val="693B0CAC"/>
    <w:rsid w:val="693D1BD9"/>
    <w:rsid w:val="69572E09"/>
    <w:rsid w:val="69593DB6"/>
    <w:rsid w:val="696379E4"/>
    <w:rsid w:val="696B623A"/>
    <w:rsid w:val="69700216"/>
    <w:rsid w:val="69767AA4"/>
    <w:rsid w:val="697D5204"/>
    <w:rsid w:val="697E6E3C"/>
    <w:rsid w:val="697F6F7C"/>
    <w:rsid w:val="69875F0E"/>
    <w:rsid w:val="69AB1CC0"/>
    <w:rsid w:val="69AD17CC"/>
    <w:rsid w:val="69B96A13"/>
    <w:rsid w:val="69BB1313"/>
    <w:rsid w:val="69D700AA"/>
    <w:rsid w:val="69E14B12"/>
    <w:rsid w:val="69E8434C"/>
    <w:rsid w:val="69F03B06"/>
    <w:rsid w:val="69F43280"/>
    <w:rsid w:val="69F7120F"/>
    <w:rsid w:val="6A0C613A"/>
    <w:rsid w:val="6A0D7C51"/>
    <w:rsid w:val="6A137AAD"/>
    <w:rsid w:val="6A2468E5"/>
    <w:rsid w:val="6A345050"/>
    <w:rsid w:val="6A422274"/>
    <w:rsid w:val="6A445692"/>
    <w:rsid w:val="6A4A4576"/>
    <w:rsid w:val="6A5102C5"/>
    <w:rsid w:val="6A63571F"/>
    <w:rsid w:val="6A666A8A"/>
    <w:rsid w:val="6A745B4A"/>
    <w:rsid w:val="6A781C0E"/>
    <w:rsid w:val="6A8A7160"/>
    <w:rsid w:val="6A920F44"/>
    <w:rsid w:val="6A9B434C"/>
    <w:rsid w:val="6A9D6973"/>
    <w:rsid w:val="6AA746FC"/>
    <w:rsid w:val="6AAB2F83"/>
    <w:rsid w:val="6AB7749E"/>
    <w:rsid w:val="6AC336B2"/>
    <w:rsid w:val="6AC467DC"/>
    <w:rsid w:val="6ACD2DF9"/>
    <w:rsid w:val="6AD72A43"/>
    <w:rsid w:val="6ADE4321"/>
    <w:rsid w:val="6AE17E6C"/>
    <w:rsid w:val="6AE579E1"/>
    <w:rsid w:val="6AEB330F"/>
    <w:rsid w:val="6AEC4627"/>
    <w:rsid w:val="6B0A2A53"/>
    <w:rsid w:val="6B1747EC"/>
    <w:rsid w:val="6B39230C"/>
    <w:rsid w:val="6B4175DA"/>
    <w:rsid w:val="6B4360C3"/>
    <w:rsid w:val="6B496ED2"/>
    <w:rsid w:val="6B4B3549"/>
    <w:rsid w:val="6B502C55"/>
    <w:rsid w:val="6B5213E7"/>
    <w:rsid w:val="6B5B1560"/>
    <w:rsid w:val="6B6719FF"/>
    <w:rsid w:val="6B7776A0"/>
    <w:rsid w:val="6B7D1C34"/>
    <w:rsid w:val="6B7F67AC"/>
    <w:rsid w:val="6B9514A8"/>
    <w:rsid w:val="6B9B35E3"/>
    <w:rsid w:val="6BA041C0"/>
    <w:rsid w:val="6BA95E51"/>
    <w:rsid w:val="6BAF0660"/>
    <w:rsid w:val="6BB80674"/>
    <w:rsid w:val="6BBE08FC"/>
    <w:rsid w:val="6BBF051B"/>
    <w:rsid w:val="6BC00851"/>
    <w:rsid w:val="6BD72698"/>
    <w:rsid w:val="6BED17A1"/>
    <w:rsid w:val="6BFA249F"/>
    <w:rsid w:val="6BFA4795"/>
    <w:rsid w:val="6C0824D4"/>
    <w:rsid w:val="6C2C49ED"/>
    <w:rsid w:val="6C2C7231"/>
    <w:rsid w:val="6C2F56F5"/>
    <w:rsid w:val="6C345C14"/>
    <w:rsid w:val="6C461798"/>
    <w:rsid w:val="6C496A67"/>
    <w:rsid w:val="6C65163C"/>
    <w:rsid w:val="6C6E001D"/>
    <w:rsid w:val="6C7537E1"/>
    <w:rsid w:val="6CB3388D"/>
    <w:rsid w:val="6CCB1F46"/>
    <w:rsid w:val="6CDA451B"/>
    <w:rsid w:val="6CDE3C4B"/>
    <w:rsid w:val="6CF73989"/>
    <w:rsid w:val="6D0377FB"/>
    <w:rsid w:val="6D14226D"/>
    <w:rsid w:val="6D1D691A"/>
    <w:rsid w:val="6D532B64"/>
    <w:rsid w:val="6D535020"/>
    <w:rsid w:val="6D627AB8"/>
    <w:rsid w:val="6D6C50E9"/>
    <w:rsid w:val="6D79620B"/>
    <w:rsid w:val="6D942AE4"/>
    <w:rsid w:val="6D973C96"/>
    <w:rsid w:val="6D9F6F68"/>
    <w:rsid w:val="6DB33B30"/>
    <w:rsid w:val="6DB72EC6"/>
    <w:rsid w:val="6DCC500C"/>
    <w:rsid w:val="6DD054D5"/>
    <w:rsid w:val="6DE118A5"/>
    <w:rsid w:val="6DFC3F30"/>
    <w:rsid w:val="6E0F02B3"/>
    <w:rsid w:val="6E1F0919"/>
    <w:rsid w:val="6E3273D1"/>
    <w:rsid w:val="6E347046"/>
    <w:rsid w:val="6E4052EF"/>
    <w:rsid w:val="6E475972"/>
    <w:rsid w:val="6E62541F"/>
    <w:rsid w:val="6E76523C"/>
    <w:rsid w:val="6E7E239B"/>
    <w:rsid w:val="6E8176C1"/>
    <w:rsid w:val="6EAC335D"/>
    <w:rsid w:val="6EAD709E"/>
    <w:rsid w:val="6EBB22A6"/>
    <w:rsid w:val="6EC56BF9"/>
    <w:rsid w:val="6EDF1BD9"/>
    <w:rsid w:val="6EE40198"/>
    <w:rsid w:val="6EEB2560"/>
    <w:rsid w:val="6F034816"/>
    <w:rsid w:val="6F0C4DF8"/>
    <w:rsid w:val="6F243D71"/>
    <w:rsid w:val="6F260D77"/>
    <w:rsid w:val="6F282122"/>
    <w:rsid w:val="6F2C67C4"/>
    <w:rsid w:val="6F502BB9"/>
    <w:rsid w:val="6F570965"/>
    <w:rsid w:val="6F840AFF"/>
    <w:rsid w:val="6F8E0B4E"/>
    <w:rsid w:val="6F9379F0"/>
    <w:rsid w:val="6F997CFB"/>
    <w:rsid w:val="6F9F38EA"/>
    <w:rsid w:val="6FA3740B"/>
    <w:rsid w:val="6FD07E0E"/>
    <w:rsid w:val="6FD10704"/>
    <w:rsid w:val="6FEC58C2"/>
    <w:rsid w:val="6FF23012"/>
    <w:rsid w:val="6FFB1A13"/>
    <w:rsid w:val="702A2D00"/>
    <w:rsid w:val="702C32C1"/>
    <w:rsid w:val="704A5213"/>
    <w:rsid w:val="706B1292"/>
    <w:rsid w:val="707902FB"/>
    <w:rsid w:val="70855A57"/>
    <w:rsid w:val="708F686C"/>
    <w:rsid w:val="709C5116"/>
    <w:rsid w:val="709D7696"/>
    <w:rsid w:val="70A70330"/>
    <w:rsid w:val="70B161DA"/>
    <w:rsid w:val="70C6635D"/>
    <w:rsid w:val="70D407B5"/>
    <w:rsid w:val="70D55A6A"/>
    <w:rsid w:val="70E07FE0"/>
    <w:rsid w:val="70E75FAF"/>
    <w:rsid w:val="710B11D3"/>
    <w:rsid w:val="71123BAC"/>
    <w:rsid w:val="71177F23"/>
    <w:rsid w:val="711D3001"/>
    <w:rsid w:val="711D7F3B"/>
    <w:rsid w:val="71245080"/>
    <w:rsid w:val="712651D0"/>
    <w:rsid w:val="7127183C"/>
    <w:rsid w:val="71600232"/>
    <w:rsid w:val="71690BA3"/>
    <w:rsid w:val="716B2961"/>
    <w:rsid w:val="716B2F91"/>
    <w:rsid w:val="7171045D"/>
    <w:rsid w:val="7173135A"/>
    <w:rsid w:val="717C59AE"/>
    <w:rsid w:val="717C7D5A"/>
    <w:rsid w:val="718D63E2"/>
    <w:rsid w:val="719225A4"/>
    <w:rsid w:val="71A468A7"/>
    <w:rsid w:val="71A93E9B"/>
    <w:rsid w:val="71B42CD3"/>
    <w:rsid w:val="71C11A8F"/>
    <w:rsid w:val="71F07B53"/>
    <w:rsid w:val="71F17E21"/>
    <w:rsid w:val="71F42BFC"/>
    <w:rsid w:val="7216660A"/>
    <w:rsid w:val="722B2637"/>
    <w:rsid w:val="723036D3"/>
    <w:rsid w:val="72311F27"/>
    <w:rsid w:val="7239257B"/>
    <w:rsid w:val="723B00C9"/>
    <w:rsid w:val="724426A7"/>
    <w:rsid w:val="72537B53"/>
    <w:rsid w:val="725622CE"/>
    <w:rsid w:val="728F7F18"/>
    <w:rsid w:val="7292335E"/>
    <w:rsid w:val="72957F7A"/>
    <w:rsid w:val="72960F68"/>
    <w:rsid w:val="72964131"/>
    <w:rsid w:val="72AF4E63"/>
    <w:rsid w:val="72BB5C49"/>
    <w:rsid w:val="72DC5F47"/>
    <w:rsid w:val="72F04308"/>
    <w:rsid w:val="73014F28"/>
    <w:rsid w:val="730F4E83"/>
    <w:rsid w:val="7313744E"/>
    <w:rsid w:val="731F0788"/>
    <w:rsid w:val="73216610"/>
    <w:rsid w:val="733F0551"/>
    <w:rsid w:val="734C2761"/>
    <w:rsid w:val="734D418E"/>
    <w:rsid w:val="734F7EFD"/>
    <w:rsid w:val="735C1D63"/>
    <w:rsid w:val="737F61C8"/>
    <w:rsid w:val="73847174"/>
    <w:rsid w:val="738E6197"/>
    <w:rsid w:val="73924093"/>
    <w:rsid w:val="73BD07EF"/>
    <w:rsid w:val="73BE45A4"/>
    <w:rsid w:val="73BE6A0C"/>
    <w:rsid w:val="73C06FEE"/>
    <w:rsid w:val="73CD76B9"/>
    <w:rsid w:val="73E55E22"/>
    <w:rsid w:val="73E6316F"/>
    <w:rsid w:val="73EA7DD2"/>
    <w:rsid w:val="73F1478F"/>
    <w:rsid w:val="74160CBF"/>
    <w:rsid w:val="741E0DC7"/>
    <w:rsid w:val="74355713"/>
    <w:rsid w:val="7440048E"/>
    <w:rsid w:val="7440751E"/>
    <w:rsid w:val="746F56FB"/>
    <w:rsid w:val="74770190"/>
    <w:rsid w:val="74832F87"/>
    <w:rsid w:val="748B161D"/>
    <w:rsid w:val="748D472B"/>
    <w:rsid w:val="749222B1"/>
    <w:rsid w:val="749C03AD"/>
    <w:rsid w:val="74B46A67"/>
    <w:rsid w:val="74C27E23"/>
    <w:rsid w:val="74C95AFA"/>
    <w:rsid w:val="752C5B1B"/>
    <w:rsid w:val="75340C4E"/>
    <w:rsid w:val="7536670C"/>
    <w:rsid w:val="753C6622"/>
    <w:rsid w:val="75422626"/>
    <w:rsid w:val="754C0537"/>
    <w:rsid w:val="75550336"/>
    <w:rsid w:val="75753C9A"/>
    <w:rsid w:val="75762AAB"/>
    <w:rsid w:val="75954153"/>
    <w:rsid w:val="759A7F19"/>
    <w:rsid w:val="759E77F4"/>
    <w:rsid w:val="75CB4A66"/>
    <w:rsid w:val="75CD1F8E"/>
    <w:rsid w:val="75D60D91"/>
    <w:rsid w:val="75E2604E"/>
    <w:rsid w:val="75E708F3"/>
    <w:rsid w:val="75EB0B43"/>
    <w:rsid w:val="75F80F89"/>
    <w:rsid w:val="75FE5AD7"/>
    <w:rsid w:val="76013E55"/>
    <w:rsid w:val="761F4235"/>
    <w:rsid w:val="7620528E"/>
    <w:rsid w:val="762714B1"/>
    <w:rsid w:val="763C439C"/>
    <w:rsid w:val="764C53FB"/>
    <w:rsid w:val="766718A5"/>
    <w:rsid w:val="768701DE"/>
    <w:rsid w:val="769E6982"/>
    <w:rsid w:val="76AD231E"/>
    <w:rsid w:val="76C12A06"/>
    <w:rsid w:val="76C52927"/>
    <w:rsid w:val="76D7008C"/>
    <w:rsid w:val="76E86F12"/>
    <w:rsid w:val="76EB2B89"/>
    <w:rsid w:val="76F00FB4"/>
    <w:rsid w:val="77114541"/>
    <w:rsid w:val="771C4833"/>
    <w:rsid w:val="771D137E"/>
    <w:rsid w:val="77223D92"/>
    <w:rsid w:val="77270DED"/>
    <w:rsid w:val="772B637E"/>
    <w:rsid w:val="77480C82"/>
    <w:rsid w:val="77585EC4"/>
    <w:rsid w:val="775A5A7A"/>
    <w:rsid w:val="775F1E0C"/>
    <w:rsid w:val="77657B26"/>
    <w:rsid w:val="77694484"/>
    <w:rsid w:val="776C5BD9"/>
    <w:rsid w:val="778F6A78"/>
    <w:rsid w:val="77926557"/>
    <w:rsid w:val="77BE6D43"/>
    <w:rsid w:val="77CC7FB9"/>
    <w:rsid w:val="77D216EC"/>
    <w:rsid w:val="77E12AEA"/>
    <w:rsid w:val="78174C2E"/>
    <w:rsid w:val="781878A8"/>
    <w:rsid w:val="7838165A"/>
    <w:rsid w:val="78547801"/>
    <w:rsid w:val="78553179"/>
    <w:rsid w:val="78571F15"/>
    <w:rsid w:val="787B0B2E"/>
    <w:rsid w:val="788A3820"/>
    <w:rsid w:val="78BB4212"/>
    <w:rsid w:val="78C14E18"/>
    <w:rsid w:val="78C31F57"/>
    <w:rsid w:val="78C44502"/>
    <w:rsid w:val="78C946A6"/>
    <w:rsid w:val="78D75243"/>
    <w:rsid w:val="78EA6963"/>
    <w:rsid w:val="790D04FB"/>
    <w:rsid w:val="79345845"/>
    <w:rsid w:val="794A0D00"/>
    <w:rsid w:val="795267FE"/>
    <w:rsid w:val="79645C00"/>
    <w:rsid w:val="799D09E9"/>
    <w:rsid w:val="79A25CEB"/>
    <w:rsid w:val="79B958A3"/>
    <w:rsid w:val="79C148C6"/>
    <w:rsid w:val="79D92AFB"/>
    <w:rsid w:val="79DB797E"/>
    <w:rsid w:val="79EB50ED"/>
    <w:rsid w:val="79F83831"/>
    <w:rsid w:val="7A0D1D19"/>
    <w:rsid w:val="7A121AD1"/>
    <w:rsid w:val="7A1E14FE"/>
    <w:rsid w:val="7A2E1000"/>
    <w:rsid w:val="7A3A0851"/>
    <w:rsid w:val="7A410ADF"/>
    <w:rsid w:val="7A526CB7"/>
    <w:rsid w:val="7A58650D"/>
    <w:rsid w:val="7A607820"/>
    <w:rsid w:val="7A8229D2"/>
    <w:rsid w:val="7A973238"/>
    <w:rsid w:val="7A9F51BD"/>
    <w:rsid w:val="7AA657E4"/>
    <w:rsid w:val="7AD17A79"/>
    <w:rsid w:val="7AD25D55"/>
    <w:rsid w:val="7AD90936"/>
    <w:rsid w:val="7AE82ED2"/>
    <w:rsid w:val="7AF37012"/>
    <w:rsid w:val="7AF63FD3"/>
    <w:rsid w:val="7AFC4FEC"/>
    <w:rsid w:val="7B1F476D"/>
    <w:rsid w:val="7B2A545E"/>
    <w:rsid w:val="7B2B0C36"/>
    <w:rsid w:val="7B3505E2"/>
    <w:rsid w:val="7B375764"/>
    <w:rsid w:val="7B3F48EE"/>
    <w:rsid w:val="7B4F175F"/>
    <w:rsid w:val="7B517145"/>
    <w:rsid w:val="7B6A1145"/>
    <w:rsid w:val="7B6E2DB7"/>
    <w:rsid w:val="7B8270F3"/>
    <w:rsid w:val="7B832DED"/>
    <w:rsid w:val="7B97469B"/>
    <w:rsid w:val="7BA745A4"/>
    <w:rsid w:val="7BB100A8"/>
    <w:rsid w:val="7BBE1612"/>
    <w:rsid w:val="7BC71DA1"/>
    <w:rsid w:val="7BD455DB"/>
    <w:rsid w:val="7BF64020"/>
    <w:rsid w:val="7BFF2C51"/>
    <w:rsid w:val="7C0237F7"/>
    <w:rsid w:val="7C135E5B"/>
    <w:rsid w:val="7C2701EC"/>
    <w:rsid w:val="7C291F99"/>
    <w:rsid w:val="7C2E6AE9"/>
    <w:rsid w:val="7C39463C"/>
    <w:rsid w:val="7C3B1EC7"/>
    <w:rsid w:val="7C4355A9"/>
    <w:rsid w:val="7C497548"/>
    <w:rsid w:val="7C507F92"/>
    <w:rsid w:val="7C5420A0"/>
    <w:rsid w:val="7C573B35"/>
    <w:rsid w:val="7C582B7C"/>
    <w:rsid w:val="7C7C541C"/>
    <w:rsid w:val="7C8009B6"/>
    <w:rsid w:val="7C811ECC"/>
    <w:rsid w:val="7C895F25"/>
    <w:rsid w:val="7C8F180C"/>
    <w:rsid w:val="7C972F38"/>
    <w:rsid w:val="7CAA4D02"/>
    <w:rsid w:val="7CAE7704"/>
    <w:rsid w:val="7CBD2DB9"/>
    <w:rsid w:val="7CD82225"/>
    <w:rsid w:val="7CDA7124"/>
    <w:rsid w:val="7CDE3EA4"/>
    <w:rsid w:val="7CE01E72"/>
    <w:rsid w:val="7CFE35A6"/>
    <w:rsid w:val="7D020095"/>
    <w:rsid w:val="7D080D90"/>
    <w:rsid w:val="7D0B5DB0"/>
    <w:rsid w:val="7D105626"/>
    <w:rsid w:val="7D1062F4"/>
    <w:rsid w:val="7D3557D5"/>
    <w:rsid w:val="7D3A768B"/>
    <w:rsid w:val="7D3F6A1F"/>
    <w:rsid w:val="7D564150"/>
    <w:rsid w:val="7D9F6900"/>
    <w:rsid w:val="7DB372FE"/>
    <w:rsid w:val="7DD713FE"/>
    <w:rsid w:val="7DE56EF9"/>
    <w:rsid w:val="7E002CA1"/>
    <w:rsid w:val="7E020995"/>
    <w:rsid w:val="7E0D05C9"/>
    <w:rsid w:val="7E1951C1"/>
    <w:rsid w:val="7E1A33BB"/>
    <w:rsid w:val="7E2805E5"/>
    <w:rsid w:val="7E284F91"/>
    <w:rsid w:val="7E5238F7"/>
    <w:rsid w:val="7E54091F"/>
    <w:rsid w:val="7E7C0789"/>
    <w:rsid w:val="7E7E0ED6"/>
    <w:rsid w:val="7E8414AA"/>
    <w:rsid w:val="7EA073B6"/>
    <w:rsid w:val="7EB017D9"/>
    <w:rsid w:val="7EB73AB9"/>
    <w:rsid w:val="7EBF73B4"/>
    <w:rsid w:val="7EC01671"/>
    <w:rsid w:val="7EE63962"/>
    <w:rsid w:val="7EE82858"/>
    <w:rsid w:val="7F1A7F71"/>
    <w:rsid w:val="7F2E405B"/>
    <w:rsid w:val="7F7F09C3"/>
    <w:rsid w:val="7F825529"/>
    <w:rsid w:val="7F8510C6"/>
    <w:rsid w:val="7F8B4DEC"/>
    <w:rsid w:val="7FA22889"/>
    <w:rsid w:val="7FBB6017"/>
    <w:rsid w:val="7FD31470"/>
    <w:rsid w:val="7FDA5813"/>
    <w:rsid w:val="7FDF73C2"/>
    <w:rsid w:val="7FF1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link w:val="28"/>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6"/>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link w:val="27"/>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paragraph" w:customStyle="1" w:styleId="19">
    <w:name w:val="样式5"/>
    <w:basedOn w:val="6"/>
    <w:next w:val="1"/>
    <w:link w:val="22"/>
    <w:qFormat/>
    <w:uiPriority w:val="0"/>
    <w:rPr>
      <w:rFonts w:asciiTheme="minorAscii" w:hAnsiTheme="minorAscii"/>
    </w:rPr>
  </w:style>
  <w:style w:type="paragraph" w:customStyle="1" w:styleId="20">
    <w:name w:val="样式6"/>
    <w:basedOn w:val="7"/>
    <w:next w:val="1"/>
    <w:qFormat/>
    <w:uiPriority w:val="0"/>
    <w:rPr>
      <w:rFonts w:asciiTheme="minorAscii" w:hAnsiTheme="minorAscii"/>
    </w:rPr>
  </w:style>
  <w:style w:type="character" w:customStyle="1" w:styleId="21">
    <w:name w:val="标题 1 Char"/>
    <w:link w:val="2"/>
    <w:qFormat/>
    <w:uiPriority w:val="0"/>
    <w:rPr>
      <w:rFonts w:asciiTheme="minorAscii" w:hAnsiTheme="minorAscii"/>
      <w:b/>
      <w:kern w:val="44"/>
      <w:sz w:val="44"/>
    </w:rPr>
  </w:style>
  <w:style w:type="character" w:customStyle="1" w:styleId="22">
    <w:name w:val="样式5 Char"/>
    <w:link w:val="19"/>
    <w:qFormat/>
    <w:uiPriority w:val="0"/>
    <w:rPr>
      <w:rFonts w:asciiTheme="minorAscii" w:hAnsiTheme="minorAscii"/>
    </w:rPr>
  </w:style>
  <w:style w:type="paragraph" w:customStyle="1" w:styleId="23">
    <w:name w:val="石墨文档正文"/>
    <w:qFormat/>
    <w:uiPriority w:val="0"/>
    <w:rPr>
      <w:rFonts w:ascii="微软雅黑" w:hAnsi="微软雅黑" w:eastAsia="微软雅黑" w:cs="微软雅黑"/>
      <w:sz w:val="24"/>
      <w:szCs w:val="24"/>
      <w:lang w:val="en-US" w:eastAsia="zh-CN" w:bidi="ar-SA"/>
    </w:rPr>
  </w:style>
  <w:style w:type="paragraph" w:customStyle="1" w:styleId="24">
    <w:name w:val="石墨文档大标题"/>
    <w:next w:val="23"/>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25">
    <w:name w:val="石墨文档中标题"/>
    <w:next w:val="23"/>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character" w:customStyle="1" w:styleId="26">
    <w:name w:val="标题 3 Char"/>
    <w:link w:val="4"/>
    <w:qFormat/>
    <w:uiPriority w:val="0"/>
    <w:rPr>
      <w:rFonts w:asciiTheme="minorAscii" w:hAnsiTheme="minorAscii"/>
      <w:b/>
      <w:sz w:val="32"/>
    </w:rPr>
  </w:style>
  <w:style w:type="character" w:customStyle="1" w:styleId="27">
    <w:name w:val="标题 4 Char"/>
    <w:link w:val="5"/>
    <w:qFormat/>
    <w:uiPriority w:val="0"/>
    <w:rPr>
      <w:rFonts w:ascii="Arial" w:hAnsi="Arial" w:eastAsia="黑体"/>
      <w:b/>
      <w:sz w:val="28"/>
    </w:rPr>
  </w:style>
  <w:style w:type="character" w:customStyle="1" w:styleId="28">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microsoft.com/office/2006/relationships/keyMapCustomizations" Target="customizations.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433</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2018-09-05T02:44:00Z</dcterms:created>
  <dc:creator>那你呢</dc:creator>
  <cp:lastModifiedBy>森品宁</cp:lastModifiedBy>
  <dcterms:modified xsi:type="dcterms:W3CDTF">2019-03-27T09:26:22Z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